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944C68" w:rsidRPr="002D004D" w:rsidRDefault="00944C68" w:rsidP="00944C68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>Таблица 1</w:t>
      </w:r>
      <w:r>
        <w:rPr>
          <w:b/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944C68" w:rsidP="00944C68">
      <w:pPr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2"/>
        <w:gridCol w:w="1116"/>
        <w:gridCol w:w="1182"/>
        <w:gridCol w:w="1184"/>
        <w:gridCol w:w="1190"/>
        <w:gridCol w:w="1182"/>
        <w:gridCol w:w="1180"/>
        <w:gridCol w:w="1154"/>
      </w:tblGrid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Состав ТС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Зона</w:t>
            </w:r>
          </w:p>
        </w:tc>
        <w:tc>
          <w:tcPr>
            <w:tcW w:w="17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2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  <w:tc>
          <w:tcPr>
            <w:tcW w:w="17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3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</w:tr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proofErr w:type="spellStart"/>
            <w:r w:rsidRPr="00D622E8">
              <w:rPr>
                <w:b/>
                <w:bCs/>
              </w:rPr>
              <w:t>Стац</w:t>
            </w:r>
            <w:proofErr w:type="spellEnd"/>
            <w:r w:rsidRPr="00D622E8">
              <w:rPr>
                <w:b/>
                <w:bCs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proofErr w:type="spellStart"/>
            <w:r w:rsidRPr="00D622E8">
              <w:rPr>
                <w:b/>
                <w:bCs/>
              </w:rPr>
              <w:t>Стац</w:t>
            </w:r>
            <w:proofErr w:type="spellEnd"/>
            <w:r w:rsidRPr="00D622E8">
              <w:rPr>
                <w:b/>
                <w:bCs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</w:tr>
      <w:tr w:rsidR="00BB2E45" w:rsidRPr="00D622E8" w:rsidTr="007774A0">
        <w:trPr>
          <w:trHeight w:val="312"/>
          <w:tblHeader/>
          <w:jc w:val="center"/>
        </w:trPr>
        <w:tc>
          <w:tcPr>
            <w:tcW w:w="93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</w:rPr>
              <w:t>ТС</w:t>
            </w:r>
          </w:p>
        </w:tc>
        <w:tc>
          <w:tcPr>
            <w:tcW w:w="406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  <w:color w:val="000000"/>
              </w:rPr>
              <w:t xml:space="preserve">ОС </w:t>
            </w:r>
            <w:proofErr w:type="spellStart"/>
            <w:r w:rsidRPr="005140BE">
              <w:rPr>
                <w:b/>
                <w:color w:val="000000"/>
              </w:rPr>
              <w:t>Windows</w:t>
            </w:r>
            <w:proofErr w:type="spellEnd"/>
            <w:r>
              <w:rPr>
                <w:b/>
                <w:color w:val="000000"/>
              </w:rPr>
              <w:t xml:space="preserve"> 10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2D4B64" w:rsidRDefault="00BB2E45" w:rsidP="007774A0">
            <w:pPr>
              <w:jc w:val="center"/>
              <w:rPr>
                <w:bCs/>
              </w:rPr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13,7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8,5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5,1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13,7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8,5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5,1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0,8</w:t>
            </w:r>
          </w:p>
        </w:tc>
      </w:tr>
      <w:tr w:rsidR="00BB2E45" w:rsidRPr="00BB2E45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</w:tr>
      <w:tr w:rsidR="00BB2E45" w:rsidRPr="00256A04" w:rsidTr="007774A0">
        <w:trPr>
          <w:trHeight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0B319A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40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ОС</w:t>
            </w:r>
            <w:r w:rsidRPr="005C2E9C">
              <w:rPr>
                <w:b/>
                <w:color w:val="000000"/>
                <w:lang w:val="en-US"/>
              </w:rPr>
              <w:t xml:space="preserve"> Astra Linux </w:t>
            </w:r>
            <w:r>
              <w:rPr>
                <w:b/>
                <w:color w:val="000000"/>
                <w:lang w:val="en-US"/>
              </w:rPr>
              <w:t>Common Edition 2.12.40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C2E9C" w:rsidRDefault="00BB2E45" w:rsidP="007774A0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8,8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5,1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3,1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8,8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5,1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3,1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  <w:tr w:rsidR="00BB2E45" w:rsidRPr="00F509FC" w:rsidTr="007774A0">
        <w:trPr>
          <w:trHeight w:val="312"/>
          <w:jc w:val="center"/>
        </w:trPr>
        <w:tc>
          <w:tcPr>
            <w:tcW w:w="18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W w:w="11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</w:tbl>
    <w:p w:rsidR="00A778EF" w:rsidRPr="00BB2E45" w:rsidRDefault="00A778EF" w:rsidP="00A778EF">
      <w:pPr>
        <w:ind w:left="710"/>
        <w:rPr>
          <w:lang w:val="en-US"/>
        </w:rPr>
      </w:pPr>
    </w:p>
    <w:p w:rsidR="00944C68" w:rsidRPr="00E30E88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2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0"/>
        <w:gridCol w:w="953"/>
        <w:gridCol w:w="601"/>
        <w:gridCol w:w="552"/>
        <w:gridCol w:w="793"/>
        <w:gridCol w:w="523"/>
        <w:gridCol w:w="560"/>
        <w:gridCol w:w="560"/>
        <w:gridCol w:w="560"/>
        <w:gridCol w:w="747"/>
        <w:gridCol w:w="829"/>
        <w:gridCol w:w="505"/>
        <w:gridCol w:w="572"/>
        <w:gridCol w:w="523"/>
        <w:gridCol w:w="932"/>
      </w:tblGrid>
      <w:tr w:rsidR="00944C68" w:rsidRPr="00ED4E09" w:rsidTr="00256A04">
        <w:trPr>
          <w:cantSplit/>
          <w:tblHeader/>
          <w:jc w:val="center"/>
        </w:trPr>
        <w:tc>
          <w:tcPr>
            <w:tcW w:w="335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481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proofErr w:type="spellStart"/>
            <w:r w:rsidRPr="00C80ED8">
              <w:rPr>
                <w:b/>
                <w:bCs/>
                <w:sz w:val="20"/>
                <w:szCs w:val="20"/>
              </w:rPr>
              <w:t>ш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82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</w:rPr>
              <w:t>Ka</w:t>
            </w:r>
            <w:proofErr w:type="spellEnd"/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proofErr w:type="spellStart"/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proofErr w:type="spellEnd"/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61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72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37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944C68" w:rsidRPr="00ED4E09" w:rsidTr="00256A04">
        <w:trPr>
          <w:cantSplit/>
          <w:tblHeader/>
          <w:jc w:val="center"/>
        </w:trPr>
        <w:tc>
          <w:tcPr>
            <w:tcW w:w="335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481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82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75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5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7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60,88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54,76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200,32</w:t>
            </w:r>
          </w:p>
        </w:tc>
        <w:tc>
          <w:tcPr>
            <w:tcW w:w="275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412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2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86" w:type="pct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256A04" w:rsidRDefault="00944C68" w:rsidP="006A6B48">
            <w:pPr>
              <w:jc w:val="center"/>
              <w:rPr>
                <w:highlight w:val="yellow"/>
              </w:rPr>
            </w:pPr>
            <w:r w:rsidRPr="00256A04">
              <w:rPr>
                <w:sz w:val="20"/>
                <w:highlight w:val="yellow"/>
              </w:rPr>
              <w:t>3,2</w:t>
            </w:r>
          </w:p>
        </w:tc>
        <w:tc>
          <w:tcPr>
            <w:tcW w:w="472" w:type="pct"/>
            <w:vMerge w:val="restar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256A04" w:rsidRDefault="00944C68" w:rsidP="006A6B48">
            <w:pPr>
              <w:jc w:val="center"/>
              <w:rPr>
                <w:highlight w:val="yellow"/>
              </w:rPr>
            </w:pPr>
            <w:r w:rsidRPr="00256A04">
              <w:rPr>
                <w:sz w:val="20"/>
                <w:highlight w:val="yellow"/>
              </w:rPr>
              <w:t>3,2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345,06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28,64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26,45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76,89</w:t>
            </w:r>
          </w:p>
        </w:tc>
        <w:tc>
          <w:tcPr>
            <w:tcW w:w="275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371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412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52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472" w:type="pct"/>
            <w:vMerge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3,2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3,2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17,78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8,37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123,3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11,04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6,77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55,64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  <w:shd w:fill="FFFF00"/>
          </w:tcPr>
          <w:p w:rsidR="00944C68" w:rsidRPr="00256A04" w:rsidRDefault="00944C68" w:rsidP="006A6B48">
            <w:pPr>
              <w:jc w:val="center"/>
              <w:rPr>
                <w:highlight w:val="yellow"/>
              </w:rPr>
            </w:pPr>
            <w:r w:rsidRPr="00256A04">
              <w:rPr>
                <w:sz w:val="20"/>
                <w:highlight w:val="yellow"/>
              </w:rPr>
              <w:t>775,501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26,79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9,42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161,51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286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472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5,93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4,8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64,7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6,09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5,27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83,11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47,97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42,02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226,07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11,34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9,81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48,01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8,25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7,24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25,24</w:t>
            </w:r>
          </w:p>
        </w:tc>
        <w:tc>
          <w:tcPr>
            <w:tcW w:w="275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412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252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286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  <w:tc>
          <w:tcPr>
            <w:tcW w:w="472" w:type="pct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620,4008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9,42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7,43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6,22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36,02</w:t>
            </w:r>
          </w:p>
        </w:tc>
        <w:tc>
          <w:tcPr>
            <w:tcW w:w="275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371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412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52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286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  <w:tc>
          <w:tcPr>
            <w:tcW w:w="472" w:type="pct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16,87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8,04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95,51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shd w:fill="FFFF00"/>
            <w:shd w:fill="FFFF00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286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472" w:type="pct"/>
            <w:shd w:val="clear" w:color="auto" w:fill="FFFF00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5,55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4,99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45,14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1,7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1,7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33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48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6,34</w:t>
            </w:r>
          </w:p>
        </w:tc>
        <w:tc>
          <w:tcPr>
            <w:tcW w:w="298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5,55</w:t>
            </w:r>
          </w:p>
        </w:tc>
        <w:tc>
          <w:tcPr>
            <w:tcW w:w="28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83,45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256A04">
        <w:trPr>
          <w:jc w:val="center"/>
        </w:trPr>
        <w:tc>
          <w:tcPr>
            <w:tcW w:w="1790" w:type="pct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275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371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41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5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286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472" w:type="pc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ED4E09" w:rsidTr="00256A04">
        <w:trPr>
          <w:jc w:val="center"/>
        </w:trPr>
        <w:tc>
          <w:tcPr>
            <w:tcW w:w="5000" w:type="pct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ind w:firstLine="709"/>
        <w:jc w:val="both"/>
        <w:rPr>
          <w:rFonts w:eastAsia="Symbol"/>
          <w:sz w:val="18"/>
          <w:szCs w:val="18"/>
        </w:rPr>
      </w:pPr>
    </w:p>
    <w:p w:rsidR="00944C68" w:rsidRDefault="00944C68" w:rsidP="00944C68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3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 w:rsidRPr="0040588A">
        <w:t>(Для 3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0"/>
        <w:gridCol w:w="726"/>
        <w:gridCol w:w="632"/>
        <w:gridCol w:w="641"/>
        <w:gridCol w:w="735"/>
        <w:gridCol w:w="1315"/>
        <w:gridCol w:w="1325"/>
        <w:gridCol w:w="1444"/>
        <w:gridCol w:w="1251"/>
        <w:gridCol w:w="1141"/>
      </w:tblGrid>
      <w:tr w:rsidR="00944C68" w:rsidRPr="00615109" w:rsidTr="006A6B48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proofErr w:type="spellStart"/>
            <w:r w:rsidRPr="00615109">
              <w:rPr>
                <w:b/>
                <w:bCs/>
                <w:sz w:val="18"/>
                <w:szCs w:val="18"/>
              </w:rPr>
              <w:t>ш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</w:rPr>
              <w:t>Ka</w:t>
            </w:r>
            <w:proofErr w:type="spellEnd"/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proofErr w:type="spellStart"/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proofErr w:type="spellEnd"/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944C68" w:rsidRPr="00615109" w:rsidTr="006A6B48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60,88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54,76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200,32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3,2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345,06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28,64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26,45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76,89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3,2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17,78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8,37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123,3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11,04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55,64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26,79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161,51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5,93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64,7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13,7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8,5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5,27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83,11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47,97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42,02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226,07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11,34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9,81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48,01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8,25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7,24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25,24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620,4008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7,43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36,02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16,87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8,04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95,51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5,55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45,14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1,7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5,55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83,45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(электрическая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 (магнитная составляющая)</w:t>
            </w:r>
          </w:p>
        </w:tc>
      </w:tr>
      <w:tr w:rsidR="00944C68" w:rsidRPr="00615109" w:rsidTr="006A6B48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Pr="00BD595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4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944C68" w:rsidRPr="00BD5958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D5958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BD5958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BD5958" w:rsidTr="006A6B48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BD5958" w:rsidTr="006A6B48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944C68" w:rsidRPr="008142B0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f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Uизм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Uп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Uс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>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proofErr w:type="spellStart"/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42B0">
              <w:rPr>
                <w:b/>
                <w:bCs/>
                <w:sz w:val="20"/>
                <w:szCs w:val="20"/>
              </w:rPr>
              <w:t>Kзат</w:t>
            </w:r>
            <w:proofErr w:type="spellEnd"/>
            <w:r w:rsidRPr="008142B0">
              <w:rPr>
                <w:b/>
                <w:bCs/>
                <w:sz w:val="20"/>
                <w:szCs w:val="20"/>
              </w:rPr>
              <w:t xml:space="preserve"> (дБ)</w:t>
            </w:r>
          </w:p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8142B0" w:rsidTr="006A6B48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Измерение в проводах "Ноль", "Защитное </w:t>
            </w:r>
            <w:proofErr w:type="spellStart"/>
            <w:r>
              <w:rPr>
                <w:b/>
                <w:sz w:val="20"/>
              </w:rPr>
              <w:t>зануление</w:t>
            </w:r>
            <w:proofErr w:type="spellEnd"/>
            <w:r>
              <w:rPr>
                <w:b/>
                <w:sz w:val="20"/>
              </w:rPr>
              <w:t>"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Windows</w:t>
            </w:r>
            <w:proofErr w:type="spellEnd"/>
            <w:r>
              <w:rPr>
                <w:b/>
                <w:sz w:val="20"/>
              </w:rPr>
              <w:t xml:space="preserve"> 10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(LVDS)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вывода информации на монитор 1920x1080/60 (HDMI)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обработки информации видеосистемой 1920x1080/60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(PCI-E)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записи и/или считывания информации на SSD (блок электроники)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набора информации с клавиатуры (USB)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 xml:space="preserve">Режим обмена информацией по сети (1000 Мбит/с "витая пара") ОС </w:t>
            </w:r>
            <w:proofErr w:type="spellStart"/>
            <w:r>
              <w:rPr>
                <w:b/>
                <w:sz w:val="20"/>
              </w:rPr>
              <w:t>Astra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Linux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Common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Edition</w:t>
            </w:r>
            <w:proofErr w:type="spellEnd"/>
            <w:r>
              <w:rPr>
                <w:b/>
                <w:sz w:val="20"/>
              </w:rPr>
              <w:t xml:space="preserve"> 2.12.40</w:t>
            </w:r>
          </w:p>
        </w:tc>
      </w:tr>
      <w:tr w:rsidR="00944C68" w:rsidRPr="008142B0" w:rsidTr="006A6B48">
        <w:trPr>
          <w:trHeight w:val="390"/>
        </w:trPr>
        <w:tc>
          <w:tcPr>
            <w:tcW w:w="100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color w:val="FF0000"/>
          <w:sz w:val="28"/>
          <w:szCs w:val="28"/>
        </w:rPr>
      </w:pPr>
    </w:p>
    <w:p w:rsidR="00944C68" w:rsidRPr="008142B0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6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944C68" w:rsidRPr="00282411" w:rsidRDefault="00944C68" w:rsidP="00944C68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944C68" w:rsidRPr="00134E15" w:rsidTr="006A6B48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  <w:r w:rsidRPr="00134E15">
              <w:rPr>
                <w:b/>
                <w:bCs/>
                <w:color w:val="000000"/>
              </w:rPr>
              <w:t>/</w:t>
            </w:r>
            <w:proofErr w:type="spellStart"/>
            <w:r w:rsidRPr="00134E15">
              <w:rPr>
                <w:b/>
                <w:bCs/>
                <w:color w:val="000000"/>
              </w:rPr>
              <w:t>п</w:t>
            </w:r>
            <w:proofErr w:type="spellEnd"/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</w:t>
            </w:r>
            <w:proofErr w:type="spellStart"/>
            <w:r w:rsidRPr="00134E15">
              <w:rPr>
                <w:b/>
              </w:rPr>
              <w:t>им-пульсный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потенциаль-ный</w:t>
            </w:r>
            <w:proofErr w:type="spellEnd"/>
            <w:r w:rsidRPr="00134E15">
              <w:rPr>
                <w:b/>
              </w:rPr>
              <w:t>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</w:rPr>
              <w:t>Коэффи-циент</w:t>
            </w:r>
            <w:proofErr w:type="spellEnd"/>
            <w:r w:rsidRPr="00134E15">
              <w:rPr>
                <w:b/>
              </w:rPr>
              <w:t xml:space="preserve">, </w:t>
            </w:r>
            <w:proofErr w:type="spellStart"/>
            <w:r w:rsidRPr="00134E15">
              <w:rPr>
                <w:b/>
              </w:rPr>
              <w:t>учиты-вающий</w:t>
            </w:r>
            <w:proofErr w:type="spellEnd"/>
            <w:r w:rsidRPr="00134E15">
              <w:rPr>
                <w:b/>
              </w:rPr>
              <w:t xml:space="preserve"> </w:t>
            </w:r>
            <w:proofErr w:type="spellStart"/>
            <w:r w:rsidRPr="00134E15">
              <w:rPr>
                <w:b/>
              </w:rPr>
              <w:t>разряд-ность</w:t>
            </w:r>
            <w:proofErr w:type="spellEnd"/>
            <w:r w:rsidRPr="00134E15">
              <w:rPr>
                <w:b/>
              </w:rPr>
              <w:t xml:space="preserve">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 xml:space="preserve">товой </w:t>
            </w:r>
            <w:proofErr w:type="spellStart"/>
            <w:r w:rsidRPr="00134E15">
              <w:rPr>
                <w:b/>
              </w:rPr>
              <w:t>по-сылке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t</w:t>
            </w:r>
            <w:proofErr w:type="spellEnd"/>
            <w:r w:rsidRPr="00134E15">
              <w:rPr>
                <w:b/>
                <w:bCs/>
                <w:color w:val="000000"/>
              </w:rPr>
              <w:t>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 xml:space="preserve">Тактовая </w:t>
            </w:r>
            <w:proofErr w:type="spellStart"/>
            <w:r w:rsidRPr="0081320F">
              <w:rPr>
                <w:b/>
                <w:bCs/>
                <w:color w:val="000000"/>
              </w:rPr>
              <w:t>час-тота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1320F">
              <w:rPr>
                <w:b/>
                <w:bCs/>
                <w:color w:val="000000"/>
              </w:rPr>
              <w:t>последо-вательности</w:t>
            </w:r>
            <w:proofErr w:type="spellEnd"/>
            <w:r w:rsidRPr="0081320F">
              <w:rPr>
                <w:b/>
                <w:bCs/>
                <w:color w:val="000000"/>
              </w:rPr>
              <w:t xml:space="preserve"> импульсов в структуре</w:t>
            </w:r>
          </w:p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81320F">
              <w:rPr>
                <w:b/>
                <w:bCs/>
                <w:color w:val="000000"/>
              </w:rPr>
              <w:t>тест-сигнала</w:t>
            </w:r>
            <w:proofErr w:type="spellEnd"/>
            <w:r w:rsidRPr="0081320F">
              <w:rPr>
                <w:b/>
                <w:bCs/>
                <w:color w:val="000000"/>
              </w:rPr>
              <w:t>,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proofErr w:type="spellStart"/>
            <w:r w:rsidRPr="00134E15">
              <w:rPr>
                <w:b/>
                <w:bCs/>
                <w:color w:val="000000"/>
              </w:rPr>
              <w:t>Fт</w:t>
            </w:r>
            <w:proofErr w:type="spellEnd"/>
            <w:r w:rsidRPr="00134E15">
              <w:rPr>
                <w:b/>
                <w:bCs/>
                <w:color w:val="000000"/>
              </w:rPr>
              <w:t xml:space="preserve">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(LVDS)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(HDMI)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обработки информации видеосистемой 1920x1080/60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(PCI-E)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(блок электроники)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набора информации с клавиатуры (USB)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 Мбит/с "витая пара")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(1000 Мбит/с "витая пара") ОС </w:t>
            </w:r>
            <w:proofErr w:type="spellStart"/>
            <w:r>
              <w:t>Windows</w:t>
            </w:r>
            <w:proofErr w:type="spellEnd"/>
            <w:r>
              <w:t xml:space="preserve"> 10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9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(LVDS)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10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вывода информации на монитор 1920x1080/60 (HDMI)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обработки информации видеосистемой 1920x1080/60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(PCI-E)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записи и/или считывания информации на SSD (блок электроники)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набора информации с клавиатуры (USB)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 Мбит/с "витая пара")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 xml:space="preserve">Режим обмена информацией по сети (1000 Мбит/с "витая пара") ОС </w:t>
            </w: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 2.12.40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BC38E8">
      <w:pPr>
        <w:rPr>
          <w:color w:val="FF0000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28"/>
          <w:szCs w:val="28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0623ED" w:rsidRPr="00E60E8F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Pr="00E816AA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4F2ACC" w:rsidRDefault="004F2ACC"/>
    <w:sectPr w:rsidR="004F2ACC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6A6" w:rsidRDefault="00AC76A6">
      <w:r>
        <w:separator/>
      </w:r>
    </w:p>
  </w:endnote>
  <w:endnote w:type="continuationSeparator" w:id="1">
    <w:p w:rsidR="00AC76A6" w:rsidRDefault="00AC76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6A6" w:rsidRDefault="00AC76A6">
      <w:r>
        <w:separator/>
      </w:r>
    </w:p>
  </w:footnote>
  <w:footnote w:type="continuationSeparator" w:id="1">
    <w:p w:rsidR="00AC76A6" w:rsidRDefault="00AC76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237F11">
    <w:pPr>
      <w:pStyle w:val="ac"/>
      <w:jc w:val="center"/>
    </w:pPr>
    <w:fldSimple w:instr=" PAGE   \* MERGEFORMAT ">
      <w:r w:rsidR="00256A04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7585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57DF5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1BD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30CAF"/>
    <w:rsid w:val="00132029"/>
    <w:rsid w:val="00132DCD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1490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3125"/>
    <w:rsid w:val="0023370E"/>
    <w:rsid w:val="002364F3"/>
    <w:rsid w:val="00237F11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A04"/>
    <w:rsid w:val="00256B11"/>
    <w:rsid w:val="00261BE3"/>
    <w:rsid w:val="0026297C"/>
    <w:rsid w:val="00265B48"/>
    <w:rsid w:val="00266304"/>
    <w:rsid w:val="002672FB"/>
    <w:rsid w:val="002706E7"/>
    <w:rsid w:val="0028069D"/>
    <w:rsid w:val="00282411"/>
    <w:rsid w:val="00296179"/>
    <w:rsid w:val="00297248"/>
    <w:rsid w:val="0029782E"/>
    <w:rsid w:val="002A0522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4C68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3A23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6A6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17D8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2E45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509FC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86180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D74C2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07EE1D-230B-4AF5-A692-FF06A3AB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1</TotalTime>
  <Pages>11</Pages>
  <Words>3076</Words>
  <Characters>17539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3</cp:revision>
  <dcterms:created xsi:type="dcterms:W3CDTF">2021-12-14T10:17:00Z</dcterms:created>
  <dcterms:modified xsi:type="dcterms:W3CDTF">2021-12-14T11:16:00Z</dcterms:modified>
</cp:coreProperties>
</file>