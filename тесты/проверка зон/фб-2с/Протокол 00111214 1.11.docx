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7792" w:rsidRDefault="00657792" w:rsidP="00657792">
      <w:pPr>
        <w:jc w:val="right"/>
        <w:rPr>
          <w:color w:val="FF0000"/>
          <w:sz w:val="28"/>
          <w:szCs w:val="28"/>
        </w:rPr>
      </w:pPr>
    </w:p>
    <w:p w:rsidR="00196EDF" w:rsidRDefault="00196EDF" w:rsidP="00657792">
      <w:pPr>
        <w:jc w:val="right"/>
        <w:rPr>
          <w:color w:val="FF0000"/>
          <w:sz w:val="28"/>
          <w:szCs w:val="28"/>
        </w:rPr>
      </w:pPr>
    </w:p>
    <w:p w:rsidR="00944C68" w:rsidRPr="002D004D" w:rsidRDefault="00944C68" w:rsidP="00944C68">
      <w:pPr>
        <w:keepNext/>
        <w:keepLines/>
        <w:ind w:firstLine="720"/>
        <w:jc w:val="right"/>
        <w:rPr>
          <w:color w:val="000000" w:themeColor="text1"/>
          <w:sz w:val="28"/>
          <w:szCs w:val="28"/>
        </w:rPr>
      </w:pPr>
      <w:r w:rsidRPr="0054474B">
        <w:rPr>
          <w:b/>
          <w:color w:val="000000" w:themeColor="text1"/>
          <w:sz w:val="28"/>
          <w:szCs w:val="28"/>
        </w:rPr>
        <w:t>Таблица 1</w:t>
      </w:r>
      <w:r>
        <w:rPr>
          <w:b/>
          <w:color w:val="000000" w:themeColor="text1"/>
          <w:sz w:val="28"/>
          <w:szCs w:val="28"/>
        </w:rPr>
        <w:t xml:space="preserve"> </w:t>
      </w:r>
      <w:r w:rsidRPr="0054474B">
        <w:rPr>
          <w:b/>
          <w:color w:val="000000" w:themeColor="text1"/>
          <w:sz w:val="28"/>
          <w:szCs w:val="28"/>
        </w:rPr>
        <w:t>(</w:t>
      </w:r>
      <w:r>
        <w:rPr>
          <w:color w:val="000000" w:themeColor="text1"/>
          <w:sz w:val="28"/>
          <w:szCs w:val="28"/>
        </w:rPr>
        <w:t>Итоговая таблица</w:t>
      </w:r>
      <w:r w:rsidRPr="0054474B">
        <w:rPr>
          <w:b/>
          <w:color w:val="000000" w:themeColor="text1"/>
          <w:sz w:val="28"/>
          <w:szCs w:val="28"/>
        </w:rPr>
        <w:t>)</w:t>
      </w:r>
    </w:p>
    <w:p w:rsidR="00A778EF" w:rsidRDefault="00944C68" w:rsidP="00944C68">
      <w:pPr>
        <w:ind w:left="710"/>
      </w:pPr>
      <w:r>
        <w:t>(Для 2</w:t>
      </w:r>
      <w:r w:rsidRPr="0040588A">
        <w:t xml:space="preserve"> категории)</w:t>
      </w:r>
    </w:p>
    <w:p w:rsidR="00944C68" w:rsidRPr="0040588A" w:rsidRDefault="00944C68" w:rsidP="00944C68">
      <w:pPr>
        <w:ind w:left="710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82"/>
        <w:gridCol w:w="1116"/>
        <w:gridCol w:w="1182"/>
        <w:gridCol w:w="1184"/>
        <w:gridCol w:w="1190"/>
        <w:gridCol w:w="1182"/>
        <w:gridCol w:w="1180"/>
        <w:gridCol w:w="1154"/>
      </w:tblGrid>
      <w:tr w:rsidR="00BB2E45" w:rsidRPr="00D622E8" w:rsidTr="007774A0">
        <w:trPr>
          <w:trHeight w:hRule="exact" w:val="312"/>
          <w:tblHeader/>
          <w:jc w:val="center"/>
        </w:trPr>
        <w:tc>
          <w:tcPr>
            <w:tcW w:w="9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2E45" w:rsidRPr="00D622E8" w:rsidRDefault="00BB2E45" w:rsidP="007774A0">
            <w:pPr>
              <w:jc w:val="center"/>
              <w:rPr>
                <w:b/>
                <w:bCs/>
              </w:rPr>
            </w:pPr>
            <w:r w:rsidRPr="00D622E8">
              <w:rPr>
                <w:b/>
                <w:bCs/>
              </w:rPr>
              <w:t>Состав ТС</w:t>
            </w:r>
          </w:p>
        </w:tc>
        <w:tc>
          <w:tcPr>
            <w:tcW w:w="55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2E45" w:rsidRPr="00D622E8" w:rsidRDefault="00BB2E45" w:rsidP="007774A0">
            <w:pPr>
              <w:jc w:val="center"/>
              <w:rPr>
                <w:b/>
                <w:bCs/>
              </w:rPr>
            </w:pPr>
            <w:r w:rsidRPr="00D622E8">
              <w:rPr>
                <w:b/>
                <w:bCs/>
              </w:rPr>
              <w:t>Зона</w:t>
            </w:r>
          </w:p>
        </w:tc>
        <w:tc>
          <w:tcPr>
            <w:tcW w:w="176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2E45" w:rsidRPr="00D622E8" w:rsidRDefault="00BB2E45" w:rsidP="007774A0">
            <w:pPr>
              <w:jc w:val="center"/>
              <w:rPr>
                <w:b/>
                <w:bCs/>
              </w:rPr>
            </w:pPr>
            <w:r w:rsidRPr="00D622E8">
              <w:rPr>
                <w:b/>
                <w:bCs/>
              </w:rPr>
              <w:t>2</w:t>
            </w:r>
            <w:r w:rsidRPr="00D622E8">
              <w:rPr>
                <w:b/>
                <w:bCs/>
                <w:lang w:val="en-US"/>
              </w:rPr>
              <w:t xml:space="preserve"> </w:t>
            </w:r>
            <w:r w:rsidRPr="00D622E8">
              <w:rPr>
                <w:b/>
                <w:bCs/>
              </w:rPr>
              <w:t>категория</w:t>
            </w:r>
          </w:p>
        </w:tc>
        <w:tc>
          <w:tcPr>
            <w:tcW w:w="174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2E45" w:rsidRPr="00D622E8" w:rsidRDefault="00BB2E45" w:rsidP="007774A0">
            <w:pPr>
              <w:jc w:val="center"/>
              <w:rPr>
                <w:b/>
                <w:bCs/>
              </w:rPr>
            </w:pPr>
            <w:r w:rsidRPr="00D622E8">
              <w:rPr>
                <w:b/>
                <w:bCs/>
              </w:rPr>
              <w:t>3</w:t>
            </w:r>
            <w:r w:rsidRPr="00D622E8">
              <w:rPr>
                <w:b/>
                <w:bCs/>
                <w:lang w:val="en-US"/>
              </w:rPr>
              <w:t xml:space="preserve"> </w:t>
            </w:r>
            <w:r w:rsidRPr="00D622E8">
              <w:rPr>
                <w:b/>
                <w:bCs/>
              </w:rPr>
              <w:t>категория</w:t>
            </w:r>
          </w:p>
        </w:tc>
      </w:tr>
      <w:tr w:rsidR="00BB2E45" w:rsidRPr="00D622E8" w:rsidTr="007774A0">
        <w:trPr>
          <w:trHeight w:hRule="exact" w:val="312"/>
          <w:tblHeader/>
          <w:jc w:val="center"/>
        </w:trPr>
        <w:tc>
          <w:tcPr>
            <w:tcW w:w="9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2E45" w:rsidRPr="00D622E8" w:rsidRDefault="00BB2E45" w:rsidP="007774A0">
            <w:pPr>
              <w:jc w:val="center"/>
              <w:rPr>
                <w:b/>
                <w:bCs/>
              </w:rPr>
            </w:pPr>
          </w:p>
        </w:tc>
        <w:tc>
          <w:tcPr>
            <w:tcW w:w="55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2E45" w:rsidRPr="00D622E8" w:rsidRDefault="00BB2E45" w:rsidP="007774A0">
            <w:pPr>
              <w:jc w:val="center"/>
              <w:rPr>
                <w:b/>
                <w:bCs/>
              </w:rPr>
            </w:pP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2E45" w:rsidRPr="00D622E8" w:rsidRDefault="00BB2E45" w:rsidP="007774A0">
            <w:pPr>
              <w:jc w:val="center"/>
              <w:rPr>
                <w:b/>
                <w:bCs/>
              </w:rPr>
            </w:pPr>
            <w:r w:rsidRPr="00D622E8">
              <w:rPr>
                <w:b/>
                <w:bCs/>
              </w:rPr>
              <w:t>Стац.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2E45" w:rsidRPr="00D622E8" w:rsidRDefault="00BB2E45" w:rsidP="007774A0">
            <w:pPr>
              <w:jc w:val="center"/>
              <w:rPr>
                <w:b/>
                <w:bCs/>
              </w:rPr>
            </w:pPr>
            <w:r w:rsidRPr="00D622E8">
              <w:rPr>
                <w:b/>
                <w:bCs/>
              </w:rPr>
              <w:t>Воз.</w:t>
            </w:r>
          </w:p>
        </w:tc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2E45" w:rsidRPr="00D622E8" w:rsidRDefault="00BB2E45" w:rsidP="007774A0">
            <w:pPr>
              <w:jc w:val="center"/>
              <w:rPr>
                <w:b/>
                <w:bCs/>
              </w:rPr>
            </w:pPr>
            <w:r w:rsidRPr="00D622E8">
              <w:rPr>
                <w:b/>
                <w:bCs/>
              </w:rPr>
              <w:t>Нос.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2E45" w:rsidRPr="00D622E8" w:rsidRDefault="00BB2E45" w:rsidP="007774A0">
            <w:pPr>
              <w:jc w:val="center"/>
              <w:rPr>
                <w:b/>
                <w:bCs/>
              </w:rPr>
            </w:pPr>
            <w:r w:rsidRPr="00D622E8">
              <w:rPr>
                <w:b/>
                <w:bCs/>
              </w:rPr>
              <w:t>Стац.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2E45" w:rsidRPr="00D622E8" w:rsidRDefault="00BB2E45" w:rsidP="007774A0">
            <w:pPr>
              <w:jc w:val="center"/>
              <w:rPr>
                <w:b/>
                <w:bCs/>
              </w:rPr>
            </w:pPr>
            <w:r w:rsidRPr="00D622E8">
              <w:rPr>
                <w:b/>
                <w:bCs/>
              </w:rPr>
              <w:t>Воз.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2E45" w:rsidRPr="00D622E8" w:rsidRDefault="00BB2E45" w:rsidP="007774A0">
            <w:pPr>
              <w:jc w:val="center"/>
              <w:rPr>
                <w:b/>
                <w:bCs/>
              </w:rPr>
            </w:pPr>
            <w:r w:rsidRPr="00D622E8">
              <w:rPr>
                <w:b/>
                <w:bCs/>
              </w:rPr>
              <w:t>Нос.</w:t>
            </w:r>
          </w:p>
        </w:tc>
      </w:tr>
      <w:tr w:rsidR="00BB2E45" w:rsidRPr="00D622E8" w:rsidTr="007774A0">
        <w:trPr>
          <w:trHeight w:val="312"/>
          <w:tblHeader/>
          <w:jc w:val="center"/>
        </w:trPr>
        <w:tc>
          <w:tcPr>
            <w:tcW w:w="934" w:type="pct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2E45" w:rsidRPr="005140BE" w:rsidRDefault="00BB2E45" w:rsidP="007774A0">
            <w:pPr>
              <w:jc w:val="center"/>
              <w:rPr>
                <w:bCs/>
              </w:rPr>
            </w:pPr>
            <w:r>
              <w:rPr>
                <w:b/>
              </w:rPr>
              <w:t>ТС</w:t>
            </w:r>
          </w:p>
        </w:tc>
        <w:tc>
          <w:tcPr>
            <w:tcW w:w="4066" w:type="pct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5140BE" w:rsidRDefault="00BB2E45" w:rsidP="007774A0">
            <w:pPr>
              <w:jc w:val="center"/>
              <w:rPr>
                <w:bCs/>
              </w:rPr>
            </w:pPr>
            <w:r>
              <w:rPr>
                <w:b/>
                <w:color w:val="000000"/>
              </w:rPr>
              <w:t xml:space="preserve">ОС </w:t>
            </w:r>
            <w:r w:rsidRPr="005140BE">
              <w:rPr>
                <w:b/>
                <w:color w:val="000000"/>
              </w:rPr>
              <w:t>Windows</w:t>
            </w:r>
            <w:r>
              <w:rPr>
                <w:b/>
                <w:color w:val="000000"/>
              </w:rPr>
              <w:t xml:space="preserve"> 10</w:t>
            </w:r>
          </w:p>
        </w:tc>
      </w:tr>
      <w:tr w:rsidR="00BB2E45" w:rsidRPr="00BB2E45" w:rsidTr="007774A0">
        <w:trPr>
          <w:trHeight w:val="312"/>
        </w:trPr>
        <w:tc>
          <w:tcPr>
            <w:tcW w:w="93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2E45" w:rsidRPr="002D4B64" w:rsidRDefault="00BB2E45" w:rsidP="007774A0">
            <w:pPr>
              <w:jc w:val="center"/>
              <w:rPr>
                <w:bCs/>
              </w:rPr>
            </w:pPr>
          </w:p>
        </w:tc>
        <w:tc>
          <w:tcPr>
            <w:tcBorders>
              <w:left w:val="single" w:sz="4" w:space="0" w:color="auto"/>
              <w:right w:val="single" w:sz="4" w:space="0" w:color="auto"/>
            </w:tcBorders>
            <w:tcW w:w="1116" w:type="dxa"/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rPr>
                <w:b/>
              </w:rPr>
              <w:t>R2, м</w:t>
            </w:r>
          </w:p>
        </w:tc>
        <w:tc>
          <w:tcPr>
            <w:tcBorders>
              <w:left w:val="single" w:sz="4" w:space="0" w:color="auto"/>
              <w:right w:val="single" w:sz="4" w:space="0" w:color="auto"/>
            </w:tcBorders>
            <w:tcW w:w="1182" w:type="dxa"/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6,2</w:t>
            </w:r>
          </w:p>
        </w:tc>
        <w:tc>
          <w:tcPr>
            <w:tcBorders>
              <w:left w:val="single" w:sz="4" w:space="0" w:color="auto"/>
              <w:right w:val="single" w:sz="4" w:space="0" w:color="auto"/>
            </w:tcBorders>
            <w:tcW w:w="1184" w:type="dxa"/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4,2</w:t>
            </w:r>
          </w:p>
        </w:tc>
        <w:tc>
          <w:tcPr>
            <w:tcBorders>
              <w:left w:val="single" w:sz="4" w:space="0" w:color="auto"/>
              <w:right w:val="single" w:sz="4" w:space="0" w:color="auto"/>
            </w:tcBorders>
            <w:tcW w:w="1190" w:type="dxa"/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2,7</w:t>
            </w:r>
          </w:p>
        </w:tc>
        <w:tc>
          <w:tcPr>
            <w:tcBorders>
              <w:left w:val="single" w:sz="4" w:space="0" w:color="auto"/>
              <w:right w:val="single" w:sz="4" w:space="0" w:color="auto"/>
            </w:tcBorders>
            <w:tcW w:w="1182" w:type="dxa"/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6,2</w:t>
            </w:r>
          </w:p>
        </w:tc>
        <w:tc>
          <w:tcPr>
            <w:tcBorders>
              <w:left w:val="single" w:sz="4" w:space="0" w:color="auto"/>
              <w:right w:val="single" w:sz="4" w:space="0" w:color="auto"/>
            </w:tcBorders>
            <w:tcW w:w="1180" w:type="dxa"/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4,2</w:t>
            </w:r>
          </w:p>
        </w:tc>
        <w:tc>
          <w:tcPr>
            <w:tcBorders>
              <w:left w:val="single" w:sz="4" w:space="0" w:color="auto"/>
              <w:right w:val="single" w:sz="4" w:space="0" w:color="auto"/>
            </w:tcBorders>
            <w:tcW w:w="1154" w:type="dxa"/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2,7</w:t>
            </w:r>
          </w:p>
        </w:tc>
      </w:tr>
      <w:tr w:rsidR="00BB2E45" w:rsidRPr="00BB2E45" w:rsidTr="007774A0">
        <w:trPr>
          <w:trHeight w:val="312"/>
        </w:trPr>
        <w:tc>
          <w:tcPr>
            <w:vMerge w:val="continue"/>
            <w:tcBorders>
              <w:left w:val="single" w:sz="4" w:space="0" w:color="auto"/>
              <w:right w:val="single" w:sz="4" w:space="0" w:color="auto"/>
            </w:tcBorders>
            <w:tcW w:w="1882" w:type="dxa"/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</w:p>
        </w:tc>
        <w:tc>
          <w:tcPr>
            <w:tcBorders>
              <w:left w:val="single" w:sz="4" w:space="0" w:color="auto"/>
              <w:right w:val="single" w:sz="4" w:space="0" w:color="auto"/>
            </w:tcBorders>
            <w:tcW w:w="1116" w:type="dxa"/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rPr>
                <w:b/>
              </w:rPr>
              <w:t>r1, м</w:t>
            </w:r>
          </w:p>
        </w:tc>
        <w:tc>
          <w:tcPr>
            <w:tcBorders>
              <w:left w:val="single" w:sz="4" w:space="0" w:color="auto"/>
              <w:right w:val="single" w:sz="4" w:space="0" w:color="auto"/>
            </w:tcBorders>
            <w:tcW w:w="1182" w:type="dxa"/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0,7</w:t>
            </w:r>
          </w:p>
        </w:tc>
        <w:tc>
          <w:tcPr>
            <w:tcBorders>
              <w:left w:val="single" w:sz="4" w:space="0" w:color="auto"/>
              <w:right w:val="single" w:sz="4" w:space="0" w:color="auto"/>
            </w:tcBorders>
            <w:tcW w:w="1184" w:type="dxa"/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0,7</w:t>
            </w:r>
          </w:p>
        </w:tc>
        <w:tc>
          <w:tcPr>
            <w:tcBorders>
              <w:left w:val="single" w:sz="4" w:space="0" w:color="auto"/>
              <w:right w:val="single" w:sz="4" w:space="0" w:color="auto"/>
            </w:tcBorders>
            <w:tcW w:w="1190" w:type="dxa"/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0,7</w:t>
            </w:r>
          </w:p>
        </w:tc>
        <w:tc>
          <w:tcPr>
            <w:tcBorders>
              <w:left w:val="single" w:sz="4" w:space="0" w:color="auto"/>
              <w:right w:val="single" w:sz="4" w:space="0" w:color="auto"/>
            </w:tcBorders>
            <w:tcW w:w="1182" w:type="dxa"/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0,7</w:t>
            </w:r>
          </w:p>
        </w:tc>
        <w:tc>
          <w:tcPr>
            <w:tcBorders>
              <w:left w:val="single" w:sz="4" w:space="0" w:color="auto"/>
              <w:right w:val="single" w:sz="4" w:space="0" w:color="auto"/>
            </w:tcBorders>
            <w:tcW w:w="1180" w:type="dxa"/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0,7</w:t>
            </w:r>
          </w:p>
        </w:tc>
        <w:tc>
          <w:tcPr>
            <w:tcBorders>
              <w:left w:val="single" w:sz="4" w:space="0" w:color="auto"/>
              <w:right w:val="single" w:sz="4" w:space="0" w:color="auto"/>
            </w:tcBorders>
            <w:tcW w:w="1154" w:type="dxa"/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0,7</w:t>
            </w:r>
          </w:p>
        </w:tc>
      </w:tr>
      <w:tr w:rsidR="00BB2E45" w:rsidRPr="00BB2E45" w:rsidTr="007774A0">
        <w:trPr>
          <w:trHeight w:val="312"/>
        </w:trPr>
        <w:tc>
          <w:tcPr>
            <w:vMerge w:val="continue"/>
            <w:tcBorders>
              <w:left w:val="single" w:sz="4" w:space="0" w:color="auto"/>
              <w:right w:val="single" w:sz="4" w:space="0" w:color="auto"/>
            </w:tcBorders>
            <w:tcW w:w="1882" w:type="dxa"/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</w:p>
        </w:tc>
        <w:tc>
          <w:tcPr>
            <w:tcBorders>
              <w:left w:val="single" w:sz="4" w:space="0" w:color="auto"/>
              <w:right w:val="single" w:sz="4" w:space="0" w:color="auto"/>
            </w:tcBorders>
            <w:tcW w:w="1116" w:type="dxa"/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rPr>
                <w:b/>
              </w:rPr>
              <w:t>r1', м</w:t>
            </w:r>
          </w:p>
        </w:tc>
        <w:tc>
          <w:tcPr>
            <w:tcBorders>
              <w:left w:val="single" w:sz="4" w:space="0" w:color="auto"/>
              <w:right w:val="single" w:sz="4" w:space="0" w:color="auto"/>
            </w:tcBorders>
            <w:tcW w:w="1182" w:type="dxa"/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0,2</w:t>
            </w:r>
          </w:p>
        </w:tc>
        <w:tc>
          <w:tcPr>
            <w:tcBorders>
              <w:left w:val="single" w:sz="4" w:space="0" w:color="auto"/>
              <w:right w:val="single" w:sz="4" w:space="0" w:color="auto"/>
            </w:tcBorders>
            <w:tcW w:w="1184" w:type="dxa"/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0,2</w:t>
            </w:r>
          </w:p>
        </w:tc>
        <w:tc>
          <w:tcPr>
            <w:tcBorders>
              <w:left w:val="single" w:sz="4" w:space="0" w:color="auto"/>
              <w:right w:val="single" w:sz="4" w:space="0" w:color="auto"/>
            </w:tcBorders>
            <w:tcW w:w="1190" w:type="dxa"/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0,2</w:t>
            </w:r>
          </w:p>
        </w:tc>
        <w:tc>
          <w:tcPr>
            <w:tcBorders>
              <w:left w:val="single" w:sz="4" w:space="0" w:color="auto"/>
              <w:right w:val="single" w:sz="4" w:space="0" w:color="auto"/>
            </w:tcBorders>
            <w:tcW w:w="1182" w:type="dxa"/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0,2</w:t>
            </w:r>
          </w:p>
        </w:tc>
        <w:tc>
          <w:tcPr>
            <w:tcBorders>
              <w:left w:val="single" w:sz="4" w:space="0" w:color="auto"/>
              <w:right w:val="single" w:sz="4" w:space="0" w:color="auto"/>
            </w:tcBorders>
            <w:tcW w:w="1180" w:type="dxa"/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0,2</w:t>
            </w:r>
          </w:p>
        </w:tc>
        <w:tc>
          <w:tcPr>
            <w:tcBorders>
              <w:left w:val="single" w:sz="4" w:space="0" w:color="auto"/>
              <w:right w:val="single" w:sz="4" w:space="0" w:color="auto"/>
            </w:tcBorders>
            <w:tcW w:w="1154" w:type="dxa"/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0,2</w:t>
            </w:r>
          </w:p>
        </w:tc>
      </w:tr>
      <w:tr w:rsidR="00BB2E45" w:rsidRPr="00B117D8" w:rsidTr="007774A0">
        <w:trPr>
          <w:trHeight w:val="312"/>
          <w:tblHeader/>
          <w:jc w:val="center"/>
        </w:trPr>
        <w:tc>
          <w:tcPr>
            <w:tcW w:w="93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2E45" w:rsidRPr="000B319A" w:rsidRDefault="00BB2E45" w:rsidP="007774A0">
            <w:pPr>
              <w:jc w:val="center"/>
              <w:rPr>
                <w:b/>
                <w:color w:val="000000"/>
                <w:lang w:val="en-US"/>
              </w:rPr>
            </w:pPr>
          </w:p>
        </w:tc>
        <w:tc>
          <w:tcPr>
            <w:tcW w:w="4066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  <w:rPr>
                <w:b/>
                <w:color w:val="000000"/>
                <w:lang w:val="en-US"/>
              </w:rPr>
            </w:pPr>
            <w:r>
              <w:rPr>
                <w:b/>
                <w:color w:val="000000"/>
              </w:rPr>
              <w:t>ОС</w:t>
            </w:r>
            <w:r w:rsidRPr="005C2E9C">
              <w:rPr>
                <w:b/>
                <w:color w:val="000000"/>
                <w:lang w:val="en-US"/>
              </w:rPr>
              <w:t xml:space="preserve"> Astra Linux </w:t>
            </w:r>
            <w:r>
              <w:rPr>
                <w:b/>
                <w:color w:val="000000"/>
                <w:lang w:val="en-US"/>
              </w:rPr>
              <w:t>Common Edition 2.12.40</w:t>
            </w:r>
          </w:p>
        </w:tc>
      </w:tr>
      <w:tr w:rsidR="00BB2E45" w:rsidRPr="00F509FC" w:rsidTr="007774A0">
        <w:trPr>
          <w:trHeight w:val="312"/>
        </w:trPr>
        <w:tc>
          <w:tcPr>
            <w:tcW w:w="9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2E45" w:rsidRPr="005C2E9C" w:rsidRDefault="00BB2E45" w:rsidP="007774A0">
            <w:pPr>
              <w:jc w:val="center"/>
              <w:rPr>
                <w:bCs/>
                <w:lang w:val="en-US"/>
              </w:rPr>
            </w:pP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116" w:type="dxa"/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rPr>
                <w:b/>
              </w:rPr>
              <w:t>R2, м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182" w:type="dxa"/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6,6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184" w:type="dxa"/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3,3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190" w:type="dxa"/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1,9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182" w:type="dxa"/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6,6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180" w:type="dxa"/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3,3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154" w:type="dxa"/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1,9</w:t>
            </w:r>
          </w:p>
        </w:tc>
      </w:tr>
      <w:tr w:rsidR="00BB2E45" w:rsidRPr="00F509FC" w:rsidTr="007774A0">
        <w:trPr>
          <w:trHeight w:val="312"/>
        </w:trPr>
        <w:tc>
          <w:tcPr>
            <w:vMerge w:val="continue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882" w:type="dxa"/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116" w:type="dxa"/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rPr>
                <w:b/>
              </w:rPr>
              <w:t>r1, м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182" w:type="dxa"/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&lt; 0,1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184" w:type="dxa"/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&lt; 0,1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190" w:type="dxa"/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&lt; 0,1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182" w:type="dxa"/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&lt; 0,1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180" w:type="dxa"/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&lt; 0,1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154" w:type="dxa"/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&lt; 0,1</w:t>
            </w:r>
          </w:p>
        </w:tc>
      </w:tr>
      <w:tr w:rsidR="00BB2E45" w:rsidRPr="00F509FC" w:rsidTr="007774A0">
        <w:trPr>
          <w:trHeight w:val="312"/>
        </w:trPr>
        <w:tc>
          <w:tcPr>
            <w:vMerge w:val="continue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882" w:type="dxa"/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116" w:type="dxa"/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rPr>
                <w:b/>
              </w:rPr>
              <w:t>r1', м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182" w:type="dxa"/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&lt; 0,1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184" w:type="dxa"/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&lt; 0,1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190" w:type="dxa"/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&lt; 0,1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182" w:type="dxa"/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&lt; 0,1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180" w:type="dxa"/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&lt; 0,1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154" w:type="dxa"/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&lt; 0,1</w:t>
            </w:r>
          </w:p>
        </w:tc>
      </w:tr>
    </w:tbl>
    <w:p w:rsidR="00A778EF" w:rsidRPr="00BB2E45" w:rsidRDefault="00A778EF" w:rsidP="00A778EF">
      <w:pPr>
        <w:ind w:left="710"/>
        <w:rPr>
          <w:lang w:val="en-US"/>
        </w:rPr>
      </w:pPr>
    </w:p>
    <w:p w:rsidR="00944C68" w:rsidRPr="00E30E88" w:rsidRDefault="00944C68" w:rsidP="00944C68">
      <w:pPr>
        <w:keepNext/>
        <w:keepLines/>
        <w:ind w:firstLine="709"/>
        <w:jc w:val="right"/>
        <w:rPr>
          <w:rFonts w:eastAsia="Symbol"/>
          <w:sz w:val="28"/>
          <w:szCs w:val="28"/>
        </w:rPr>
      </w:pPr>
      <w:r w:rsidRPr="0054474B">
        <w:rPr>
          <w:rFonts w:eastAsia="Symbol"/>
          <w:b/>
          <w:sz w:val="28"/>
          <w:szCs w:val="28"/>
        </w:rPr>
        <w:t xml:space="preserve">Таблица </w:t>
      </w:r>
      <w:r>
        <w:rPr>
          <w:rFonts w:eastAsia="Symbol"/>
          <w:b/>
          <w:sz w:val="28"/>
          <w:szCs w:val="28"/>
        </w:rPr>
        <w:t>2</w:t>
      </w:r>
      <w:r>
        <w:rPr>
          <w:rFonts w:eastAsia="Symbol"/>
          <w:sz w:val="28"/>
          <w:szCs w:val="28"/>
        </w:rPr>
        <w:t xml:space="preserve"> </w:t>
      </w:r>
      <w:r w:rsidRPr="0054474B">
        <w:rPr>
          <w:rFonts w:eastAsia="Symbol"/>
          <w:b/>
          <w:sz w:val="28"/>
          <w:szCs w:val="28"/>
        </w:rPr>
        <w:t>(</w:t>
      </w:r>
      <w:r>
        <w:rPr>
          <w:rFonts w:eastAsia="Symbol"/>
          <w:sz w:val="28"/>
          <w:szCs w:val="28"/>
        </w:rPr>
        <w:t>Расчеты</w:t>
      </w:r>
      <w:r w:rsidRPr="0054474B">
        <w:rPr>
          <w:rFonts w:eastAsia="Symbol"/>
          <w:b/>
          <w:sz w:val="28"/>
          <w:szCs w:val="28"/>
        </w:rPr>
        <w:t>)</w:t>
      </w:r>
    </w:p>
    <w:p w:rsidR="00944C68" w:rsidRDefault="00944C68" w:rsidP="00944C68">
      <w:pPr>
        <w:keepNext/>
        <w:keepLines/>
        <w:ind w:left="710"/>
      </w:pPr>
      <w:r>
        <w:t>(Для 2</w:t>
      </w:r>
      <w:r w:rsidRPr="0040588A">
        <w:t xml:space="preserve"> категории)</w:t>
      </w:r>
    </w:p>
    <w:p w:rsidR="00944C68" w:rsidRPr="0040588A" w:rsidRDefault="00944C68" w:rsidP="00944C68">
      <w:pPr>
        <w:keepNext/>
        <w:keepLines/>
        <w:ind w:left="710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48"/>
        <w:gridCol w:w="783"/>
        <w:gridCol w:w="601"/>
        <w:gridCol w:w="590"/>
        <w:gridCol w:w="794"/>
        <w:gridCol w:w="596"/>
        <w:gridCol w:w="596"/>
        <w:gridCol w:w="596"/>
        <w:gridCol w:w="598"/>
        <w:gridCol w:w="747"/>
        <w:gridCol w:w="830"/>
        <w:gridCol w:w="528"/>
        <w:gridCol w:w="596"/>
        <w:gridCol w:w="596"/>
        <w:gridCol w:w="971"/>
      </w:tblGrid>
      <w:tr w:rsidR="00944C68" w:rsidRPr="00ED4E09" w:rsidTr="006A6B48">
        <w:trPr>
          <w:cantSplit/>
          <w:tblHeader/>
          <w:jc w:val="center"/>
        </w:trPr>
        <w:tc>
          <w:tcPr>
            <w:tcW w:w="322" w:type="pct"/>
            <w:vMerge w:val="restart"/>
            <w:shd w:val="clear" w:color="auto" w:fill="auto"/>
            <w:vAlign w:val="center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F</w:t>
            </w:r>
            <w:r w:rsidRPr="00C80ED8">
              <w:rPr>
                <w:b/>
                <w:bCs/>
                <w:sz w:val="20"/>
                <w:szCs w:val="20"/>
              </w:rPr>
              <w:t>с, МГц</w:t>
            </w:r>
          </w:p>
        </w:tc>
        <w:tc>
          <w:tcPr>
            <w:tcW w:w="389" w:type="pct"/>
            <w:vMerge w:val="restart"/>
            <w:shd w:val="clear" w:color="auto" w:fill="auto"/>
            <w:vAlign w:val="center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U</w:t>
            </w:r>
            <w:r w:rsidRPr="00C80ED8">
              <w:rPr>
                <w:b/>
                <w:bCs/>
                <w:sz w:val="20"/>
                <w:szCs w:val="20"/>
              </w:rPr>
              <w:t>с</w:t>
            </w:r>
            <w:r w:rsidRPr="00C80ED8">
              <w:rPr>
                <w:b/>
                <w:bCs/>
                <w:sz w:val="20"/>
                <w:szCs w:val="20"/>
                <w:lang w:val="en-US"/>
              </w:rPr>
              <w:t>+</w:t>
            </w:r>
            <w:r w:rsidRPr="00C80ED8">
              <w:rPr>
                <w:b/>
                <w:bCs/>
                <w:sz w:val="20"/>
                <w:szCs w:val="20"/>
              </w:rPr>
              <w:t>ш,</w:t>
            </w:r>
          </w:p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</w:rPr>
            </w:pPr>
            <w:r w:rsidRPr="00C80ED8">
              <w:rPr>
                <w:b/>
                <w:bCs/>
                <w:sz w:val="20"/>
                <w:szCs w:val="20"/>
              </w:rPr>
              <w:t>мкВ</w:t>
            </w:r>
          </w:p>
        </w:tc>
        <w:tc>
          <w:tcPr>
            <w:tcW w:w="298" w:type="pct"/>
            <w:vMerge w:val="restart"/>
            <w:shd w:val="clear" w:color="auto" w:fill="auto"/>
            <w:vAlign w:val="center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U</w:t>
            </w:r>
            <w:r w:rsidRPr="00C80ED8">
              <w:rPr>
                <w:b/>
                <w:bCs/>
                <w:sz w:val="20"/>
                <w:szCs w:val="20"/>
              </w:rPr>
              <w:t>ш,</w:t>
            </w:r>
          </w:p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</w:rPr>
              <w:t>мкВ</w:t>
            </w:r>
          </w:p>
        </w:tc>
        <w:tc>
          <w:tcPr>
            <w:tcW w:w="293" w:type="pct"/>
            <w:vMerge w:val="restart"/>
            <w:shd w:val="clear" w:color="auto" w:fill="auto"/>
            <w:vAlign w:val="center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</w:rPr>
            </w:pPr>
            <w:r w:rsidRPr="00C80ED8">
              <w:rPr>
                <w:b/>
                <w:bCs/>
                <w:sz w:val="20"/>
                <w:szCs w:val="20"/>
              </w:rPr>
              <w:t>Ka</w:t>
            </w:r>
          </w:p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1/</w:t>
            </w:r>
            <w:r w:rsidRPr="00C80ED8">
              <w:rPr>
                <w:b/>
                <w:bCs/>
                <w:sz w:val="20"/>
                <w:szCs w:val="20"/>
              </w:rPr>
              <w:t>м</w:t>
            </w:r>
          </w:p>
        </w:tc>
        <w:tc>
          <w:tcPr>
            <w:tcW w:w="394" w:type="pct"/>
            <w:vMerge w:val="restart"/>
            <w:shd w:val="clear" w:color="auto" w:fill="auto"/>
            <w:vAlign w:val="center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Ec</w:t>
            </w:r>
            <w:r w:rsidRPr="00C80ED8">
              <w:rPr>
                <w:b/>
                <w:bCs/>
                <w:sz w:val="20"/>
                <w:szCs w:val="20"/>
              </w:rPr>
              <w:t>,</w:t>
            </w:r>
          </w:p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</w:rPr>
              <w:t>мкВ/м</w:t>
            </w:r>
          </w:p>
        </w:tc>
        <w:tc>
          <w:tcPr>
            <w:tcW w:w="592" w:type="pct"/>
            <w:gridSpan w:val="2"/>
            <w:shd w:val="clear" w:color="auto" w:fill="auto"/>
            <w:vAlign w:val="center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r1</w:t>
            </w:r>
            <w:r w:rsidRPr="00C80ED8">
              <w:rPr>
                <w:b/>
                <w:bCs/>
                <w:sz w:val="20"/>
                <w:szCs w:val="20"/>
              </w:rPr>
              <w:t>, м</w:t>
            </w:r>
          </w:p>
        </w:tc>
        <w:tc>
          <w:tcPr>
            <w:tcW w:w="593" w:type="pct"/>
            <w:gridSpan w:val="2"/>
            <w:shd w:val="clear" w:color="auto" w:fill="auto"/>
            <w:vAlign w:val="center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r1’</w:t>
            </w:r>
            <w:r w:rsidRPr="00C80ED8">
              <w:rPr>
                <w:b/>
                <w:bCs/>
                <w:sz w:val="20"/>
                <w:szCs w:val="20"/>
              </w:rPr>
              <w:t>, м</w:t>
            </w:r>
          </w:p>
        </w:tc>
        <w:tc>
          <w:tcPr>
            <w:tcW w:w="783" w:type="pct"/>
            <w:gridSpan w:val="2"/>
            <w:shd w:val="clear" w:color="auto" w:fill="auto"/>
            <w:vAlign w:val="center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R2</w:t>
            </w:r>
            <w:r w:rsidRPr="00C80ED8">
              <w:rPr>
                <w:b/>
                <w:bCs/>
                <w:sz w:val="20"/>
                <w:szCs w:val="20"/>
              </w:rPr>
              <w:t xml:space="preserve"> Стационарные м</w:t>
            </w:r>
          </w:p>
        </w:tc>
        <w:tc>
          <w:tcPr>
            <w:tcW w:w="558" w:type="pct"/>
            <w:gridSpan w:val="2"/>
            <w:shd w:val="clear" w:color="auto" w:fill="auto"/>
            <w:vAlign w:val="center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R2</w:t>
            </w:r>
            <w:r w:rsidRPr="00C80ED8">
              <w:rPr>
                <w:b/>
                <w:bCs/>
                <w:sz w:val="20"/>
                <w:szCs w:val="20"/>
              </w:rPr>
              <w:t xml:space="preserve"> Возимые, м</w:t>
            </w:r>
          </w:p>
        </w:tc>
        <w:tc>
          <w:tcPr>
            <w:tcW w:w="778" w:type="pct"/>
            <w:gridSpan w:val="2"/>
            <w:shd w:val="clear" w:color="auto" w:fill="auto"/>
            <w:vAlign w:val="center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R2</w:t>
            </w:r>
            <w:r w:rsidRPr="00C80ED8">
              <w:rPr>
                <w:b/>
                <w:bCs/>
                <w:sz w:val="20"/>
                <w:szCs w:val="20"/>
              </w:rPr>
              <w:t xml:space="preserve"> Носимые, м</w:t>
            </w:r>
          </w:p>
        </w:tc>
      </w:tr>
      <w:tr w:rsidR="00944C68" w:rsidRPr="00ED4E09" w:rsidTr="006A6B48">
        <w:trPr>
          <w:cantSplit/>
          <w:tblHeader/>
          <w:jc w:val="center"/>
        </w:trPr>
        <w:tc>
          <w:tcPr>
            <w:tcW w:w="322" w:type="pct"/>
            <w:vMerge/>
            <w:shd w:val="clear" w:color="auto" w:fill="auto"/>
          </w:tcPr>
          <w:p w:rsidR="00944C68" w:rsidRPr="00C80ED8" w:rsidRDefault="00944C68" w:rsidP="006A6B48">
            <w:pPr>
              <w:keepNext/>
              <w:keepLines/>
              <w:rPr>
                <w:sz w:val="20"/>
                <w:szCs w:val="20"/>
              </w:rPr>
            </w:pPr>
          </w:p>
        </w:tc>
        <w:tc>
          <w:tcPr>
            <w:tcW w:w="389" w:type="pct"/>
            <w:vMerge/>
            <w:shd w:val="clear" w:color="auto" w:fill="auto"/>
          </w:tcPr>
          <w:p w:rsidR="00944C68" w:rsidRPr="00C80ED8" w:rsidRDefault="00944C68" w:rsidP="006A6B48">
            <w:pPr>
              <w:keepNext/>
              <w:keepLines/>
              <w:rPr>
                <w:sz w:val="20"/>
                <w:szCs w:val="20"/>
              </w:rPr>
            </w:pPr>
          </w:p>
        </w:tc>
        <w:tc>
          <w:tcPr>
            <w:tcW w:w="298" w:type="pct"/>
            <w:vMerge/>
            <w:shd w:val="clear" w:color="auto" w:fill="auto"/>
          </w:tcPr>
          <w:p w:rsidR="00944C68" w:rsidRPr="00C80ED8" w:rsidRDefault="00944C68" w:rsidP="006A6B48">
            <w:pPr>
              <w:keepNext/>
              <w:keepLines/>
              <w:rPr>
                <w:sz w:val="20"/>
                <w:szCs w:val="20"/>
              </w:rPr>
            </w:pPr>
          </w:p>
        </w:tc>
        <w:tc>
          <w:tcPr>
            <w:tcW w:w="293" w:type="pct"/>
            <w:vMerge/>
            <w:shd w:val="clear" w:color="auto" w:fill="auto"/>
          </w:tcPr>
          <w:p w:rsidR="00944C68" w:rsidRPr="00C80ED8" w:rsidRDefault="00944C68" w:rsidP="006A6B48">
            <w:pPr>
              <w:keepNext/>
              <w:keepLines/>
              <w:rPr>
                <w:sz w:val="20"/>
                <w:szCs w:val="20"/>
              </w:rPr>
            </w:pPr>
          </w:p>
        </w:tc>
        <w:tc>
          <w:tcPr>
            <w:tcW w:w="394" w:type="pct"/>
            <w:vMerge/>
            <w:shd w:val="clear" w:color="auto" w:fill="auto"/>
          </w:tcPr>
          <w:p w:rsidR="00944C68" w:rsidRPr="00C80ED8" w:rsidRDefault="00944C68" w:rsidP="006A6B48">
            <w:pPr>
              <w:keepNext/>
              <w:keepLines/>
              <w:rPr>
                <w:sz w:val="20"/>
                <w:szCs w:val="20"/>
              </w:rPr>
            </w:pPr>
          </w:p>
        </w:tc>
        <w:tc>
          <w:tcPr>
            <w:tcW w:w="296" w:type="pct"/>
            <w:shd w:val="clear" w:color="auto" w:fill="auto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2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296" w:type="pct"/>
            <w:shd w:val="clear" w:color="auto" w:fill="auto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3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296" w:type="pct"/>
            <w:shd w:val="clear" w:color="auto" w:fill="auto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2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296" w:type="pct"/>
            <w:shd w:val="clear" w:color="auto" w:fill="auto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3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371" w:type="pct"/>
            <w:shd w:val="clear" w:color="auto" w:fill="auto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2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411" w:type="pct"/>
            <w:shd w:val="clear" w:color="auto" w:fill="auto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3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262" w:type="pct"/>
            <w:shd w:val="clear" w:color="auto" w:fill="auto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2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296" w:type="pct"/>
            <w:shd w:val="clear" w:color="auto" w:fill="auto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3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296" w:type="pct"/>
            <w:shd w:val="clear" w:color="auto" w:fill="auto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2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482" w:type="pct"/>
            <w:shd w:val="clear" w:color="auto" w:fill="auto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3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 ОС Windows 10 (электрическая составляющая)</w:t>
            </w:r>
          </w:p>
        </w:tc>
      </w:tr>
      <w:tr w:rsidR="00944C68" w:rsidRPr="00ED4E09" w:rsidTr="006A6B48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230,04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53,39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49,32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7,53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153,96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0,7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0,7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2,9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2,9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2,8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2,8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2,7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2,7</w:t>
            </w:r>
          </w:p>
        </w:tc>
      </w:tr>
      <w:tr w:rsidR="00944C68" w:rsidRPr="00ED4E09" w:rsidTr="006A6B48">
        <w:trPr/>
        <w:tc>
          <w:tcPr>
            <w:gridSpan w:val="5"/>
            <w:tcMar>
              <w:top w:w="28" w:type="dxa"/>
              <w:left w:w="0" w:type="dxa"/>
              <w:bottom w:w="28" w:type="dxa"/>
              <w:right w:w="0" w:type="dxa"/>
            </w:tcMar>
            <w:tcW w:w="341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0,7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0,7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2,7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2,7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 ОС Windows 10 (магнитная составляющая)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 ОС Windows 10 (электрическая составляющая)</w:t>
            </w:r>
          </w:p>
        </w:tc>
      </w:tr>
      <w:tr w:rsidR="00944C68" w:rsidRPr="00ED4E09" w:rsidTr="006A6B48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155,1002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14,03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8,54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7,86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87,49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6,2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6,2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2,2</w:t>
            </w:r>
          </w:p>
        </w:tc>
      </w:tr>
      <w:tr w:rsidR="00944C68" w:rsidRPr="00ED4E09" w:rsidTr="006A6B48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465,3006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9,38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6,78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6,38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41,36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2,3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2,3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</w:t>
            </w:r>
          </w:p>
        </w:tc>
      </w:tr>
      <w:tr w:rsidR="00944C68" w:rsidRPr="00ED4E09" w:rsidTr="006A6B48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775,501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15,51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9,38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6,44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79,55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4,2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4,2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2,6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2,6</w:t>
            </w:r>
          </w:p>
        </w:tc>
      </w:tr>
      <w:tr w:rsidR="00944C68" w:rsidRPr="00ED4E09" w:rsidTr="006A6B48">
        <w:trPr/>
        <w:tc>
          <w:tcPr>
            <w:gridSpan w:val="5"/>
            <w:tcMar>
              <w:top w:w="28" w:type="dxa"/>
              <w:left w:w="0" w:type="dxa"/>
              <w:bottom w:w="28" w:type="dxa"/>
              <w:right w:w="0" w:type="dxa"/>
            </w:tcMar>
            <w:tcW w:w="341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6,2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6,2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4,2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4,2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2,6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 ОС Windows 10 (магнитная составляющая)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SSD (PCI-E) ОС Windows 10 (электрическая составляющая)</w:t>
            </w:r>
          </w:p>
        </w:tc>
      </w:tr>
      <w:tr w:rsidR="00944C68" w:rsidRPr="00ED4E09" w:rsidTr="006A6B48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3000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5,61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5,03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27,23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67,64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944C68" w:rsidRPr="00ED4E09" w:rsidTr="006A6B48">
        <w:trPr/>
        <w:tc>
          <w:tcPr>
            <w:gridSpan w:val="5"/>
            <w:tcMar>
              <w:top w:w="28" w:type="dxa"/>
              <w:left w:w="0" w:type="dxa"/>
              <w:bottom w:w="28" w:type="dxa"/>
              <w:right w:w="0" w:type="dxa"/>
            </w:tcMar>
            <w:tcW w:w="341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SSD (PCI-E) ОС Windows 10 (магнитная составляющая)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SSD (блок электроники) ОС Windows 10 (электрическая составляющая)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SSD (блок электроники) ОС Windows 10 (магнитная составляющая)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 ОС Windows 10 (электрическая составляющая)</w:t>
            </w:r>
          </w:p>
        </w:tc>
      </w:tr>
      <w:tr w:rsidR="00944C68" w:rsidRPr="00ED4E09" w:rsidTr="006A6B48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0,7485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20,23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15,98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9,77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121,2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0,9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0,9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0,9</w:t>
            </w:r>
          </w:p>
        </w:tc>
      </w:tr>
      <w:tr w:rsidR="00944C68" w:rsidRPr="00ED4E09" w:rsidTr="006A6B48">
        <w:trPr/>
        <w:tc>
          <w:tcPr>
            <w:gridSpan w:val="5"/>
            <w:tcMar>
              <w:top w:w="28" w:type="dxa"/>
              <w:left w:w="0" w:type="dxa"/>
              <w:bottom w:w="28" w:type="dxa"/>
              <w:right w:w="0" w:type="dxa"/>
            </w:tcMar>
            <w:tcW w:w="341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0,9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 ОС Windows 10 (магнитная составляющая)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 ОС Windows 10 (электрическая составляющая)</w:t>
            </w:r>
          </w:p>
        </w:tc>
      </w:tr>
      <w:tr w:rsidR="00944C68" w:rsidRPr="00ED4E09" w:rsidTr="006A6B48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62,5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6,4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5,68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8,44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24,89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0,5</w:t>
            </w:r>
          </w:p>
        </w:tc>
      </w:tr>
      <w:tr w:rsidR="00944C68" w:rsidRPr="00ED4E09" w:rsidTr="006A6B48">
        <w:trPr/>
        <w:tc>
          <w:tcPr>
            <w:gridSpan w:val="5"/>
            <w:tcMar>
              <w:top w:w="28" w:type="dxa"/>
              <w:left w:w="0" w:type="dxa"/>
              <w:bottom w:w="28" w:type="dxa"/>
              <w:right w:w="0" w:type="dxa"/>
            </w:tcMar>
            <w:tcW w:w="341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0,5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 ОС Windows 10 (магнитная составляющая)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 ОС Windows 10 (электрическая составляющая)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 ОС Windows 10 (магнитная составляющая)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 ОС Astra Linux Common Edition 2.12.40 (электрическая составляющая)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 ОС Astra Linux Common Edition 2.12.40 (магнитная составляющая)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 ОС Astra Linux Common Edition 2.12.40 (электрическая составляющая)</w:t>
            </w:r>
          </w:p>
        </w:tc>
      </w:tr>
      <w:tr w:rsidR="00944C68" w:rsidRPr="00ED4E09" w:rsidTr="006A6B48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775,501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10,42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7,44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6,44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46,98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6,6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6,6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2,5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2,5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1,9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1,9</w:t>
            </w:r>
          </w:p>
        </w:tc>
      </w:tr>
      <w:tr w:rsidR="00944C68" w:rsidRPr="00ED4E09" w:rsidTr="006A6B48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1085,7014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5,15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4,38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18,58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50,33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3,3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3,3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1,9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1,9</w:t>
            </w:r>
          </w:p>
        </w:tc>
      </w:tr>
      <w:tr w:rsidR="00944C68" w:rsidRPr="00ED4E09" w:rsidTr="006A6B48">
        <w:trPr/>
        <w:tc>
          <w:tcPr>
            <w:gridSpan w:val="5"/>
            <w:tcMar>
              <w:top w:w="28" w:type="dxa"/>
              <w:left w:w="0" w:type="dxa"/>
              <w:bottom w:w="28" w:type="dxa"/>
              <w:right w:w="0" w:type="dxa"/>
            </w:tcMar>
            <w:tcW w:w="341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6,6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6,6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3,3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3,3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1,9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1,9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 ОС Astra Linux Common Edition 2.12.40 (магнитная составляющая)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SSD (PCI-E) ОС Astra Linux Common Edition 2.12.40 (электрическая составляющая)</w:t>
            </w:r>
          </w:p>
        </w:tc>
      </w:tr>
      <w:tr w:rsidR="00944C68" w:rsidRPr="00ED4E09" w:rsidTr="006A6B48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3000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5,53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5,03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27,23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62,57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944C68" w:rsidRPr="00ED4E09" w:rsidTr="006A6B48">
        <w:trPr/>
        <w:tc>
          <w:tcPr>
            <w:gridSpan w:val="5"/>
            <w:tcMar>
              <w:top w:w="28" w:type="dxa"/>
              <w:left w:w="0" w:type="dxa"/>
              <w:bottom w:w="28" w:type="dxa"/>
              <w:right w:w="0" w:type="dxa"/>
            </w:tcMar>
            <w:tcW w:w="341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SSD (PCI-E) ОС Astra Linux Common Edition 2.12.40 (магнитная составляющая)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SSD (блок электроники) ОС Astra Linux Common Edition 2.12.40 (электрическая составляющая)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SSD (блок электроники) ОС Astra Linux Common Edition 2.12.40 (магнитная составляющая)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 ОС Astra Linux Common Edition 2.12.40 (электрическая составляющая)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 ОС Astra Linux Common Edition 2.12.40 (магнитная составляющая)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 ОС Astra Linux Common Edition 2.12.40 (электрическая составляющая)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 ОС Astra Linux Common Edition 2.12.40 (магнитная составляющая)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 ОС Astra Linux Common Edition 2.12.40 (электрическая составляющая)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 ОС Astra Linux Common Edition 2.12.40 (магнитная составляющая)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</w:tbl>
    <w:p w:rsidR="00944C68" w:rsidRDefault="00944C68" w:rsidP="00944C68">
      <w:pPr>
        <w:ind w:firstLine="709"/>
        <w:jc w:val="both"/>
        <w:rPr>
          <w:rFonts w:eastAsia="Symbol"/>
          <w:sz w:val="18"/>
          <w:szCs w:val="18"/>
        </w:rPr>
      </w:pPr>
    </w:p>
    <w:p w:rsidR="00944C68" w:rsidRDefault="00944C68" w:rsidP="00944C68">
      <w:pPr>
        <w:keepNext/>
        <w:keepLines/>
        <w:ind w:firstLine="709"/>
        <w:jc w:val="right"/>
        <w:rPr>
          <w:rFonts w:eastAsia="Symbol"/>
          <w:sz w:val="18"/>
          <w:szCs w:val="18"/>
        </w:rPr>
      </w:pPr>
      <w:r w:rsidRPr="0054474B">
        <w:rPr>
          <w:rFonts w:eastAsia="Symbol"/>
          <w:b/>
          <w:sz w:val="28"/>
          <w:szCs w:val="28"/>
        </w:rPr>
        <w:t xml:space="preserve">Таблица </w:t>
      </w:r>
      <w:r>
        <w:rPr>
          <w:rFonts w:eastAsia="Symbol"/>
          <w:b/>
          <w:sz w:val="28"/>
          <w:szCs w:val="28"/>
        </w:rPr>
        <w:t>3</w:t>
      </w:r>
      <w:r>
        <w:rPr>
          <w:rFonts w:eastAsia="Symbol"/>
          <w:sz w:val="28"/>
          <w:szCs w:val="28"/>
        </w:rPr>
        <w:t xml:space="preserve"> </w:t>
      </w:r>
      <w:r w:rsidRPr="0054474B">
        <w:rPr>
          <w:rFonts w:eastAsia="Symbol"/>
          <w:b/>
          <w:sz w:val="28"/>
          <w:szCs w:val="28"/>
        </w:rPr>
        <w:t>(</w:t>
      </w:r>
      <w:r>
        <w:rPr>
          <w:rFonts w:eastAsia="Symbol"/>
          <w:sz w:val="28"/>
          <w:szCs w:val="28"/>
        </w:rPr>
        <w:t>Расчеты</w:t>
      </w:r>
      <w:r w:rsidRPr="0054474B">
        <w:rPr>
          <w:rFonts w:eastAsia="Symbol"/>
          <w:b/>
          <w:sz w:val="28"/>
          <w:szCs w:val="28"/>
        </w:rPr>
        <w:t>)</w:t>
      </w:r>
    </w:p>
    <w:p w:rsidR="00944C68" w:rsidRDefault="00944C68" w:rsidP="00944C68">
      <w:pPr>
        <w:keepNext/>
        <w:keepLines/>
        <w:ind w:left="710"/>
      </w:pPr>
      <w:r w:rsidRPr="0040588A">
        <w:t>(Для 3 категории)</w:t>
      </w:r>
    </w:p>
    <w:p w:rsidR="00944C68" w:rsidRPr="0040588A" w:rsidRDefault="00944C68" w:rsidP="00944C68">
      <w:pPr>
        <w:keepNext/>
        <w:keepLines/>
        <w:ind w:left="710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63"/>
        <w:gridCol w:w="739"/>
        <w:gridCol w:w="663"/>
        <w:gridCol w:w="663"/>
        <w:gridCol w:w="749"/>
        <w:gridCol w:w="1345"/>
        <w:gridCol w:w="1347"/>
        <w:gridCol w:w="1466"/>
        <w:gridCol w:w="1273"/>
        <w:gridCol w:w="1162"/>
      </w:tblGrid>
      <w:tr w:rsidR="00944C68" w:rsidRPr="00615109" w:rsidTr="006A6B48">
        <w:trPr>
          <w:cantSplit/>
          <w:jc w:val="center"/>
        </w:trPr>
        <w:tc>
          <w:tcPr>
            <w:tcW w:w="329" w:type="pct"/>
            <w:vMerge w:val="restart"/>
            <w:shd w:val="clear" w:color="auto" w:fill="auto"/>
            <w:vAlign w:val="center"/>
          </w:tcPr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F</w:t>
            </w:r>
            <w:r w:rsidRPr="00615109">
              <w:rPr>
                <w:b/>
                <w:bCs/>
                <w:sz w:val="18"/>
                <w:szCs w:val="18"/>
              </w:rPr>
              <w:t>с, МГц</w:t>
            </w:r>
          </w:p>
        </w:tc>
        <w:tc>
          <w:tcPr>
            <w:tcW w:w="367" w:type="pct"/>
            <w:vMerge w:val="restart"/>
            <w:shd w:val="clear" w:color="auto" w:fill="auto"/>
            <w:vAlign w:val="center"/>
          </w:tcPr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U</w:t>
            </w:r>
            <w:r w:rsidRPr="00615109">
              <w:rPr>
                <w:b/>
                <w:bCs/>
                <w:sz w:val="18"/>
                <w:szCs w:val="18"/>
              </w:rPr>
              <w:t>с</w:t>
            </w:r>
            <w:r w:rsidRPr="00615109">
              <w:rPr>
                <w:b/>
                <w:bCs/>
                <w:sz w:val="18"/>
                <w:szCs w:val="18"/>
                <w:lang w:val="en-US"/>
              </w:rPr>
              <w:t>+</w:t>
            </w:r>
            <w:r w:rsidRPr="00615109">
              <w:rPr>
                <w:b/>
                <w:bCs/>
                <w:sz w:val="18"/>
                <w:szCs w:val="18"/>
              </w:rPr>
              <w:t>ш,</w:t>
            </w:r>
          </w:p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</w:rPr>
            </w:pPr>
            <w:r w:rsidRPr="00615109">
              <w:rPr>
                <w:b/>
                <w:bCs/>
                <w:sz w:val="18"/>
                <w:szCs w:val="18"/>
              </w:rPr>
              <w:t>мкВ</w:t>
            </w:r>
          </w:p>
        </w:tc>
        <w:tc>
          <w:tcPr>
            <w:tcW w:w="329" w:type="pct"/>
            <w:vMerge w:val="restart"/>
            <w:shd w:val="clear" w:color="auto" w:fill="auto"/>
            <w:vAlign w:val="center"/>
          </w:tcPr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U</w:t>
            </w:r>
            <w:r w:rsidRPr="00615109">
              <w:rPr>
                <w:b/>
                <w:bCs/>
                <w:sz w:val="18"/>
                <w:szCs w:val="18"/>
              </w:rPr>
              <w:t>ш,</w:t>
            </w:r>
          </w:p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</w:rPr>
              <w:t>мкВ</w:t>
            </w:r>
          </w:p>
        </w:tc>
        <w:tc>
          <w:tcPr>
            <w:tcW w:w="329" w:type="pct"/>
            <w:vMerge w:val="restart"/>
            <w:shd w:val="clear" w:color="auto" w:fill="auto"/>
            <w:vAlign w:val="center"/>
          </w:tcPr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</w:rPr>
            </w:pPr>
            <w:r w:rsidRPr="00615109">
              <w:rPr>
                <w:b/>
                <w:bCs/>
                <w:sz w:val="18"/>
                <w:szCs w:val="18"/>
              </w:rPr>
              <w:t>Ka</w:t>
            </w:r>
          </w:p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1/</w:t>
            </w:r>
            <w:r w:rsidRPr="00615109">
              <w:rPr>
                <w:b/>
                <w:bCs/>
                <w:sz w:val="18"/>
                <w:szCs w:val="18"/>
              </w:rPr>
              <w:t>м</w:t>
            </w:r>
          </w:p>
        </w:tc>
        <w:tc>
          <w:tcPr>
            <w:tcW w:w="372" w:type="pct"/>
            <w:vMerge w:val="restart"/>
            <w:shd w:val="clear" w:color="auto" w:fill="auto"/>
            <w:vAlign w:val="center"/>
          </w:tcPr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Ec</w:t>
            </w:r>
            <w:r w:rsidRPr="00615109">
              <w:rPr>
                <w:b/>
                <w:bCs/>
                <w:sz w:val="18"/>
                <w:szCs w:val="18"/>
              </w:rPr>
              <w:t>,</w:t>
            </w:r>
          </w:p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</w:rPr>
              <w:t>мкВ/м</w:t>
            </w:r>
          </w:p>
        </w:tc>
        <w:tc>
          <w:tcPr>
            <w:tcW w:w="668" w:type="pct"/>
            <w:shd w:val="clear" w:color="auto" w:fill="auto"/>
            <w:vAlign w:val="center"/>
          </w:tcPr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r1</w:t>
            </w:r>
            <w:r w:rsidRPr="00615109">
              <w:rPr>
                <w:b/>
                <w:bCs/>
                <w:sz w:val="18"/>
                <w:szCs w:val="18"/>
              </w:rPr>
              <w:t>, м</w:t>
            </w:r>
          </w:p>
        </w:tc>
        <w:tc>
          <w:tcPr>
            <w:tcW w:w="669" w:type="pct"/>
            <w:shd w:val="clear" w:color="auto" w:fill="auto"/>
            <w:vAlign w:val="center"/>
          </w:tcPr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r1’</w:t>
            </w:r>
            <w:r w:rsidRPr="00615109">
              <w:rPr>
                <w:b/>
                <w:bCs/>
                <w:sz w:val="18"/>
                <w:szCs w:val="18"/>
              </w:rPr>
              <w:t>, м</w:t>
            </w:r>
          </w:p>
        </w:tc>
        <w:tc>
          <w:tcPr>
            <w:tcW w:w="728" w:type="pct"/>
            <w:shd w:val="clear" w:color="auto" w:fill="auto"/>
            <w:vAlign w:val="center"/>
          </w:tcPr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R2</w:t>
            </w:r>
            <w:r w:rsidRPr="00615109">
              <w:rPr>
                <w:b/>
                <w:bCs/>
                <w:sz w:val="18"/>
                <w:szCs w:val="18"/>
              </w:rPr>
              <w:t xml:space="preserve"> Стационарные м</w:t>
            </w:r>
          </w:p>
        </w:tc>
        <w:tc>
          <w:tcPr>
            <w:tcW w:w="632" w:type="pct"/>
            <w:shd w:val="clear" w:color="auto" w:fill="auto"/>
            <w:vAlign w:val="center"/>
          </w:tcPr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R2</w:t>
            </w:r>
            <w:r w:rsidRPr="00615109">
              <w:rPr>
                <w:b/>
                <w:bCs/>
                <w:sz w:val="18"/>
                <w:szCs w:val="18"/>
              </w:rPr>
              <w:t xml:space="preserve"> Возимые, м</w:t>
            </w:r>
          </w:p>
        </w:tc>
        <w:tc>
          <w:tcPr>
            <w:tcW w:w="577" w:type="pct"/>
            <w:shd w:val="clear" w:color="auto" w:fill="auto"/>
            <w:vAlign w:val="center"/>
          </w:tcPr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R2</w:t>
            </w:r>
            <w:r w:rsidRPr="00615109">
              <w:rPr>
                <w:b/>
                <w:bCs/>
                <w:sz w:val="18"/>
                <w:szCs w:val="18"/>
              </w:rPr>
              <w:t xml:space="preserve"> Носимые, м</w:t>
            </w:r>
          </w:p>
        </w:tc>
      </w:tr>
      <w:tr w:rsidR="00944C68" w:rsidRPr="00615109" w:rsidTr="006A6B48">
        <w:trPr>
          <w:cantSplit/>
          <w:tblHeader/>
          <w:jc w:val="center"/>
        </w:trPr>
        <w:tc>
          <w:tcPr>
            <w:tcW w:w="329" w:type="pct"/>
            <w:vMerge/>
            <w:shd w:val="clear" w:color="auto" w:fill="auto"/>
          </w:tcPr>
          <w:p w:rsidR="00944C68" w:rsidRPr="00615109" w:rsidRDefault="00944C68" w:rsidP="006A6B48">
            <w:pPr>
              <w:keepNext/>
              <w:keepLines/>
              <w:rPr>
                <w:sz w:val="18"/>
                <w:szCs w:val="18"/>
              </w:rPr>
            </w:pPr>
          </w:p>
        </w:tc>
        <w:tc>
          <w:tcPr>
            <w:tcW w:w="367" w:type="pct"/>
            <w:vMerge/>
            <w:shd w:val="clear" w:color="auto" w:fill="auto"/>
          </w:tcPr>
          <w:p w:rsidR="00944C68" w:rsidRPr="00615109" w:rsidRDefault="00944C68" w:rsidP="006A6B48">
            <w:pPr>
              <w:keepNext/>
              <w:keepLines/>
              <w:rPr>
                <w:sz w:val="18"/>
                <w:szCs w:val="18"/>
              </w:rPr>
            </w:pPr>
          </w:p>
        </w:tc>
        <w:tc>
          <w:tcPr>
            <w:tcW w:w="329" w:type="pct"/>
            <w:vMerge/>
            <w:shd w:val="clear" w:color="auto" w:fill="auto"/>
          </w:tcPr>
          <w:p w:rsidR="00944C68" w:rsidRPr="00615109" w:rsidRDefault="00944C68" w:rsidP="006A6B48">
            <w:pPr>
              <w:keepNext/>
              <w:keepLines/>
              <w:rPr>
                <w:sz w:val="18"/>
                <w:szCs w:val="18"/>
              </w:rPr>
            </w:pPr>
          </w:p>
        </w:tc>
        <w:tc>
          <w:tcPr>
            <w:tcW w:w="329" w:type="pct"/>
            <w:vMerge/>
            <w:shd w:val="clear" w:color="auto" w:fill="auto"/>
          </w:tcPr>
          <w:p w:rsidR="00944C68" w:rsidRPr="00615109" w:rsidRDefault="00944C68" w:rsidP="006A6B48">
            <w:pPr>
              <w:keepNext/>
              <w:keepLines/>
              <w:rPr>
                <w:sz w:val="18"/>
                <w:szCs w:val="18"/>
              </w:rPr>
            </w:pPr>
          </w:p>
        </w:tc>
        <w:tc>
          <w:tcPr>
            <w:tcW w:w="372" w:type="pct"/>
            <w:vMerge/>
            <w:shd w:val="clear" w:color="auto" w:fill="auto"/>
          </w:tcPr>
          <w:p w:rsidR="00944C68" w:rsidRPr="00615109" w:rsidRDefault="00944C68" w:rsidP="006A6B48">
            <w:pPr>
              <w:keepNext/>
              <w:keepLines/>
              <w:rPr>
                <w:sz w:val="18"/>
                <w:szCs w:val="18"/>
              </w:rPr>
            </w:pPr>
          </w:p>
        </w:tc>
        <w:tc>
          <w:tcPr>
            <w:tcW w:w="668" w:type="pct"/>
            <w:shd w:val="clear" w:color="auto" w:fill="auto"/>
          </w:tcPr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3</w:t>
            </w:r>
            <w:r w:rsidRPr="00615109">
              <w:rPr>
                <w:b/>
                <w:bCs/>
                <w:sz w:val="18"/>
                <w:szCs w:val="18"/>
              </w:rPr>
              <w:t>к</w:t>
            </w:r>
          </w:p>
        </w:tc>
        <w:tc>
          <w:tcPr>
            <w:tcW w:w="669" w:type="pct"/>
            <w:shd w:val="clear" w:color="auto" w:fill="auto"/>
          </w:tcPr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3</w:t>
            </w:r>
            <w:r w:rsidRPr="00615109">
              <w:rPr>
                <w:b/>
                <w:bCs/>
                <w:sz w:val="18"/>
                <w:szCs w:val="18"/>
              </w:rPr>
              <w:t>к</w:t>
            </w:r>
          </w:p>
        </w:tc>
        <w:tc>
          <w:tcPr>
            <w:tcW w:w="728" w:type="pct"/>
            <w:shd w:val="clear" w:color="auto" w:fill="auto"/>
          </w:tcPr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3</w:t>
            </w:r>
            <w:r w:rsidRPr="00615109">
              <w:rPr>
                <w:b/>
                <w:bCs/>
                <w:sz w:val="18"/>
                <w:szCs w:val="18"/>
              </w:rPr>
              <w:t>к</w:t>
            </w:r>
          </w:p>
        </w:tc>
        <w:tc>
          <w:tcPr>
            <w:tcW w:w="632" w:type="pct"/>
            <w:shd w:val="clear" w:color="auto" w:fill="auto"/>
          </w:tcPr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3</w:t>
            </w:r>
            <w:r w:rsidRPr="00615109">
              <w:rPr>
                <w:b/>
                <w:bCs/>
                <w:sz w:val="18"/>
                <w:szCs w:val="18"/>
              </w:rPr>
              <w:t>к</w:t>
            </w:r>
          </w:p>
        </w:tc>
        <w:tc>
          <w:tcPr>
            <w:tcW w:w="577" w:type="pct"/>
            <w:shd w:val="clear" w:color="auto" w:fill="auto"/>
          </w:tcPr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3</w:t>
            </w:r>
            <w:r w:rsidRPr="00615109">
              <w:rPr>
                <w:b/>
                <w:bCs/>
                <w:sz w:val="18"/>
                <w:szCs w:val="18"/>
              </w:rPr>
              <w:t>к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 ОС Windows 10 (электрическая составляющая)</w:t>
            </w:r>
          </w:p>
        </w:tc>
      </w:tr>
      <w:tr w:rsidR="00944C68" w:rsidRPr="00615109" w:rsidTr="006A6B48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230,04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53,39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49,32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7,53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153,96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0,7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2,9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2,8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2,7</w:t>
            </w:r>
          </w:p>
        </w:tc>
      </w:tr>
      <w:tr w:rsidR="00944C68" w:rsidRPr="00615109" w:rsidTr="006A6B48">
        <w:trPr/>
        <w:tc>
          <w:tcPr>
            <w:gridSpan w:val="5"/>
            <w:tcMar>
              <w:top w:w="28" w:type="dxa"/>
              <w:left w:w="0" w:type="dxa"/>
              <w:bottom w:w="28" w:type="dxa"/>
              <w:right w:w="0" w:type="dxa"/>
            </w:tcMar>
            <w:tcW w:w="3477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0,7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2,9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2,8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2,7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 ОС Windows 10 (магнитная составляющая)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 ОС Windows 10 (электрическая составляющая)</w:t>
            </w:r>
          </w:p>
        </w:tc>
      </w:tr>
      <w:tr w:rsidR="00944C68" w:rsidRPr="00615109" w:rsidTr="006A6B48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155,1002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14,03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8,54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7,86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87,49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6,2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2,2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2,2</w:t>
            </w:r>
          </w:p>
        </w:tc>
      </w:tr>
      <w:tr w:rsidR="00944C68" w:rsidRPr="00615109" w:rsidTr="006A6B48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465,3006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9,38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6,78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6,38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41,36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2,3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2</w:t>
            </w:r>
          </w:p>
        </w:tc>
      </w:tr>
      <w:tr w:rsidR="00944C68" w:rsidRPr="00615109" w:rsidTr="006A6B48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775,501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15,51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9,38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6,44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79,55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4,2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2,6</w:t>
            </w:r>
          </w:p>
        </w:tc>
      </w:tr>
      <w:tr w:rsidR="00944C68" w:rsidRPr="00615109" w:rsidTr="006A6B48">
        <w:trPr/>
        <w:tc>
          <w:tcPr>
            <w:gridSpan w:val="5"/>
            <w:tcMar>
              <w:top w:w="28" w:type="dxa"/>
              <w:left w:w="0" w:type="dxa"/>
              <w:bottom w:w="28" w:type="dxa"/>
              <w:right w:w="0" w:type="dxa"/>
            </w:tcMar>
            <w:tcW w:w="3477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6,2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4,2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2,6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 ОС Windows 10 (магнитная составляющая)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SSD (PCI-E) ОС Windows 10 (электрическая составляющая)</w:t>
            </w:r>
          </w:p>
        </w:tc>
      </w:tr>
      <w:tr w:rsidR="00944C68" w:rsidRPr="00615109" w:rsidTr="006A6B48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3000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5,61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5,03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27,23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67,64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944C68" w:rsidRPr="00615109" w:rsidTr="006A6B48">
        <w:trPr/>
        <w:tc>
          <w:tcPr>
            <w:gridSpan w:val="5"/>
            <w:tcMar>
              <w:top w:w="28" w:type="dxa"/>
              <w:left w:w="0" w:type="dxa"/>
              <w:bottom w:w="28" w:type="dxa"/>
              <w:right w:w="0" w:type="dxa"/>
            </w:tcMar>
            <w:tcW w:w="3477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SSD (PCI-E) ОС Windows 10 (магнитная составляющая)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SSD (блок электроники) ОС Windows 10 (электрическая составляющая)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SSD (блок электроники) ОС Windows 10 (магнитная составляющая)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 ОС Windows 10 (электрическая составляющая)</w:t>
            </w:r>
          </w:p>
        </w:tc>
      </w:tr>
      <w:tr w:rsidR="00944C68" w:rsidRPr="00615109" w:rsidTr="006A6B48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0,7485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20,23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15,98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9,77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121,2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0,9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0,9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0,9</w:t>
            </w:r>
          </w:p>
        </w:tc>
      </w:tr>
      <w:tr w:rsidR="00944C68" w:rsidRPr="00615109" w:rsidTr="006A6B48">
        <w:trPr/>
        <w:tc>
          <w:tcPr>
            <w:gridSpan w:val="5"/>
            <w:tcMar>
              <w:top w:w="28" w:type="dxa"/>
              <w:left w:w="0" w:type="dxa"/>
              <w:bottom w:w="28" w:type="dxa"/>
              <w:right w:w="0" w:type="dxa"/>
            </w:tcMar>
            <w:tcW w:w="3477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0,9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 ОС Windows 10 (магнитная составляющая)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 ОС Windows 10 (электрическая составляющая)</w:t>
            </w:r>
          </w:p>
        </w:tc>
      </w:tr>
      <w:tr w:rsidR="00944C68" w:rsidRPr="00615109" w:rsidTr="006A6B48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62,5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6,4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5,68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8,44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24,89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0,5</w:t>
            </w:r>
          </w:p>
        </w:tc>
      </w:tr>
      <w:tr w:rsidR="00944C68" w:rsidRPr="00615109" w:rsidTr="006A6B48">
        <w:trPr/>
        <w:tc>
          <w:tcPr>
            <w:gridSpan w:val="5"/>
            <w:tcMar>
              <w:top w:w="28" w:type="dxa"/>
              <w:left w:w="0" w:type="dxa"/>
              <w:bottom w:w="28" w:type="dxa"/>
              <w:right w:w="0" w:type="dxa"/>
            </w:tcMar>
            <w:tcW w:w="3477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0,5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 ОС Windows 10 (магнитная составляющая)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 ОС Windows 10 (электрическая составляющая)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 ОС Windows 10 (магнитная составляющая)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 ОС Astra Linux Common Edition 2.12.40 (электрическая составляющая)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 ОС Astra Linux Common Edition 2.12.40 (магнитная составляющая)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 ОС Astra Linux Common Edition 2.12.40 (электрическая составляющая)</w:t>
            </w:r>
          </w:p>
        </w:tc>
      </w:tr>
      <w:tr w:rsidR="00944C68" w:rsidRPr="00615109" w:rsidTr="006A6B48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775,501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10,42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7,44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6,44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46,98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6,6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2,5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1,9</w:t>
            </w:r>
          </w:p>
        </w:tc>
      </w:tr>
      <w:tr w:rsidR="00944C68" w:rsidRPr="00615109" w:rsidTr="006A6B48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1085,7014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5,15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4,38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18,58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50,33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3,3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1,9</w:t>
            </w:r>
          </w:p>
        </w:tc>
      </w:tr>
      <w:tr w:rsidR="00944C68" w:rsidRPr="00615109" w:rsidTr="006A6B48">
        <w:trPr/>
        <w:tc>
          <w:tcPr>
            <w:gridSpan w:val="5"/>
            <w:tcMar>
              <w:top w:w="28" w:type="dxa"/>
              <w:left w:w="0" w:type="dxa"/>
              <w:bottom w:w="28" w:type="dxa"/>
              <w:right w:w="0" w:type="dxa"/>
            </w:tcMar>
            <w:tcW w:w="3477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6,6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3,3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1,9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 ОС Astra Linux Common Edition 2.12.40 (магнитная составляющая)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SSD (PCI-E) ОС Astra Linux Common Edition 2.12.40 (электрическая составляющая)</w:t>
            </w:r>
          </w:p>
        </w:tc>
      </w:tr>
      <w:tr w:rsidR="00944C68" w:rsidRPr="00615109" w:rsidTr="006A6B48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3000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5,53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5,03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27,23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62,57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944C68" w:rsidRPr="00615109" w:rsidTr="006A6B48">
        <w:trPr/>
        <w:tc>
          <w:tcPr>
            <w:gridSpan w:val="5"/>
            <w:tcMar>
              <w:top w:w="28" w:type="dxa"/>
              <w:left w:w="0" w:type="dxa"/>
              <w:bottom w:w="28" w:type="dxa"/>
              <w:right w:w="0" w:type="dxa"/>
            </w:tcMar>
            <w:tcW w:w="3477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SSD (PCI-E) ОС Astra Linux Common Edition 2.12.40 (магнитная составляющая)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SSD (блок электроники) ОС Astra Linux Common Edition 2.12.40 (электрическая составляющая)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SSD (блок электроники) ОС Astra Linux Common Edition 2.12.40 (магнитная составляющая)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 ОС Astra Linux Common Edition 2.12.40 (электрическая составляющая)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 ОС Astra Linux Common Edition 2.12.40 (магнитная составляющая)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 ОС Astra Linux Common Edition 2.12.40 (электрическая составляющая)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 ОС Astra Linux Common Edition 2.12.40 (магнитная составляющая)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 ОС Astra Linux Common Edition 2.12.40 (электрическая составляющая)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 ОС Astra Linux Common Edition 2.12.40 (магнитная составляющая)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</w:tbl>
    <w:p w:rsidR="00944C68" w:rsidRDefault="00944C68" w:rsidP="00944C68">
      <w:pPr>
        <w:jc w:val="right"/>
        <w:rPr>
          <w:sz w:val="28"/>
          <w:szCs w:val="28"/>
        </w:rPr>
      </w:pPr>
    </w:p>
    <w:p w:rsidR="00944C68" w:rsidRPr="00BD5958" w:rsidRDefault="00944C68" w:rsidP="00944C68">
      <w:pPr>
        <w:keepNext/>
        <w:keepLines/>
        <w:jc w:val="right"/>
        <w:rPr>
          <w:sz w:val="28"/>
          <w:szCs w:val="28"/>
        </w:rPr>
      </w:pPr>
      <w:r w:rsidRPr="0054474B">
        <w:rPr>
          <w:b/>
          <w:sz w:val="28"/>
          <w:szCs w:val="28"/>
        </w:rPr>
        <w:t xml:space="preserve">Таблица </w:t>
      </w:r>
      <w:r>
        <w:rPr>
          <w:b/>
          <w:sz w:val="28"/>
          <w:szCs w:val="28"/>
        </w:rPr>
        <w:t>4</w:t>
      </w:r>
      <w:r w:rsidRPr="00BD5958">
        <w:rPr>
          <w:sz w:val="28"/>
          <w:szCs w:val="28"/>
        </w:rPr>
        <w:t xml:space="preserve"> </w:t>
      </w:r>
      <w:r w:rsidRPr="0054474B">
        <w:rPr>
          <w:b/>
          <w:sz w:val="28"/>
          <w:szCs w:val="28"/>
        </w:rPr>
        <w:t>(</w:t>
      </w:r>
      <w:r w:rsidRPr="00BD5958">
        <w:rPr>
          <w:sz w:val="28"/>
          <w:szCs w:val="28"/>
        </w:rPr>
        <w:t>Цепи питания</w:t>
      </w:r>
      <w:r w:rsidRPr="0054474B">
        <w:rPr>
          <w:b/>
          <w:sz w:val="28"/>
          <w:szCs w:val="28"/>
        </w:rPr>
        <w:t>)</w:t>
      </w:r>
    </w:p>
    <w:p w:rsidR="00944C68" w:rsidRDefault="00944C68" w:rsidP="00944C68">
      <w:pPr>
        <w:keepNext/>
        <w:keepLines/>
        <w:ind w:firstLine="709"/>
      </w:pPr>
      <w:r>
        <w:t>(Для 2</w:t>
      </w:r>
      <w:r w:rsidRPr="0040588A">
        <w:t xml:space="preserve"> категории)</w:t>
      </w:r>
    </w:p>
    <w:p w:rsidR="00944C68" w:rsidRDefault="00944C68" w:rsidP="00944C68">
      <w:pPr>
        <w:keepNext/>
        <w:keepLines/>
        <w:ind w:firstLine="709"/>
        <w:rPr>
          <w:color w:val="FF0000"/>
          <w:sz w:val="28"/>
          <w:szCs w:val="28"/>
        </w:rPr>
      </w:pPr>
    </w:p>
    <w:tbl>
      <w:tblPr>
        <w:tblW w:w="5000" w:type="pct"/>
        <w:tblLook w:val="04A0"/>
      </w:tblPr>
      <w:tblGrid>
        <w:gridCol w:w="1079"/>
        <w:gridCol w:w="1277"/>
        <w:gridCol w:w="1104"/>
        <w:gridCol w:w="1380"/>
        <w:gridCol w:w="1235"/>
        <w:gridCol w:w="1349"/>
        <w:gridCol w:w="1434"/>
        <w:gridCol w:w="1212"/>
      </w:tblGrid>
      <w:tr w:rsidR="00944C68" w:rsidRPr="00BD5958" w:rsidTr="006A6B48">
        <w:trPr>
          <w:trHeight w:val="276"/>
          <w:tblHeader/>
        </w:trPr>
        <w:tc>
          <w:tcPr>
            <w:tcW w:w="53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4C68" w:rsidRPr="00BD5958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BD5958">
              <w:rPr>
                <w:b/>
                <w:bCs/>
                <w:sz w:val="20"/>
                <w:szCs w:val="20"/>
              </w:rPr>
              <w:t>f, МГц</w:t>
            </w:r>
          </w:p>
        </w:tc>
        <w:tc>
          <w:tcPr>
            <w:tcW w:w="634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4C68" w:rsidRPr="00BD5958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BD5958">
              <w:rPr>
                <w:b/>
                <w:bCs/>
                <w:sz w:val="20"/>
                <w:szCs w:val="20"/>
              </w:rPr>
              <w:t>Uизм, мкВ</w:t>
            </w:r>
          </w:p>
        </w:tc>
        <w:tc>
          <w:tcPr>
            <w:tcW w:w="548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4C68" w:rsidRPr="00BD5958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BD5958">
              <w:rPr>
                <w:b/>
                <w:bCs/>
                <w:sz w:val="20"/>
                <w:szCs w:val="20"/>
              </w:rPr>
              <w:t>Uп, мкВ</w:t>
            </w:r>
          </w:p>
        </w:tc>
        <w:tc>
          <w:tcPr>
            <w:tcW w:w="685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4C68" w:rsidRPr="00BD5958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BD5958">
              <w:rPr>
                <w:b/>
                <w:bCs/>
                <w:sz w:val="20"/>
                <w:szCs w:val="20"/>
                <w:lang w:val="en-US"/>
              </w:rPr>
              <w:t>R</w:t>
            </w:r>
            <w:r w:rsidRPr="00BD5958">
              <w:rPr>
                <w:b/>
                <w:bCs/>
                <w:sz w:val="20"/>
                <w:szCs w:val="20"/>
              </w:rPr>
              <w:t>, Ом</w:t>
            </w:r>
          </w:p>
        </w:tc>
        <w:tc>
          <w:tcPr>
            <w:tcW w:w="613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4C68" w:rsidRPr="00BD5958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BD5958">
              <w:rPr>
                <w:b/>
                <w:bCs/>
                <w:sz w:val="20"/>
                <w:szCs w:val="20"/>
              </w:rPr>
              <w:t>Uс, мкВ</w:t>
            </w:r>
          </w:p>
        </w:tc>
        <w:tc>
          <w:tcPr>
            <w:tcW w:w="670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4C68" w:rsidRPr="00BD5958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BD5958">
              <w:rPr>
                <w:rFonts w:eastAsia="Symbol"/>
                <w:b/>
                <w:sz w:val="20"/>
                <w:szCs w:val="20"/>
              </w:rPr>
              <w:t>∆</w:t>
            </w:r>
            <w:r w:rsidRPr="00BD5958">
              <w:rPr>
                <w:rFonts w:eastAsia="Symbol"/>
                <w:b/>
                <w:sz w:val="20"/>
                <w:szCs w:val="20"/>
                <w:lang w:val="en-US"/>
              </w:rPr>
              <w:t>i</w:t>
            </w:r>
          </w:p>
        </w:tc>
        <w:tc>
          <w:tcPr>
            <w:tcW w:w="131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44C68" w:rsidRPr="00BD5958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BD5958">
              <w:rPr>
                <w:b/>
                <w:bCs/>
                <w:sz w:val="20"/>
                <w:szCs w:val="20"/>
              </w:rPr>
              <w:t>Kзат (дБ)</w:t>
            </w:r>
          </w:p>
          <w:p w:rsidR="00944C68" w:rsidRPr="00BD5958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BD5958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BD5958">
              <w:rPr>
                <w:b/>
                <w:bCs/>
                <w:sz w:val="20"/>
                <w:szCs w:val="20"/>
              </w:rPr>
              <w:t>если ∆&gt;δ</w:t>
            </w:r>
          </w:p>
        </w:tc>
      </w:tr>
      <w:tr w:rsidR="00944C68" w:rsidRPr="00BD5958" w:rsidTr="006A6B48">
        <w:trPr>
          <w:trHeight w:val="98"/>
          <w:tblHeader/>
        </w:trPr>
        <w:tc>
          <w:tcPr>
            <w:tcW w:w="53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4C68" w:rsidRPr="00BD5958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34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4C68" w:rsidRPr="00BD5958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8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4C68" w:rsidRPr="00BD5958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85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4C68" w:rsidRPr="00BD5958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4C68" w:rsidRPr="00BD5958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70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4C68" w:rsidRPr="00BD5958" w:rsidRDefault="00944C68" w:rsidP="006A6B48">
            <w:pPr>
              <w:keepNext/>
              <w:keepLines/>
              <w:jc w:val="center"/>
              <w:rPr>
                <w:rFonts w:eastAsia="Symbol"/>
                <w:b/>
                <w:sz w:val="20"/>
                <w:szCs w:val="20"/>
              </w:rPr>
            </w:pPr>
          </w:p>
        </w:tc>
        <w:tc>
          <w:tcPr>
            <w:tcW w:w="7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44C68" w:rsidRPr="00BD5958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BD5958">
              <w:rPr>
                <w:b/>
                <w:bCs/>
                <w:sz w:val="20"/>
                <w:szCs w:val="20"/>
              </w:rPr>
              <w:t>2к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44C68" w:rsidRPr="00BD5958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BD5958">
              <w:rPr>
                <w:b/>
                <w:bCs/>
                <w:sz w:val="20"/>
                <w:szCs w:val="20"/>
              </w:rPr>
              <w:t>3к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Измерение в проводе "Фаза"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 ОС Windows 10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 ОС Windows 10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обработки информации видеосистемой 1920x1080/60 ОС Windows 10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SSD (PCI-E) ОС Windows 10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SSD (блок электроники) ОС Windows 10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 ОС Windows 10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 ОС Windows 10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 ОС Windows 10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 ОС Astra Linux Common Edition 2.12.40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 ОС Astra Linux Common Edition 2.12.40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обработки информации видеосистемой 1920x1080/60 ОС Astra Linux Common Edition 2.12.40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SSD (PCI-E) ОС Astra Linux Common Edition 2.12.40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SSD (блок электроники) ОС Astra Linux Common Edition 2.12.40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 ОС Astra Linux Common Edition 2.12.40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 ОС Astra Linux Common Edition 2.12.40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 ОС Astra Linux Common Edition 2.12.40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Измерение в проводах "Ноль", "Защитное зануление"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 ОС Windows 10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 ОС Windows 10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обработки информации видеосистемой 1920x1080/60 ОС Windows 10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SSD (PCI-E) ОС Windows 10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SSD (блок электроники) ОС Windows 10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 ОС Windows 10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 ОС Windows 10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 ОС Windows 10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 ОС Astra Linux Common Edition 2.12.40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 ОС Astra Linux Common Edition 2.12.40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обработки информации видеосистемой 1920x1080/60 ОС Astra Linux Common Edition 2.12.40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SSD (PCI-E) ОС Astra Linux Common Edition 2.12.40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SSD (блок электроники) ОС Astra Linux Common Edition 2.12.40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 ОС Astra Linux Common Edition 2.12.40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 ОС Astra Linux Common Edition 2.12.40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 ОС Astra Linux Common Edition 2.12.40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</w:tbl>
    <w:p w:rsidR="00944C68" w:rsidRDefault="00944C68" w:rsidP="00944C68">
      <w:pPr>
        <w:jc w:val="right"/>
        <w:rPr>
          <w:sz w:val="28"/>
          <w:szCs w:val="28"/>
        </w:rPr>
      </w:pPr>
    </w:p>
    <w:p w:rsidR="00944C68" w:rsidRDefault="00944C68" w:rsidP="00944C68">
      <w:pPr>
        <w:keepNext/>
        <w:keepLines/>
        <w:jc w:val="right"/>
        <w:rPr>
          <w:sz w:val="28"/>
          <w:szCs w:val="28"/>
        </w:rPr>
      </w:pPr>
      <w:r w:rsidRPr="0054474B">
        <w:rPr>
          <w:b/>
          <w:sz w:val="28"/>
          <w:szCs w:val="28"/>
        </w:rPr>
        <w:t xml:space="preserve">Таблица </w:t>
      </w:r>
      <w:r>
        <w:rPr>
          <w:b/>
          <w:sz w:val="28"/>
          <w:szCs w:val="28"/>
        </w:rPr>
        <w:t>5</w:t>
      </w:r>
      <w:r w:rsidRPr="00BD5958">
        <w:rPr>
          <w:sz w:val="28"/>
          <w:szCs w:val="28"/>
        </w:rPr>
        <w:t xml:space="preserve"> </w:t>
      </w:r>
      <w:r w:rsidRPr="0054474B">
        <w:rPr>
          <w:b/>
          <w:sz w:val="28"/>
          <w:szCs w:val="28"/>
        </w:rPr>
        <w:t>(</w:t>
      </w:r>
      <w:r w:rsidRPr="00BD5958">
        <w:rPr>
          <w:sz w:val="28"/>
          <w:szCs w:val="28"/>
        </w:rPr>
        <w:t>Цепи питания</w:t>
      </w:r>
      <w:r w:rsidRPr="0054474B">
        <w:rPr>
          <w:b/>
          <w:sz w:val="28"/>
          <w:szCs w:val="28"/>
        </w:rPr>
        <w:t>)</w:t>
      </w:r>
    </w:p>
    <w:p w:rsidR="00944C68" w:rsidRDefault="00944C68" w:rsidP="00944C68">
      <w:pPr>
        <w:keepNext/>
        <w:keepLines/>
        <w:ind w:firstLine="709"/>
      </w:pPr>
      <w:r>
        <w:t>(Для 3</w:t>
      </w:r>
      <w:r w:rsidRPr="0040588A">
        <w:t xml:space="preserve"> категории)</w:t>
      </w:r>
    </w:p>
    <w:p w:rsidR="00944C68" w:rsidRDefault="00944C68" w:rsidP="00944C68">
      <w:pPr>
        <w:keepNext/>
        <w:keepLines/>
        <w:ind w:firstLine="709"/>
        <w:rPr>
          <w:color w:val="FF0000"/>
          <w:sz w:val="28"/>
          <w:szCs w:val="28"/>
        </w:rPr>
      </w:pPr>
    </w:p>
    <w:tbl>
      <w:tblPr>
        <w:tblW w:w="5000" w:type="pct"/>
        <w:tblLook w:val="04A0"/>
      </w:tblPr>
      <w:tblGrid>
        <w:gridCol w:w="1079"/>
        <w:gridCol w:w="1277"/>
        <w:gridCol w:w="1104"/>
        <w:gridCol w:w="1380"/>
        <w:gridCol w:w="1235"/>
        <w:gridCol w:w="1349"/>
        <w:gridCol w:w="2646"/>
      </w:tblGrid>
      <w:tr w:rsidR="00944C68" w:rsidRPr="008142B0" w:rsidTr="006A6B48">
        <w:trPr>
          <w:trHeight w:val="276"/>
          <w:tblHeader/>
        </w:trPr>
        <w:tc>
          <w:tcPr>
            <w:tcW w:w="53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C68" w:rsidRPr="008142B0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8142B0">
              <w:rPr>
                <w:b/>
                <w:bCs/>
                <w:sz w:val="20"/>
                <w:szCs w:val="20"/>
              </w:rPr>
              <w:t>f, МГц</w:t>
            </w:r>
          </w:p>
        </w:tc>
        <w:tc>
          <w:tcPr>
            <w:tcW w:w="634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C68" w:rsidRPr="008142B0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8142B0">
              <w:rPr>
                <w:b/>
                <w:bCs/>
                <w:sz w:val="20"/>
                <w:szCs w:val="20"/>
              </w:rPr>
              <w:t>Uизм, мкВ</w:t>
            </w:r>
          </w:p>
        </w:tc>
        <w:tc>
          <w:tcPr>
            <w:tcW w:w="548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C68" w:rsidRPr="008142B0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8142B0">
              <w:rPr>
                <w:b/>
                <w:bCs/>
                <w:sz w:val="20"/>
                <w:szCs w:val="20"/>
              </w:rPr>
              <w:t>Uп, мкВ</w:t>
            </w:r>
          </w:p>
        </w:tc>
        <w:tc>
          <w:tcPr>
            <w:tcW w:w="685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C68" w:rsidRPr="008142B0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142B0">
              <w:rPr>
                <w:b/>
                <w:bCs/>
                <w:sz w:val="20"/>
                <w:szCs w:val="20"/>
                <w:lang w:val="en-US"/>
              </w:rPr>
              <w:t>R</w:t>
            </w:r>
            <w:r w:rsidRPr="008142B0">
              <w:rPr>
                <w:b/>
                <w:bCs/>
                <w:sz w:val="20"/>
                <w:szCs w:val="20"/>
              </w:rPr>
              <w:t xml:space="preserve"> , Ом</w:t>
            </w:r>
          </w:p>
        </w:tc>
        <w:tc>
          <w:tcPr>
            <w:tcW w:w="613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C68" w:rsidRPr="008142B0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8142B0">
              <w:rPr>
                <w:b/>
                <w:bCs/>
                <w:sz w:val="20"/>
                <w:szCs w:val="20"/>
              </w:rPr>
              <w:t>Uс, мкВ</w:t>
            </w:r>
          </w:p>
        </w:tc>
        <w:tc>
          <w:tcPr>
            <w:tcW w:w="670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C68" w:rsidRPr="008142B0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8142B0">
              <w:rPr>
                <w:rFonts w:eastAsia="Symbol"/>
                <w:b/>
                <w:sz w:val="20"/>
                <w:szCs w:val="20"/>
              </w:rPr>
              <w:t>∆</w:t>
            </w:r>
            <w:r w:rsidRPr="008142B0">
              <w:rPr>
                <w:rFonts w:eastAsia="Symbol"/>
                <w:b/>
                <w:sz w:val="20"/>
                <w:szCs w:val="20"/>
                <w:lang w:val="en-US"/>
              </w:rPr>
              <w:t>i</w:t>
            </w:r>
          </w:p>
        </w:tc>
        <w:tc>
          <w:tcPr>
            <w:tcW w:w="1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C68" w:rsidRPr="008142B0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142B0">
              <w:rPr>
                <w:b/>
                <w:bCs/>
                <w:sz w:val="20"/>
                <w:szCs w:val="20"/>
              </w:rPr>
              <w:t>Kзат (дБ)</w:t>
            </w:r>
          </w:p>
          <w:p w:rsidR="00944C68" w:rsidRPr="008142B0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8142B0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8142B0">
              <w:rPr>
                <w:b/>
                <w:bCs/>
                <w:sz w:val="20"/>
                <w:szCs w:val="20"/>
              </w:rPr>
              <w:t>если ∆&gt;δ</w:t>
            </w:r>
          </w:p>
        </w:tc>
      </w:tr>
      <w:tr w:rsidR="00944C68" w:rsidRPr="008142B0" w:rsidTr="006A6B48">
        <w:trPr>
          <w:trHeight w:val="98"/>
          <w:tblHeader/>
        </w:trPr>
        <w:tc>
          <w:tcPr>
            <w:tcW w:w="53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C68" w:rsidRPr="008142B0" w:rsidRDefault="00944C68" w:rsidP="006A6B48">
            <w:pPr>
              <w:keepNext/>
              <w:keepLines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34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C68" w:rsidRPr="008142B0" w:rsidRDefault="00944C68" w:rsidP="006A6B48">
            <w:pPr>
              <w:keepNext/>
              <w:keepLines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8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C68" w:rsidRPr="008142B0" w:rsidRDefault="00944C68" w:rsidP="006A6B48">
            <w:pPr>
              <w:keepNext/>
              <w:keepLines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85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C68" w:rsidRPr="008142B0" w:rsidRDefault="00944C68" w:rsidP="006A6B48">
            <w:pPr>
              <w:keepNext/>
              <w:keepLines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613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C68" w:rsidRPr="008142B0" w:rsidRDefault="00944C68" w:rsidP="006A6B48">
            <w:pPr>
              <w:keepNext/>
              <w:keepLines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70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C68" w:rsidRPr="008142B0" w:rsidRDefault="00944C68" w:rsidP="006A6B48">
            <w:pPr>
              <w:keepNext/>
              <w:keepLines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C68" w:rsidRPr="008142B0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8142B0">
              <w:rPr>
                <w:b/>
                <w:bCs/>
                <w:sz w:val="20"/>
                <w:szCs w:val="20"/>
              </w:rPr>
              <w:t>3к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Измерение в проводе "Фаза"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 ОС Windows 10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 ОС Windows 10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обработки информации видеосистемой 1920x1080/60 ОС Windows 10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SSD (PCI-E) ОС Windows 10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SSD (блок электроники) ОС Windows 10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 ОС Windows 10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 ОС Windows 10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 ОС Windows 10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 ОС Astra Linux Common Edition 2.12.40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 ОС Astra Linux Common Edition 2.12.40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обработки информации видеосистемой 1920x1080/60 ОС Astra Linux Common Edition 2.12.40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SSD (PCI-E) ОС Astra Linux Common Edition 2.12.40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SSD (блок электроники) ОС Astra Linux Common Edition 2.12.40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 ОС Astra Linux Common Edition 2.12.40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 ОС Astra Linux Common Edition 2.12.40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 ОС Astra Linux Common Edition 2.12.40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Измерение в проводах "Ноль", "Защитное зануление"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 ОС Windows 10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 ОС Windows 10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обработки информации видеосистемой 1920x1080/60 ОС Windows 10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SSD (PCI-E) ОС Windows 10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SSD (блок электроники) ОС Windows 10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 ОС Windows 10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 ОС Windows 10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 ОС Windows 10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 ОС Astra Linux Common Edition 2.12.40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 ОС Astra Linux Common Edition 2.12.40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обработки информации видеосистемой 1920x1080/60 ОС Astra Linux Common Edition 2.12.40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SSD (PCI-E) ОС Astra Linux Common Edition 2.12.40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SSD (блок электроники) ОС Astra Linux Common Edition 2.12.40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 ОС Astra Linux Common Edition 2.12.40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 ОС Astra Linux Common Edition 2.12.40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 ОС Astra Linux Common Edition 2.12.40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</w:tbl>
    <w:p w:rsidR="00944C68" w:rsidRDefault="00944C68" w:rsidP="00944C68">
      <w:pPr>
        <w:jc w:val="right"/>
        <w:rPr>
          <w:color w:val="FF0000"/>
          <w:sz w:val="28"/>
          <w:szCs w:val="28"/>
        </w:rPr>
      </w:pPr>
    </w:p>
    <w:p w:rsidR="00944C68" w:rsidRPr="008142B0" w:rsidRDefault="00944C68" w:rsidP="00944C68">
      <w:pPr>
        <w:keepNext/>
        <w:keepLines/>
        <w:ind w:firstLine="709"/>
        <w:jc w:val="right"/>
        <w:rPr>
          <w:rFonts w:eastAsia="Symbol"/>
          <w:sz w:val="28"/>
          <w:szCs w:val="28"/>
        </w:rPr>
      </w:pPr>
      <w:r w:rsidRPr="0054474B">
        <w:rPr>
          <w:rFonts w:eastAsia="Symbol"/>
          <w:b/>
          <w:sz w:val="28"/>
          <w:szCs w:val="28"/>
        </w:rPr>
        <w:lastRenderedPageBreak/>
        <w:t xml:space="preserve">Таблица </w:t>
      </w:r>
      <w:r>
        <w:rPr>
          <w:rFonts w:eastAsia="Symbol"/>
          <w:b/>
          <w:sz w:val="28"/>
          <w:szCs w:val="28"/>
        </w:rPr>
        <w:t>6</w:t>
      </w:r>
      <w:r>
        <w:rPr>
          <w:rFonts w:eastAsia="Symbol"/>
          <w:sz w:val="28"/>
          <w:szCs w:val="28"/>
        </w:rPr>
        <w:t xml:space="preserve"> </w:t>
      </w:r>
      <w:r w:rsidRPr="0054474B">
        <w:rPr>
          <w:rFonts w:eastAsia="Symbol"/>
          <w:b/>
          <w:sz w:val="28"/>
          <w:szCs w:val="28"/>
        </w:rPr>
        <w:t>(</w:t>
      </w:r>
      <w:r>
        <w:rPr>
          <w:sz w:val="28"/>
          <w:szCs w:val="28"/>
        </w:rPr>
        <w:t>Режимы</w:t>
      </w:r>
      <w:r w:rsidRPr="0054474B">
        <w:rPr>
          <w:b/>
          <w:sz w:val="28"/>
          <w:szCs w:val="28"/>
        </w:rPr>
        <w:t>)</w:t>
      </w:r>
    </w:p>
    <w:p w:rsidR="00944C68" w:rsidRPr="00282411" w:rsidRDefault="00944C68" w:rsidP="00944C68">
      <w:pPr>
        <w:keepNext/>
        <w:keepLines/>
      </w:pPr>
    </w:p>
    <w:tbl>
      <w:tblPr>
        <w:tblW w:w="5000" w:type="pct"/>
        <w:tblCellMar>
          <w:left w:w="0" w:type="dxa"/>
          <w:right w:w="0" w:type="dxa"/>
        </w:tblCellMar>
        <w:tblLook w:val="0000"/>
      </w:tblPr>
      <w:tblGrid>
        <w:gridCol w:w="774"/>
        <w:gridCol w:w="2235"/>
        <w:gridCol w:w="1688"/>
        <w:gridCol w:w="1005"/>
        <w:gridCol w:w="2337"/>
        <w:gridCol w:w="1871"/>
      </w:tblGrid>
      <w:tr w:rsidR="00944C68" w:rsidRPr="00134E15" w:rsidTr="006A6B48">
        <w:trPr>
          <w:trHeight w:val="1619"/>
          <w:tblHeader/>
        </w:trPr>
        <w:tc>
          <w:tcPr>
            <w:tcW w:w="3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34E15" w:rsidRDefault="00944C68" w:rsidP="006A6B48">
            <w:pPr>
              <w:keepNext/>
              <w:keepLines/>
              <w:jc w:val="center"/>
              <w:rPr>
                <w:b/>
                <w:bCs/>
                <w:color w:val="000000"/>
                <w:lang w:val="en-US"/>
              </w:rPr>
            </w:pPr>
            <w:r w:rsidRPr="00134E15">
              <w:rPr>
                <w:b/>
                <w:bCs/>
                <w:color w:val="000000"/>
              </w:rPr>
              <w:t>№</w:t>
            </w:r>
          </w:p>
          <w:p w:rsidR="00944C68" w:rsidRPr="00134E15" w:rsidRDefault="00944C68" w:rsidP="006A6B48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134E15">
              <w:rPr>
                <w:b/>
                <w:bCs/>
                <w:color w:val="000000"/>
              </w:rPr>
              <w:t>п/п</w:t>
            </w:r>
          </w:p>
        </w:tc>
        <w:tc>
          <w:tcPr>
            <w:tcW w:w="112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34E15" w:rsidRDefault="00944C68" w:rsidP="006A6B48">
            <w:pPr>
              <w:keepNext/>
              <w:keepLines/>
              <w:ind w:left="-27" w:right="-49"/>
              <w:jc w:val="center"/>
              <w:rPr>
                <w:b/>
              </w:rPr>
            </w:pPr>
            <w:r w:rsidRPr="00134E15">
              <w:rPr>
                <w:b/>
              </w:rPr>
              <w:t>Режимы</w:t>
            </w:r>
          </w:p>
          <w:p w:rsidR="00944C68" w:rsidRPr="00134E15" w:rsidRDefault="00944C68" w:rsidP="006A6B48">
            <w:pPr>
              <w:keepNext/>
              <w:keepLines/>
              <w:ind w:left="-27" w:right="-49"/>
              <w:jc w:val="center"/>
              <w:rPr>
                <w:b/>
              </w:rPr>
            </w:pPr>
            <w:r w:rsidRPr="00134E15">
              <w:rPr>
                <w:b/>
              </w:rPr>
              <w:t>обработки</w:t>
            </w:r>
          </w:p>
          <w:p w:rsidR="00944C68" w:rsidRPr="00134E15" w:rsidRDefault="00944C68" w:rsidP="006A6B48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134E15">
              <w:rPr>
                <w:b/>
              </w:rPr>
              <w:t>информации</w:t>
            </w:r>
          </w:p>
        </w:tc>
        <w:tc>
          <w:tcPr>
            <w:tcW w:w="85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34E15" w:rsidRDefault="00944C68" w:rsidP="006A6B48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134E15">
              <w:rPr>
                <w:b/>
              </w:rPr>
              <w:t>Вид кода (им-пульсный, потенциаль-ный)</w:t>
            </w:r>
          </w:p>
        </w:tc>
        <w:tc>
          <w:tcPr>
            <w:tcW w:w="50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34E15" w:rsidRDefault="00944C68" w:rsidP="006A6B48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134E15">
              <w:rPr>
                <w:b/>
              </w:rPr>
              <w:t>Коэффи-циент, учиты-вающий разряд-ность кода</w:t>
            </w:r>
          </w:p>
        </w:tc>
        <w:tc>
          <w:tcPr>
            <w:tcW w:w="118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34E15" w:rsidRDefault="00944C68" w:rsidP="006A6B48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134E15">
              <w:rPr>
                <w:b/>
              </w:rPr>
              <w:t>Длитель</w:t>
            </w:r>
            <w:r>
              <w:rPr>
                <w:b/>
              </w:rPr>
              <w:t>ность единичного импульса в тес</w:t>
            </w:r>
            <w:r w:rsidRPr="00134E15">
              <w:rPr>
                <w:b/>
              </w:rPr>
              <w:t>товой по-сылке</w:t>
            </w:r>
            <w:r w:rsidRPr="00134E15">
              <w:rPr>
                <w:b/>
                <w:bCs/>
                <w:color w:val="000000"/>
              </w:rPr>
              <w:t xml:space="preserve"> </w:t>
            </w:r>
          </w:p>
          <w:p w:rsidR="00944C68" w:rsidRPr="00134E15" w:rsidRDefault="00944C68" w:rsidP="006A6B48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134E15">
              <w:rPr>
                <w:b/>
                <w:bCs/>
                <w:color w:val="000000"/>
              </w:rPr>
              <w:t>t, с</w:t>
            </w:r>
          </w:p>
        </w:tc>
        <w:tc>
          <w:tcPr>
            <w:tcW w:w="94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81320F" w:rsidRDefault="00944C68" w:rsidP="006A6B48">
            <w:pPr>
              <w:pStyle w:val="a7"/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81320F">
              <w:rPr>
                <w:b/>
                <w:bCs/>
                <w:color w:val="000000"/>
              </w:rPr>
              <w:t>Тактовая час-тота последо-вательности импульсов в структуре</w:t>
            </w:r>
          </w:p>
          <w:p w:rsidR="00944C68" w:rsidRPr="0081320F" w:rsidRDefault="00944C68" w:rsidP="006A6B48">
            <w:pPr>
              <w:pStyle w:val="a7"/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81320F">
              <w:rPr>
                <w:b/>
                <w:bCs/>
                <w:color w:val="000000"/>
              </w:rPr>
              <w:t>тест-сигнала,</w:t>
            </w:r>
          </w:p>
          <w:p w:rsidR="00944C68" w:rsidRPr="00134E15" w:rsidRDefault="00944C68" w:rsidP="006A6B48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134E15">
              <w:rPr>
                <w:b/>
                <w:bCs/>
                <w:color w:val="000000"/>
              </w:rPr>
              <w:t xml:space="preserve">Fт, </w:t>
            </w:r>
            <w:r>
              <w:rPr>
                <w:b/>
                <w:bCs/>
                <w:color w:val="000000"/>
              </w:rPr>
              <w:t>к</w:t>
            </w:r>
            <w:r w:rsidRPr="00134E15">
              <w:rPr>
                <w:b/>
                <w:bCs/>
                <w:color w:val="000000"/>
              </w:rPr>
              <w:t>Гц</w:t>
            </w:r>
          </w:p>
        </w:tc>
      </w:tr>
      <w:tr w:rsidR="00944C68" w:rsidRPr="00164F79" w:rsidTr="006A6B48">
        <w:trPr>
          <w:trHeight w:val="769"/>
        </w:trP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774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235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Режим вывода информации на монитор 1920x1080/60 (LVDS) ОС Windows 10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688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импульсный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005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337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1,86303e-09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871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268380</w:t>
            </w:r>
          </w:p>
        </w:tc>
      </w:tr>
      <w:tr w:rsidR="00944C68" w:rsidRPr="00164F79" w:rsidTr="006A6B48">
        <w:trPr>
          <w:trHeight w:val="769"/>
        </w:trP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774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2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235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Режим вывода информации на монитор 1920x1080/60 (HDMI) ОС Windows 10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688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импульсный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005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337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3,22372e-09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871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155100,2</w:t>
            </w:r>
          </w:p>
        </w:tc>
      </w:tr>
      <w:tr w:rsidR="00944C68" w:rsidRPr="00164F79" w:rsidTr="006A6B48">
        <w:trPr>
          <w:trHeight w:val="769"/>
        </w:trP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774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3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235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Режим обработки информации видеосистемой 1920x1080/60 ОС Windows 10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688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импульсный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005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337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6,70241e-09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871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74600</w:t>
            </w:r>
          </w:p>
        </w:tc>
      </w:tr>
      <w:tr w:rsidR="00944C68" w:rsidRPr="00164F79" w:rsidTr="006A6B48">
        <w:trPr>
          <w:trHeight w:val="769"/>
        </w:trP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774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4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235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Режим записи и/или считывания информации на SSD (PCI-E) ОС Windows 10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688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импульсный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005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337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3,33333e-10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871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1500000</w:t>
            </w:r>
          </w:p>
        </w:tc>
      </w:tr>
      <w:tr w:rsidR="00944C68" w:rsidRPr="00164F79" w:rsidTr="006A6B48">
        <w:trPr>
          <w:trHeight w:val="769"/>
        </w:trP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774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5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235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Режим записи и/или считывания информации на SSD (блок электроники) ОС Windows 10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688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импульсный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005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337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1,00000e-08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871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50000</w:t>
            </w:r>
          </w:p>
        </w:tc>
      </w:tr>
      <w:tr w:rsidR="00944C68" w:rsidRPr="00164F79" w:rsidTr="006A6B48">
        <w:trPr>
          <w:trHeight w:val="769"/>
        </w:trP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774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6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235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Режим набора информации с клавиатуры (USB) ОС Windows 10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688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импульсный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005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337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6,68003e-07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871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748,5</w:t>
            </w:r>
          </w:p>
        </w:tc>
      </w:tr>
      <w:tr w:rsidR="00944C68" w:rsidRPr="00164F79" w:rsidTr="006A6B48">
        <w:trPr>
          <w:trHeight w:val="769"/>
        </w:trP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774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7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235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Режим обмена информацией по сети (100 Мбит/с "витая пара") ОС Windows 10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688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импульсный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005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337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8,00000e-09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871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62500</w:t>
            </w:r>
          </w:p>
        </w:tc>
      </w:tr>
      <w:tr w:rsidR="00944C68" w:rsidRPr="00164F79" w:rsidTr="006A6B48">
        <w:trPr>
          <w:trHeight w:val="769"/>
        </w:trP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774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8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235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Режим обмена информацией по сети (1000 Мбит/с "витая пара") ОС Windows 10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688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импульсный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005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337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4,00000e-09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871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125000</w:t>
            </w:r>
          </w:p>
        </w:tc>
      </w:tr>
      <w:tr w:rsidR="00944C68" w:rsidRPr="00164F79" w:rsidTr="006A6B48">
        <w:trPr>
          <w:trHeight w:val="769"/>
        </w:trP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774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9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235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Режим вывода информации на монитор 1920x1080/60 (LVDS) ОС Astra Linux Common Edition 2.12.40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688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импульсный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005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337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1,86303e-09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871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268380</w:t>
            </w:r>
          </w:p>
        </w:tc>
      </w:tr>
      <w:tr w:rsidR="00944C68" w:rsidRPr="00164F79" w:rsidTr="006A6B48">
        <w:trPr>
          <w:trHeight w:val="769"/>
        </w:trP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774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10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235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Режим вывода информации на монитор 1920x1080/60 (HDMI) ОС Astra Linux Common Edition 2.12.40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688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импульсный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005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337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3,22372e-09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871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155100,2</w:t>
            </w:r>
          </w:p>
        </w:tc>
      </w:tr>
      <w:tr w:rsidR="00944C68" w:rsidRPr="00164F79" w:rsidTr="006A6B48">
        <w:trPr>
          <w:trHeight w:val="769"/>
        </w:trP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774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11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235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Режим обработки информации видеосистемой 1920x1080/60 ОС Astra Linux Common Edition 2.12.40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688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импульсный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005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337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6,70241e-09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871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74600</w:t>
            </w:r>
          </w:p>
        </w:tc>
      </w:tr>
      <w:tr w:rsidR="00944C68" w:rsidRPr="00164F79" w:rsidTr="006A6B48">
        <w:trPr>
          <w:trHeight w:val="769"/>
        </w:trP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774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12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235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Режим записи и/или считывания информации на SSD (PCI-E) ОС Astra Linux Common Edition 2.12.40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688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импульсный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005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337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3,33333e-10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871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1500000</w:t>
            </w:r>
          </w:p>
        </w:tc>
      </w:tr>
      <w:tr w:rsidR="00944C68" w:rsidRPr="00164F79" w:rsidTr="006A6B48">
        <w:trPr>
          <w:trHeight w:val="769"/>
        </w:trP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774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13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235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Режим записи и/или считывания информации на SSD (блок электроники) ОС Astra Linux Common Edition 2.12.40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688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импульсный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005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337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1,00000e-08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871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50000</w:t>
            </w:r>
          </w:p>
        </w:tc>
      </w:tr>
      <w:tr w:rsidR="00944C68" w:rsidRPr="00164F79" w:rsidTr="006A6B48">
        <w:trPr>
          <w:trHeight w:val="769"/>
        </w:trP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774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14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235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Режим набора информации с клавиатуры (USB) ОС Astra Linux Common Edition 2.12.40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688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импульсный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005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337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6,68003e-07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871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748,5</w:t>
            </w:r>
          </w:p>
        </w:tc>
      </w:tr>
      <w:tr w:rsidR="00944C68" w:rsidRPr="00164F79" w:rsidTr="006A6B48">
        <w:trPr>
          <w:trHeight w:val="769"/>
        </w:trP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774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15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235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Режим обмена информацией по сети (100 Мбит/с "витая пара") ОС Astra Linux Common Edition 2.12.40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688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импульсный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005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337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8,00000e-09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871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62500</w:t>
            </w:r>
          </w:p>
        </w:tc>
      </w:tr>
      <w:tr w:rsidR="00944C68" w:rsidRPr="00164F79" w:rsidTr="006A6B48">
        <w:trPr>
          <w:trHeight w:val="769"/>
        </w:trP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774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16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235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Режим обмена информацией по сети (1000 Мбит/с "витая пара") ОС Astra Linux Common Edition 2.12.40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688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импульсный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005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337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4,00000e-09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871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125000</w:t>
            </w:r>
          </w:p>
        </w:tc>
      </w:tr>
    </w:tbl>
    <w:p w:rsidR="000623ED" w:rsidRPr="001367D2" w:rsidRDefault="000623ED" w:rsidP="00BC38E8">
      <w:pPr>
        <w:rPr>
          <w:color w:val="FF0000"/>
        </w:rPr>
      </w:pPr>
    </w:p>
    <w:p w:rsidR="000623ED" w:rsidRDefault="000623ED" w:rsidP="000623ED">
      <w:pPr>
        <w:ind w:firstLine="709"/>
        <w:jc w:val="both"/>
        <w:rPr>
          <w:rFonts w:eastAsia="Symbol"/>
          <w:sz w:val="28"/>
          <w:szCs w:val="28"/>
        </w:rPr>
      </w:pPr>
    </w:p>
    <w:p w:rsidR="000623ED" w:rsidRDefault="000623ED" w:rsidP="000623ED">
      <w:pPr>
        <w:ind w:firstLine="709"/>
        <w:jc w:val="both"/>
        <w:rPr>
          <w:rFonts w:eastAsia="Symbol"/>
          <w:sz w:val="18"/>
          <w:szCs w:val="18"/>
        </w:rPr>
      </w:pPr>
    </w:p>
    <w:p w:rsidR="000623ED" w:rsidRPr="00E60E8F" w:rsidRDefault="000623ED" w:rsidP="000623ED">
      <w:pPr>
        <w:ind w:firstLine="709"/>
        <w:jc w:val="both"/>
        <w:rPr>
          <w:rFonts w:eastAsia="Symbol"/>
          <w:sz w:val="18"/>
          <w:szCs w:val="18"/>
        </w:rPr>
      </w:pPr>
    </w:p>
    <w:p w:rsidR="00D724CE" w:rsidRDefault="00D724CE" w:rsidP="00D724CE">
      <w:pPr>
        <w:tabs>
          <w:tab w:val="left" w:pos="1134"/>
          <w:tab w:val="left" w:pos="1276"/>
        </w:tabs>
        <w:ind w:firstLine="709"/>
        <w:jc w:val="both"/>
        <w:rPr>
          <w:rFonts w:eastAsia="Symbol"/>
          <w:iCs/>
          <w:color w:val="000000"/>
          <w:sz w:val="28"/>
          <w:szCs w:val="28"/>
        </w:rPr>
      </w:pPr>
    </w:p>
    <w:p w:rsidR="00D724CE" w:rsidRDefault="00D724CE" w:rsidP="00D724CE">
      <w:pPr>
        <w:tabs>
          <w:tab w:val="left" w:pos="1134"/>
          <w:tab w:val="left" w:pos="1276"/>
        </w:tabs>
        <w:ind w:firstLine="709"/>
        <w:jc w:val="both"/>
        <w:rPr>
          <w:rFonts w:eastAsia="Symbol"/>
          <w:iCs/>
          <w:color w:val="000000"/>
          <w:sz w:val="28"/>
          <w:szCs w:val="28"/>
        </w:rPr>
      </w:pPr>
    </w:p>
    <w:p w:rsidR="00F20298" w:rsidRDefault="00F20298" w:rsidP="00D724CE">
      <w:pPr>
        <w:tabs>
          <w:tab w:val="left" w:pos="1134"/>
          <w:tab w:val="left" w:pos="1276"/>
        </w:tabs>
        <w:ind w:firstLine="709"/>
        <w:jc w:val="both"/>
        <w:rPr>
          <w:rFonts w:eastAsia="Symbol"/>
          <w:iCs/>
          <w:color w:val="000000"/>
          <w:sz w:val="28"/>
          <w:szCs w:val="28"/>
        </w:rPr>
      </w:pPr>
    </w:p>
    <w:p w:rsidR="00F20298" w:rsidRPr="00E816AA" w:rsidRDefault="00F20298" w:rsidP="00D724CE">
      <w:pPr>
        <w:tabs>
          <w:tab w:val="left" w:pos="1134"/>
          <w:tab w:val="left" w:pos="1276"/>
        </w:tabs>
        <w:ind w:firstLine="709"/>
        <w:jc w:val="both"/>
        <w:rPr>
          <w:rFonts w:eastAsia="Symbol"/>
          <w:iCs/>
          <w:color w:val="000000"/>
          <w:sz w:val="28"/>
          <w:szCs w:val="28"/>
        </w:rPr>
      </w:pPr>
    </w:p>
    <w:p w:rsidR="004F2ACC" w:rsidRDefault="004F2ACC"/>
    <w:sectPr w:rsidR="004F2ACC" w:rsidSect="0028069D">
      <w:headerReference w:type="default" r:id="rId8"/>
      <w:pgSz w:w="11906" w:h="16838"/>
      <w:pgMar w:top="539" w:right="748" w:bottom="907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C76A6" w:rsidRDefault="00AC76A6">
      <w:r>
        <w:separator/>
      </w:r>
    </w:p>
  </w:endnote>
  <w:endnote w:type="continuationSeparator" w:id="1">
    <w:p w:rsidR="00AC76A6" w:rsidRDefault="00AC76A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Tur">
    <w:altName w:val="Lucida Console"/>
    <w:panose1 w:val="00000000000000000000"/>
    <w:charset w:val="A2"/>
    <w:family w:val="modern"/>
    <w:notTrueType/>
    <w:pitch w:val="fixed"/>
    <w:sig w:usb0="00000005" w:usb1="00000000" w:usb2="00000000" w:usb3="00000000" w:csb0="0000001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C76A6" w:rsidRDefault="00AC76A6">
      <w:r>
        <w:separator/>
      </w:r>
    </w:p>
  </w:footnote>
  <w:footnote w:type="continuationSeparator" w:id="1">
    <w:p w:rsidR="00AC76A6" w:rsidRDefault="00AC76A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0317" w:rsidRDefault="002706E7">
    <w:pPr>
      <w:pStyle w:val="ac"/>
      <w:jc w:val="center"/>
    </w:pPr>
    <w:fldSimple w:instr=" PAGE   \* MERGEFORMAT ">
      <w:r w:rsidR="00B117D8">
        <w:rPr>
          <w:noProof/>
        </w:rPr>
        <w:t>2</w:t>
      </w:r>
    </w:fldSimple>
  </w:p>
  <w:p w:rsidR="00510317" w:rsidRDefault="00510317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6C4473"/>
    <w:multiLevelType w:val="hybridMultilevel"/>
    <w:tmpl w:val="513A7EB2"/>
    <w:lvl w:ilvl="0" w:tplc="03F89D8A">
      <w:start w:val="1"/>
      <w:numFmt w:val="decimal"/>
      <w:lvlText w:val="3.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C4126E"/>
    <w:multiLevelType w:val="hybridMultilevel"/>
    <w:tmpl w:val="853001CC"/>
    <w:lvl w:ilvl="0" w:tplc="3C1A0E3C">
      <w:start w:val="1"/>
      <w:numFmt w:val="decimal"/>
      <w:lvlText w:val="4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400969A6"/>
    <w:multiLevelType w:val="hybridMultilevel"/>
    <w:tmpl w:val="850464C6"/>
    <w:lvl w:ilvl="0" w:tplc="90D488CE">
      <w:start w:val="1"/>
      <w:numFmt w:val="decimal"/>
      <w:lvlText w:val="4.%1."/>
      <w:lvlJc w:val="left"/>
      <w:pPr>
        <w:ind w:left="142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E3503E5"/>
    <w:multiLevelType w:val="hybridMultilevel"/>
    <w:tmpl w:val="8E5A9E92"/>
    <w:lvl w:ilvl="0" w:tplc="847E674C">
      <w:start w:val="1"/>
      <w:numFmt w:val="decimal"/>
      <w:lvlText w:val="1.%1."/>
      <w:lvlJc w:val="center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74E24109"/>
    <w:multiLevelType w:val="hybridMultilevel"/>
    <w:tmpl w:val="8DBE2B4C"/>
    <w:lvl w:ilvl="0" w:tplc="5CBE76C2">
      <w:start w:val="1"/>
      <w:numFmt w:val="decimal"/>
      <w:lvlText w:val="2.%1."/>
      <w:lvlJc w:val="center"/>
      <w:pPr>
        <w:ind w:left="163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drawingGridHorizontalSpacing w:val="120"/>
  <w:displayHorizontalDrawingGridEvery w:val="2"/>
  <w:characterSpacingControl w:val="doNotCompress"/>
  <w:hdrShapeDefaults>
    <o:shapedefaults v:ext="edit" spidmax="65538"/>
  </w:hdrShapeDefaults>
  <w:footnotePr>
    <w:footnote w:id="0"/>
    <w:footnote w:id="1"/>
  </w:footnotePr>
  <w:endnotePr>
    <w:endnote w:id="0"/>
    <w:endnote w:id="1"/>
  </w:endnotePr>
  <w:compat/>
  <w:rsids>
    <w:rsidRoot w:val="00FD0B11"/>
    <w:rsid w:val="00003454"/>
    <w:rsid w:val="0000354C"/>
    <w:rsid w:val="0000594B"/>
    <w:rsid w:val="0001081F"/>
    <w:rsid w:val="00012EE5"/>
    <w:rsid w:val="0001371A"/>
    <w:rsid w:val="00015EA1"/>
    <w:rsid w:val="00016471"/>
    <w:rsid w:val="0002136D"/>
    <w:rsid w:val="00021419"/>
    <w:rsid w:val="0002151F"/>
    <w:rsid w:val="00021EB2"/>
    <w:rsid w:val="00023364"/>
    <w:rsid w:val="00024B95"/>
    <w:rsid w:val="000275AD"/>
    <w:rsid w:val="000276EC"/>
    <w:rsid w:val="00033E8E"/>
    <w:rsid w:val="00035234"/>
    <w:rsid w:val="00040659"/>
    <w:rsid w:val="000464BF"/>
    <w:rsid w:val="000467D0"/>
    <w:rsid w:val="0004689F"/>
    <w:rsid w:val="0005001B"/>
    <w:rsid w:val="00050518"/>
    <w:rsid w:val="000508B0"/>
    <w:rsid w:val="00051C9B"/>
    <w:rsid w:val="00054824"/>
    <w:rsid w:val="000551FC"/>
    <w:rsid w:val="00057DF5"/>
    <w:rsid w:val="00060E75"/>
    <w:rsid w:val="00060F46"/>
    <w:rsid w:val="000623ED"/>
    <w:rsid w:val="000625B6"/>
    <w:rsid w:val="000630BE"/>
    <w:rsid w:val="000633B0"/>
    <w:rsid w:val="000635D1"/>
    <w:rsid w:val="00063C2D"/>
    <w:rsid w:val="0006463D"/>
    <w:rsid w:val="00064E01"/>
    <w:rsid w:val="00065A5C"/>
    <w:rsid w:val="00066356"/>
    <w:rsid w:val="00066B58"/>
    <w:rsid w:val="00073DCF"/>
    <w:rsid w:val="00074B91"/>
    <w:rsid w:val="00075041"/>
    <w:rsid w:val="000761B2"/>
    <w:rsid w:val="000771BD"/>
    <w:rsid w:val="0007733E"/>
    <w:rsid w:val="00077F87"/>
    <w:rsid w:val="0008000C"/>
    <w:rsid w:val="00084526"/>
    <w:rsid w:val="00086E60"/>
    <w:rsid w:val="00093D32"/>
    <w:rsid w:val="00096144"/>
    <w:rsid w:val="00097437"/>
    <w:rsid w:val="00097947"/>
    <w:rsid w:val="000A3B73"/>
    <w:rsid w:val="000A400F"/>
    <w:rsid w:val="000A4499"/>
    <w:rsid w:val="000A729C"/>
    <w:rsid w:val="000B3DAC"/>
    <w:rsid w:val="000B4F42"/>
    <w:rsid w:val="000B5618"/>
    <w:rsid w:val="000B6D94"/>
    <w:rsid w:val="000C1190"/>
    <w:rsid w:val="000C1B33"/>
    <w:rsid w:val="000C1E27"/>
    <w:rsid w:val="000C5441"/>
    <w:rsid w:val="000D2047"/>
    <w:rsid w:val="000D4C00"/>
    <w:rsid w:val="000D5389"/>
    <w:rsid w:val="000D6510"/>
    <w:rsid w:val="000D79CA"/>
    <w:rsid w:val="000E1326"/>
    <w:rsid w:val="000E1947"/>
    <w:rsid w:val="000E332F"/>
    <w:rsid w:val="000E5BFC"/>
    <w:rsid w:val="000E5F21"/>
    <w:rsid w:val="000E7FE1"/>
    <w:rsid w:val="000F10C5"/>
    <w:rsid w:val="000F629A"/>
    <w:rsid w:val="001010F7"/>
    <w:rsid w:val="001034ED"/>
    <w:rsid w:val="0010490A"/>
    <w:rsid w:val="00104D8D"/>
    <w:rsid w:val="00104FA2"/>
    <w:rsid w:val="00105577"/>
    <w:rsid w:val="001100A5"/>
    <w:rsid w:val="00113F14"/>
    <w:rsid w:val="0011730A"/>
    <w:rsid w:val="001178F9"/>
    <w:rsid w:val="001200CE"/>
    <w:rsid w:val="001217F0"/>
    <w:rsid w:val="00125000"/>
    <w:rsid w:val="00130CAF"/>
    <w:rsid w:val="00132029"/>
    <w:rsid w:val="00132DCD"/>
    <w:rsid w:val="001338E3"/>
    <w:rsid w:val="001340D8"/>
    <w:rsid w:val="001367D2"/>
    <w:rsid w:val="001401BB"/>
    <w:rsid w:val="001405A7"/>
    <w:rsid w:val="0014285B"/>
    <w:rsid w:val="0014382D"/>
    <w:rsid w:val="00144F61"/>
    <w:rsid w:val="001471BD"/>
    <w:rsid w:val="0014720D"/>
    <w:rsid w:val="00150BB4"/>
    <w:rsid w:val="00156305"/>
    <w:rsid w:val="00161490"/>
    <w:rsid w:val="0016615C"/>
    <w:rsid w:val="0017129F"/>
    <w:rsid w:val="00176B61"/>
    <w:rsid w:val="00182CAA"/>
    <w:rsid w:val="00183DE0"/>
    <w:rsid w:val="00185B5B"/>
    <w:rsid w:val="001860E0"/>
    <w:rsid w:val="00196A4C"/>
    <w:rsid w:val="00196EDF"/>
    <w:rsid w:val="001A010A"/>
    <w:rsid w:val="001B04A0"/>
    <w:rsid w:val="001B3CF1"/>
    <w:rsid w:val="001B3DEF"/>
    <w:rsid w:val="001B4DEB"/>
    <w:rsid w:val="001C12F5"/>
    <w:rsid w:val="001C1AEF"/>
    <w:rsid w:val="001C1E4F"/>
    <w:rsid w:val="001C7E25"/>
    <w:rsid w:val="001D0472"/>
    <w:rsid w:val="001D0A09"/>
    <w:rsid w:val="001D2BF5"/>
    <w:rsid w:val="001D32E3"/>
    <w:rsid w:val="001D6F3D"/>
    <w:rsid w:val="001E11D4"/>
    <w:rsid w:val="001E13DA"/>
    <w:rsid w:val="001E21CC"/>
    <w:rsid w:val="001E2CB6"/>
    <w:rsid w:val="001E7283"/>
    <w:rsid w:val="001F352C"/>
    <w:rsid w:val="001F489E"/>
    <w:rsid w:val="001F7A7F"/>
    <w:rsid w:val="00200F6A"/>
    <w:rsid w:val="002012AC"/>
    <w:rsid w:val="002013FD"/>
    <w:rsid w:val="00201B5D"/>
    <w:rsid w:val="00203771"/>
    <w:rsid w:val="00206A39"/>
    <w:rsid w:val="00207491"/>
    <w:rsid w:val="002100A8"/>
    <w:rsid w:val="00211566"/>
    <w:rsid w:val="0021417B"/>
    <w:rsid w:val="00215A55"/>
    <w:rsid w:val="00215EB2"/>
    <w:rsid w:val="0021719F"/>
    <w:rsid w:val="002178DB"/>
    <w:rsid w:val="002179E5"/>
    <w:rsid w:val="002224A4"/>
    <w:rsid w:val="00233125"/>
    <w:rsid w:val="0023370E"/>
    <w:rsid w:val="002364F3"/>
    <w:rsid w:val="002406FD"/>
    <w:rsid w:val="0024084A"/>
    <w:rsid w:val="00244982"/>
    <w:rsid w:val="00244A12"/>
    <w:rsid w:val="00244CB2"/>
    <w:rsid w:val="00246A35"/>
    <w:rsid w:val="00247E6D"/>
    <w:rsid w:val="00253BDB"/>
    <w:rsid w:val="00254729"/>
    <w:rsid w:val="002551EB"/>
    <w:rsid w:val="00256B11"/>
    <w:rsid w:val="00261BE3"/>
    <w:rsid w:val="0026297C"/>
    <w:rsid w:val="00265B48"/>
    <w:rsid w:val="00266304"/>
    <w:rsid w:val="002672FB"/>
    <w:rsid w:val="002706E7"/>
    <w:rsid w:val="0028069D"/>
    <w:rsid w:val="00282411"/>
    <w:rsid w:val="00296179"/>
    <w:rsid w:val="00297248"/>
    <w:rsid w:val="0029782E"/>
    <w:rsid w:val="002A0522"/>
    <w:rsid w:val="002A215B"/>
    <w:rsid w:val="002A437B"/>
    <w:rsid w:val="002A4A32"/>
    <w:rsid w:val="002A54C2"/>
    <w:rsid w:val="002A6EB1"/>
    <w:rsid w:val="002B1D3D"/>
    <w:rsid w:val="002B3801"/>
    <w:rsid w:val="002B5638"/>
    <w:rsid w:val="002B5B56"/>
    <w:rsid w:val="002B7515"/>
    <w:rsid w:val="002B7F0B"/>
    <w:rsid w:val="002C0C94"/>
    <w:rsid w:val="002C174E"/>
    <w:rsid w:val="002C1DA6"/>
    <w:rsid w:val="002C2A21"/>
    <w:rsid w:val="002C322A"/>
    <w:rsid w:val="002D004D"/>
    <w:rsid w:val="002D03ED"/>
    <w:rsid w:val="002D298F"/>
    <w:rsid w:val="002D38A2"/>
    <w:rsid w:val="002D3FBA"/>
    <w:rsid w:val="002E4B29"/>
    <w:rsid w:val="002E4E74"/>
    <w:rsid w:val="002F10EC"/>
    <w:rsid w:val="002F25B5"/>
    <w:rsid w:val="002F2CA4"/>
    <w:rsid w:val="002F72F4"/>
    <w:rsid w:val="002F7608"/>
    <w:rsid w:val="00300298"/>
    <w:rsid w:val="00300D59"/>
    <w:rsid w:val="00303A31"/>
    <w:rsid w:val="003041B7"/>
    <w:rsid w:val="003045B1"/>
    <w:rsid w:val="0030468D"/>
    <w:rsid w:val="00304761"/>
    <w:rsid w:val="00305B98"/>
    <w:rsid w:val="00306114"/>
    <w:rsid w:val="00306A96"/>
    <w:rsid w:val="00307852"/>
    <w:rsid w:val="0031015A"/>
    <w:rsid w:val="00311663"/>
    <w:rsid w:val="00312277"/>
    <w:rsid w:val="00312E78"/>
    <w:rsid w:val="00316684"/>
    <w:rsid w:val="0032018E"/>
    <w:rsid w:val="00321279"/>
    <w:rsid w:val="003243A0"/>
    <w:rsid w:val="00325760"/>
    <w:rsid w:val="003258BC"/>
    <w:rsid w:val="00326056"/>
    <w:rsid w:val="00327231"/>
    <w:rsid w:val="0033037D"/>
    <w:rsid w:val="00331728"/>
    <w:rsid w:val="0033255A"/>
    <w:rsid w:val="00332D66"/>
    <w:rsid w:val="0033653A"/>
    <w:rsid w:val="00337B22"/>
    <w:rsid w:val="00340D60"/>
    <w:rsid w:val="0034225C"/>
    <w:rsid w:val="00343A5B"/>
    <w:rsid w:val="0034415D"/>
    <w:rsid w:val="003468C3"/>
    <w:rsid w:val="00347AC4"/>
    <w:rsid w:val="00354114"/>
    <w:rsid w:val="0035432B"/>
    <w:rsid w:val="00354585"/>
    <w:rsid w:val="00354753"/>
    <w:rsid w:val="0035594A"/>
    <w:rsid w:val="00357522"/>
    <w:rsid w:val="00365DD0"/>
    <w:rsid w:val="00371349"/>
    <w:rsid w:val="00372D27"/>
    <w:rsid w:val="003740B3"/>
    <w:rsid w:val="00374ABF"/>
    <w:rsid w:val="00375D0E"/>
    <w:rsid w:val="003820D6"/>
    <w:rsid w:val="003854D1"/>
    <w:rsid w:val="00386BF4"/>
    <w:rsid w:val="00387FC8"/>
    <w:rsid w:val="003915FD"/>
    <w:rsid w:val="00391D45"/>
    <w:rsid w:val="0039496C"/>
    <w:rsid w:val="0039736D"/>
    <w:rsid w:val="003A0793"/>
    <w:rsid w:val="003A0C2F"/>
    <w:rsid w:val="003A1F79"/>
    <w:rsid w:val="003A3090"/>
    <w:rsid w:val="003A72DD"/>
    <w:rsid w:val="003B305B"/>
    <w:rsid w:val="003B685F"/>
    <w:rsid w:val="003B6AC1"/>
    <w:rsid w:val="003B6CC7"/>
    <w:rsid w:val="003C0222"/>
    <w:rsid w:val="003C2540"/>
    <w:rsid w:val="003C34EA"/>
    <w:rsid w:val="003C369B"/>
    <w:rsid w:val="003C4797"/>
    <w:rsid w:val="003D1CCB"/>
    <w:rsid w:val="003D615F"/>
    <w:rsid w:val="003D6D2F"/>
    <w:rsid w:val="003D791F"/>
    <w:rsid w:val="003E18F1"/>
    <w:rsid w:val="003E3D3F"/>
    <w:rsid w:val="003E6912"/>
    <w:rsid w:val="003E6A55"/>
    <w:rsid w:val="003E6ADD"/>
    <w:rsid w:val="003F0673"/>
    <w:rsid w:val="003F52A2"/>
    <w:rsid w:val="003F5737"/>
    <w:rsid w:val="003F75AC"/>
    <w:rsid w:val="004008DB"/>
    <w:rsid w:val="00400D61"/>
    <w:rsid w:val="00402111"/>
    <w:rsid w:val="0040257B"/>
    <w:rsid w:val="0040588A"/>
    <w:rsid w:val="0041090B"/>
    <w:rsid w:val="004114AC"/>
    <w:rsid w:val="00415825"/>
    <w:rsid w:val="004167B8"/>
    <w:rsid w:val="0041774B"/>
    <w:rsid w:val="004205E6"/>
    <w:rsid w:val="00421F52"/>
    <w:rsid w:val="0042261B"/>
    <w:rsid w:val="00423FD9"/>
    <w:rsid w:val="00426D2E"/>
    <w:rsid w:val="00430DAF"/>
    <w:rsid w:val="0043120B"/>
    <w:rsid w:val="00433A4B"/>
    <w:rsid w:val="00437498"/>
    <w:rsid w:val="00437C5F"/>
    <w:rsid w:val="0044034B"/>
    <w:rsid w:val="00443C34"/>
    <w:rsid w:val="00455E57"/>
    <w:rsid w:val="004645D8"/>
    <w:rsid w:val="004659AD"/>
    <w:rsid w:val="00467F3E"/>
    <w:rsid w:val="00471526"/>
    <w:rsid w:val="004715C7"/>
    <w:rsid w:val="004754B0"/>
    <w:rsid w:val="004855C4"/>
    <w:rsid w:val="004871CF"/>
    <w:rsid w:val="004910F7"/>
    <w:rsid w:val="00493F1B"/>
    <w:rsid w:val="004941CB"/>
    <w:rsid w:val="00497074"/>
    <w:rsid w:val="004973E7"/>
    <w:rsid w:val="004A0624"/>
    <w:rsid w:val="004A18D4"/>
    <w:rsid w:val="004A2CDB"/>
    <w:rsid w:val="004A389D"/>
    <w:rsid w:val="004A3BDA"/>
    <w:rsid w:val="004A3E51"/>
    <w:rsid w:val="004A6272"/>
    <w:rsid w:val="004B76C7"/>
    <w:rsid w:val="004B78DD"/>
    <w:rsid w:val="004C2D84"/>
    <w:rsid w:val="004C77A3"/>
    <w:rsid w:val="004D06BC"/>
    <w:rsid w:val="004D1806"/>
    <w:rsid w:val="004D1905"/>
    <w:rsid w:val="004D4A77"/>
    <w:rsid w:val="004D4B25"/>
    <w:rsid w:val="004D768C"/>
    <w:rsid w:val="004E01F7"/>
    <w:rsid w:val="004E19B0"/>
    <w:rsid w:val="004E1CFA"/>
    <w:rsid w:val="004E5CED"/>
    <w:rsid w:val="004E5D7A"/>
    <w:rsid w:val="004F00E6"/>
    <w:rsid w:val="004F2ACC"/>
    <w:rsid w:val="004F4AA7"/>
    <w:rsid w:val="004F52A9"/>
    <w:rsid w:val="004F59DD"/>
    <w:rsid w:val="00501A4F"/>
    <w:rsid w:val="00503BDC"/>
    <w:rsid w:val="00503C88"/>
    <w:rsid w:val="00504285"/>
    <w:rsid w:val="00510317"/>
    <w:rsid w:val="0051167B"/>
    <w:rsid w:val="0051255A"/>
    <w:rsid w:val="00513877"/>
    <w:rsid w:val="00513D03"/>
    <w:rsid w:val="00514E02"/>
    <w:rsid w:val="0051517F"/>
    <w:rsid w:val="00515690"/>
    <w:rsid w:val="00515DB1"/>
    <w:rsid w:val="00522198"/>
    <w:rsid w:val="005222CA"/>
    <w:rsid w:val="00524401"/>
    <w:rsid w:val="00524DBC"/>
    <w:rsid w:val="00524ED5"/>
    <w:rsid w:val="00526BF0"/>
    <w:rsid w:val="00532E1B"/>
    <w:rsid w:val="00532ECC"/>
    <w:rsid w:val="005346DA"/>
    <w:rsid w:val="00534CBF"/>
    <w:rsid w:val="0053544D"/>
    <w:rsid w:val="00535ECB"/>
    <w:rsid w:val="00540DF6"/>
    <w:rsid w:val="00541300"/>
    <w:rsid w:val="0054390A"/>
    <w:rsid w:val="00545A54"/>
    <w:rsid w:val="00545AA8"/>
    <w:rsid w:val="0054661B"/>
    <w:rsid w:val="005535A5"/>
    <w:rsid w:val="00553939"/>
    <w:rsid w:val="00553D0E"/>
    <w:rsid w:val="00554EAA"/>
    <w:rsid w:val="00565CE0"/>
    <w:rsid w:val="00566782"/>
    <w:rsid w:val="005703F8"/>
    <w:rsid w:val="005710C8"/>
    <w:rsid w:val="00571304"/>
    <w:rsid w:val="005717FC"/>
    <w:rsid w:val="00572718"/>
    <w:rsid w:val="00572A49"/>
    <w:rsid w:val="00576557"/>
    <w:rsid w:val="00580811"/>
    <w:rsid w:val="005836CD"/>
    <w:rsid w:val="00584901"/>
    <w:rsid w:val="005932F5"/>
    <w:rsid w:val="00595462"/>
    <w:rsid w:val="00595B60"/>
    <w:rsid w:val="00597E77"/>
    <w:rsid w:val="005A3A01"/>
    <w:rsid w:val="005A52D6"/>
    <w:rsid w:val="005A5AD3"/>
    <w:rsid w:val="005A7914"/>
    <w:rsid w:val="005A7DC9"/>
    <w:rsid w:val="005B1489"/>
    <w:rsid w:val="005B1D7B"/>
    <w:rsid w:val="005B3E33"/>
    <w:rsid w:val="005B562E"/>
    <w:rsid w:val="005C0186"/>
    <w:rsid w:val="005C36C0"/>
    <w:rsid w:val="005C3BA2"/>
    <w:rsid w:val="005C4D68"/>
    <w:rsid w:val="005C5920"/>
    <w:rsid w:val="005C5929"/>
    <w:rsid w:val="005C61D4"/>
    <w:rsid w:val="005C763F"/>
    <w:rsid w:val="005C7E50"/>
    <w:rsid w:val="005D0F8F"/>
    <w:rsid w:val="005D196D"/>
    <w:rsid w:val="005D22D3"/>
    <w:rsid w:val="005D6FEE"/>
    <w:rsid w:val="005D7609"/>
    <w:rsid w:val="005E4712"/>
    <w:rsid w:val="005E4819"/>
    <w:rsid w:val="005E4FC5"/>
    <w:rsid w:val="005E5E81"/>
    <w:rsid w:val="005E7DF5"/>
    <w:rsid w:val="005F0CE0"/>
    <w:rsid w:val="005F3BB4"/>
    <w:rsid w:val="005F47BC"/>
    <w:rsid w:val="005F4981"/>
    <w:rsid w:val="005F52A6"/>
    <w:rsid w:val="005F5587"/>
    <w:rsid w:val="005F692B"/>
    <w:rsid w:val="005F7A70"/>
    <w:rsid w:val="00600BBF"/>
    <w:rsid w:val="0060358C"/>
    <w:rsid w:val="006048CF"/>
    <w:rsid w:val="00605355"/>
    <w:rsid w:val="00606A2E"/>
    <w:rsid w:val="00606B41"/>
    <w:rsid w:val="006100FA"/>
    <w:rsid w:val="0061017A"/>
    <w:rsid w:val="0061366C"/>
    <w:rsid w:val="006159C9"/>
    <w:rsid w:val="0061624A"/>
    <w:rsid w:val="00621B54"/>
    <w:rsid w:val="00623B2B"/>
    <w:rsid w:val="00625DCE"/>
    <w:rsid w:val="00625FD3"/>
    <w:rsid w:val="00632003"/>
    <w:rsid w:val="006335AA"/>
    <w:rsid w:val="00636DD7"/>
    <w:rsid w:val="00640FC7"/>
    <w:rsid w:val="006436A2"/>
    <w:rsid w:val="00645D31"/>
    <w:rsid w:val="00651B54"/>
    <w:rsid w:val="0065269B"/>
    <w:rsid w:val="00652989"/>
    <w:rsid w:val="00653D41"/>
    <w:rsid w:val="00654E3C"/>
    <w:rsid w:val="00657792"/>
    <w:rsid w:val="00660F1F"/>
    <w:rsid w:val="00661E63"/>
    <w:rsid w:val="00662371"/>
    <w:rsid w:val="00662616"/>
    <w:rsid w:val="00663D76"/>
    <w:rsid w:val="00667D8A"/>
    <w:rsid w:val="00672A9D"/>
    <w:rsid w:val="00673348"/>
    <w:rsid w:val="0067340A"/>
    <w:rsid w:val="00674471"/>
    <w:rsid w:val="00676BEC"/>
    <w:rsid w:val="00677C5E"/>
    <w:rsid w:val="00681EED"/>
    <w:rsid w:val="006927CF"/>
    <w:rsid w:val="00695CFE"/>
    <w:rsid w:val="006A0980"/>
    <w:rsid w:val="006A28B2"/>
    <w:rsid w:val="006A4AEF"/>
    <w:rsid w:val="006A742E"/>
    <w:rsid w:val="006A74B5"/>
    <w:rsid w:val="006B2BE6"/>
    <w:rsid w:val="006B6E6C"/>
    <w:rsid w:val="006C134D"/>
    <w:rsid w:val="006C5E47"/>
    <w:rsid w:val="006C6511"/>
    <w:rsid w:val="006C71B9"/>
    <w:rsid w:val="006D5D8B"/>
    <w:rsid w:val="006D7637"/>
    <w:rsid w:val="006E09DA"/>
    <w:rsid w:val="006E3407"/>
    <w:rsid w:val="006E7B74"/>
    <w:rsid w:val="006F0848"/>
    <w:rsid w:val="006F4B0D"/>
    <w:rsid w:val="006F6256"/>
    <w:rsid w:val="006F6428"/>
    <w:rsid w:val="006F7A48"/>
    <w:rsid w:val="00700818"/>
    <w:rsid w:val="00700C17"/>
    <w:rsid w:val="00701925"/>
    <w:rsid w:val="00703FE5"/>
    <w:rsid w:val="007075A6"/>
    <w:rsid w:val="007102A0"/>
    <w:rsid w:val="007168D7"/>
    <w:rsid w:val="00716E53"/>
    <w:rsid w:val="00726372"/>
    <w:rsid w:val="00733905"/>
    <w:rsid w:val="00734915"/>
    <w:rsid w:val="007355F5"/>
    <w:rsid w:val="00740C7E"/>
    <w:rsid w:val="007414FE"/>
    <w:rsid w:val="007426DD"/>
    <w:rsid w:val="00742B2E"/>
    <w:rsid w:val="00744A44"/>
    <w:rsid w:val="00744AF3"/>
    <w:rsid w:val="007464A6"/>
    <w:rsid w:val="00746608"/>
    <w:rsid w:val="007469D6"/>
    <w:rsid w:val="00750F58"/>
    <w:rsid w:val="0075310D"/>
    <w:rsid w:val="00757C55"/>
    <w:rsid w:val="00760319"/>
    <w:rsid w:val="007612EA"/>
    <w:rsid w:val="00762039"/>
    <w:rsid w:val="0076246F"/>
    <w:rsid w:val="007626B1"/>
    <w:rsid w:val="00763DF4"/>
    <w:rsid w:val="00765E9B"/>
    <w:rsid w:val="007701C8"/>
    <w:rsid w:val="00781E86"/>
    <w:rsid w:val="00782EA9"/>
    <w:rsid w:val="00783D91"/>
    <w:rsid w:val="00785064"/>
    <w:rsid w:val="007874F7"/>
    <w:rsid w:val="00787781"/>
    <w:rsid w:val="00790300"/>
    <w:rsid w:val="00790AC9"/>
    <w:rsid w:val="00795A9A"/>
    <w:rsid w:val="00796B15"/>
    <w:rsid w:val="0079747A"/>
    <w:rsid w:val="007A1384"/>
    <w:rsid w:val="007A3120"/>
    <w:rsid w:val="007A4045"/>
    <w:rsid w:val="007A5598"/>
    <w:rsid w:val="007A6FC0"/>
    <w:rsid w:val="007A7044"/>
    <w:rsid w:val="007A71F4"/>
    <w:rsid w:val="007A7FA4"/>
    <w:rsid w:val="007B0B36"/>
    <w:rsid w:val="007B2841"/>
    <w:rsid w:val="007B49A9"/>
    <w:rsid w:val="007B5660"/>
    <w:rsid w:val="007B6A6E"/>
    <w:rsid w:val="007C070F"/>
    <w:rsid w:val="007C52B1"/>
    <w:rsid w:val="007C61BF"/>
    <w:rsid w:val="007D09F2"/>
    <w:rsid w:val="007D52FC"/>
    <w:rsid w:val="007E420C"/>
    <w:rsid w:val="007E662D"/>
    <w:rsid w:val="007E66B0"/>
    <w:rsid w:val="007E7643"/>
    <w:rsid w:val="007F0473"/>
    <w:rsid w:val="007F083A"/>
    <w:rsid w:val="007F2143"/>
    <w:rsid w:val="007F27B8"/>
    <w:rsid w:val="007F2986"/>
    <w:rsid w:val="007F2BFF"/>
    <w:rsid w:val="007F5CAE"/>
    <w:rsid w:val="00800A48"/>
    <w:rsid w:val="00801428"/>
    <w:rsid w:val="0080559D"/>
    <w:rsid w:val="008074BF"/>
    <w:rsid w:val="00807A6A"/>
    <w:rsid w:val="00807B31"/>
    <w:rsid w:val="0081178D"/>
    <w:rsid w:val="00811C60"/>
    <w:rsid w:val="0081320F"/>
    <w:rsid w:val="00816256"/>
    <w:rsid w:val="00816660"/>
    <w:rsid w:val="00817BF2"/>
    <w:rsid w:val="00827807"/>
    <w:rsid w:val="00830943"/>
    <w:rsid w:val="00831904"/>
    <w:rsid w:val="00831F0E"/>
    <w:rsid w:val="008376D5"/>
    <w:rsid w:val="00837E07"/>
    <w:rsid w:val="008400A7"/>
    <w:rsid w:val="0084017A"/>
    <w:rsid w:val="0084023F"/>
    <w:rsid w:val="00840CCA"/>
    <w:rsid w:val="00843926"/>
    <w:rsid w:val="00846230"/>
    <w:rsid w:val="00846681"/>
    <w:rsid w:val="0084715E"/>
    <w:rsid w:val="00851714"/>
    <w:rsid w:val="008534DA"/>
    <w:rsid w:val="00861701"/>
    <w:rsid w:val="008618F5"/>
    <w:rsid w:val="00861CEB"/>
    <w:rsid w:val="00862AA4"/>
    <w:rsid w:val="00871A37"/>
    <w:rsid w:val="00875028"/>
    <w:rsid w:val="00875FA2"/>
    <w:rsid w:val="00876614"/>
    <w:rsid w:val="00886D6C"/>
    <w:rsid w:val="008871C8"/>
    <w:rsid w:val="00891888"/>
    <w:rsid w:val="0089232A"/>
    <w:rsid w:val="008948A1"/>
    <w:rsid w:val="00894B58"/>
    <w:rsid w:val="0089795A"/>
    <w:rsid w:val="00897D67"/>
    <w:rsid w:val="008A2295"/>
    <w:rsid w:val="008A4EDB"/>
    <w:rsid w:val="008A5121"/>
    <w:rsid w:val="008B18B1"/>
    <w:rsid w:val="008B42AB"/>
    <w:rsid w:val="008B7611"/>
    <w:rsid w:val="008C17DF"/>
    <w:rsid w:val="008C33D5"/>
    <w:rsid w:val="008C4165"/>
    <w:rsid w:val="008C4767"/>
    <w:rsid w:val="008D1780"/>
    <w:rsid w:val="008D2C3F"/>
    <w:rsid w:val="008D4150"/>
    <w:rsid w:val="008D5DC3"/>
    <w:rsid w:val="008D6044"/>
    <w:rsid w:val="008D6640"/>
    <w:rsid w:val="008D7ABE"/>
    <w:rsid w:val="008E3487"/>
    <w:rsid w:val="008E4162"/>
    <w:rsid w:val="008E7627"/>
    <w:rsid w:val="008F2F59"/>
    <w:rsid w:val="008F38E9"/>
    <w:rsid w:val="008F4BB2"/>
    <w:rsid w:val="008F76D8"/>
    <w:rsid w:val="00902B63"/>
    <w:rsid w:val="00902D49"/>
    <w:rsid w:val="0090629A"/>
    <w:rsid w:val="009065A4"/>
    <w:rsid w:val="00907AF5"/>
    <w:rsid w:val="009127CB"/>
    <w:rsid w:val="00914569"/>
    <w:rsid w:val="009154C4"/>
    <w:rsid w:val="00915A98"/>
    <w:rsid w:val="00915DFB"/>
    <w:rsid w:val="00922807"/>
    <w:rsid w:val="00922D61"/>
    <w:rsid w:val="00922EA8"/>
    <w:rsid w:val="00924838"/>
    <w:rsid w:val="00924EC4"/>
    <w:rsid w:val="009267C3"/>
    <w:rsid w:val="00927BA2"/>
    <w:rsid w:val="00930A09"/>
    <w:rsid w:val="00930FFF"/>
    <w:rsid w:val="009350D4"/>
    <w:rsid w:val="00935A35"/>
    <w:rsid w:val="00935DD9"/>
    <w:rsid w:val="0094288B"/>
    <w:rsid w:val="0094417F"/>
    <w:rsid w:val="00944C68"/>
    <w:rsid w:val="0094582D"/>
    <w:rsid w:val="00945BD7"/>
    <w:rsid w:val="009475B0"/>
    <w:rsid w:val="00952FEE"/>
    <w:rsid w:val="00953AC7"/>
    <w:rsid w:val="0095570F"/>
    <w:rsid w:val="009565A5"/>
    <w:rsid w:val="009572FC"/>
    <w:rsid w:val="009579C0"/>
    <w:rsid w:val="00960041"/>
    <w:rsid w:val="00962499"/>
    <w:rsid w:val="00964603"/>
    <w:rsid w:val="00964D43"/>
    <w:rsid w:val="00966330"/>
    <w:rsid w:val="009667A1"/>
    <w:rsid w:val="00967456"/>
    <w:rsid w:val="00967B26"/>
    <w:rsid w:val="00974C05"/>
    <w:rsid w:val="009764C7"/>
    <w:rsid w:val="00976D9F"/>
    <w:rsid w:val="00977A9B"/>
    <w:rsid w:val="00981E7F"/>
    <w:rsid w:val="009905E8"/>
    <w:rsid w:val="00991B04"/>
    <w:rsid w:val="009935DF"/>
    <w:rsid w:val="00993C6C"/>
    <w:rsid w:val="009947F4"/>
    <w:rsid w:val="009A4D22"/>
    <w:rsid w:val="009A59D9"/>
    <w:rsid w:val="009B0490"/>
    <w:rsid w:val="009B06A5"/>
    <w:rsid w:val="009B1489"/>
    <w:rsid w:val="009B1553"/>
    <w:rsid w:val="009B1C35"/>
    <w:rsid w:val="009B24F2"/>
    <w:rsid w:val="009B361D"/>
    <w:rsid w:val="009B4AF4"/>
    <w:rsid w:val="009B5706"/>
    <w:rsid w:val="009B5875"/>
    <w:rsid w:val="009B62E1"/>
    <w:rsid w:val="009C09D4"/>
    <w:rsid w:val="009C1D14"/>
    <w:rsid w:val="009C22A5"/>
    <w:rsid w:val="009D61DD"/>
    <w:rsid w:val="009D6310"/>
    <w:rsid w:val="009D7C5F"/>
    <w:rsid w:val="009E5482"/>
    <w:rsid w:val="009E5918"/>
    <w:rsid w:val="009E6AD9"/>
    <w:rsid w:val="009E6D97"/>
    <w:rsid w:val="009F0749"/>
    <w:rsid w:val="009F14B6"/>
    <w:rsid w:val="009F5D11"/>
    <w:rsid w:val="009F7681"/>
    <w:rsid w:val="00A00740"/>
    <w:rsid w:val="00A01315"/>
    <w:rsid w:val="00A01748"/>
    <w:rsid w:val="00A04900"/>
    <w:rsid w:val="00A07D32"/>
    <w:rsid w:val="00A101CD"/>
    <w:rsid w:val="00A101D7"/>
    <w:rsid w:val="00A128FE"/>
    <w:rsid w:val="00A155B7"/>
    <w:rsid w:val="00A16260"/>
    <w:rsid w:val="00A22007"/>
    <w:rsid w:val="00A24CBF"/>
    <w:rsid w:val="00A24D46"/>
    <w:rsid w:val="00A304EE"/>
    <w:rsid w:val="00A31AB0"/>
    <w:rsid w:val="00A328E0"/>
    <w:rsid w:val="00A329DB"/>
    <w:rsid w:val="00A33480"/>
    <w:rsid w:val="00A34006"/>
    <w:rsid w:val="00A34699"/>
    <w:rsid w:val="00A35A1A"/>
    <w:rsid w:val="00A36225"/>
    <w:rsid w:val="00A37E04"/>
    <w:rsid w:val="00A44B14"/>
    <w:rsid w:val="00A51848"/>
    <w:rsid w:val="00A67AFF"/>
    <w:rsid w:val="00A70C7D"/>
    <w:rsid w:val="00A711E6"/>
    <w:rsid w:val="00A72F9A"/>
    <w:rsid w:val="00A73A23"/>
    <w:rsid w:val="00A778EF"/>
    <w:rsid w:val="00A805B7"/>
    <w:rsid w:val="00A81866"/>
    <w:rsid w:val="00A86ABB"/>
    <w:rsid w:val="00A874B0"/>
    <w:rsid w:val="00A9236A"/>
    <w:rsid w:val="00A92BE5"/>
    <w:rsid w:val="00A93799"/>
    <w:rsid w:val="00A93881"/>
    <w:rsid w:val="00A96672"/>
    <w:rsid w:val="00A97B70"/>
    <w:rsid w:val="00AA7AB4"/>
    <w:rsid w:val="00AB0FA6"/>
    <w:rsid w:val="00AB400E"/>
    <w:rsid w:val="00AC3B4D"/>
    <w:rsid w:val="00AC76A6"/>
    <w:rsid w:val="00AC7A2E"/>
    <w:rsid w:val="00AD0859"/>
    <w:rsid w:val="00AD0F27"/>
    <w:rsid w:val="00AD3C0E"/>
    <w:rsid w:val="00AD772E"/>
    <w:rsid w:val="00AD7ECF"/>
    <w:rsid w:val="00AE41E5"/>
    <w:rsid w:val="00AE44BF"/>
    <w:rsid w:val="00AE4B59"/>
    <w:rsid w:val="00AE77A0"/>
    <w:rsid w:val="00AF0C34"/>
    <w:rsid w:val="00AF6ABF"/>
    <w:rsid w:val="00B0003C"/>
    <w:rsid w:val="00B03030"/>
    <w:rsid w:val="00B03DCB"/>
    <w:rsid w:val="00B03FC6"/>
    <w:rsid w:val="00B04678"/>
    <w:rsid w:val="00B053E8"/>
    <w:rsid w:val="00B06887"/>
    <w:rsid w:val="00B07DEC"/>
    <w:rsid w:val="00B117D8"/>
    <w:rsid w:val="00B134FA"/>
    <w:rsid w:val="00B13E80"/>
    <w:rsid w:val="00B158EA"/>
    <w:rsid w:val="00B173E6"/>
    <w:rsid w:val="00B21320"/>
    <w:rsid w:val="00B21724"/>
    <w:rsid w:val="00B2387A"/>
    <w:rsid w:val="00B26CA4"/>
    <w:rsid w:val="00B27210"/>
    <w:rsid w:val="00B27F80"/>
    <w:rsid w:val="00B30E76"/>
    <w:rsid w:val="00B35429"/>
    <w:rsid w:val="00B43024"/>
    <w:rsid w:val="00B44E34"/>
    <w:rsid w:val="00B45D11"/>
    <w:rsid w:val="00B52638"/>
    <w:rsid w:val="00B5704E"/>
    <w:rsid w:val="00B57B68"/>
    <w:rsid w:val="00B6700E"/>
    <w:rsid w:val="00B706E7"/>
    <w:rsid w:val="00B71C9E"/>
    <w:rsid w:val="00B72F4A"/>
    <w:rsid w:val="00B7303F"/>
    <w:rsid w:val="00B75686"/>
    <w:rsid w:val="00B75BE3"/>
    <w:rsid w:val="00B77450"/>
    <w:rsid w:val="00B81AB2"/>
    <w:rsid w:val="00B81D87"/>
    <w:rsid w:val="00B82A0C"/>
    <w:rsid w:val="00B83F64"/>
    <w:rsid w:val="00B84282"/>
    <w:rsid w:val="00B84355"/>
    <w:rsid w:val="00B8436B"/>
    <w:rsid w:val="00B8682C"/>
    <w:rsid w:val="00B86C59"/>
    <w:rsid w:val="00B87F6E"/>
    <w:rsid w:val="00B90F06"/>
    <w:rsid w:val="00B966C5"/>
    <w:rsid w:val="00B96D37"/>
    <w:rsid w:val="00B96FA9"/>
    <w:rsid w:val="00BA141A"/>
    <w:rsid w:val="00BA2BC0"/>
    <w:rsid w:val="00BB2C67"/>
    <w:rsid w:val="00BB2E45"/>
    <w:rsid w:val="00BB30CC"/>
    <w:rsid w:val="00BB348B"/>
    <w:rsid w:val="00BB5ED2"/>
    <w:rsid w:val="00BC1849"/>
    <w:rsid w:val="00BC2877"/>
    <w:rsid w:val="00BC38E8"/>
    <w:rsid w:val="00BC3CD7"/>
    <w:rsid w:val="00BC4770"/>
    <w:rsid w:val="00BC4886"/>
    <w:rsid w:val="00BC5B10"/>
    <w:rsid w:val="00BD2D92"/>
    <w:rsid w:val="00BD39D8"/>
    <w:rsid w:val="00BD5958"/>
    <w:rsid w:val="00BD7809"/>
    <w:rsid w:val="00BE28B6"/>
    <w:rsid w:val="00BE598B"/>
    <w:rsid w:val="00BE66E9"/>
    <w:rsid w:val="00BE701B"/>
    <w:rsid w:val="00BF054B"/>
    <w:rsid w:val="00BF5F44"/>
    <w:rsid w:val="00BF6BE4"/>
    <w:rsid w:val="00BF7EA7"/>
    <w:rsid w:val="00C005C7"/>
    <w:rsid w:val="00C02F90"/>
    <w:rsid w:val="00C11C1E"/>
    <w:rsid w:val="00C13F8E"/>
    <w:rsid w:val="00C275C5"/>
    <w:rsid w:val="00C319CA"/>
    <w:rsid w:val="00C33069"/>
    <w:rsid w:val="00C34B82"/>
    <w:rsid w:val="00C36585"/>
    <w:rsid w:val="00C367C5"/>
    <w:rsid w:val="00C36B05"/>
    <w:rsid w:val="00C36DAD"/>
    <w:rsid w:val="00C36DE1"/>
    <w:rsid w:val="00C4289A"/>
    <w:rsid w:val="00C429BA"/>
    <w:rsid w:val="00C440EC"/>
    <w:rsid w:val="00C442F2"/>
    <w:rsid w:val="00C44E9D"/>
    <w:rsid w:val="00C474CC"/>
    <w:rsid w:val="00C478F2"/>
    <w:rsid w:val="00C47EF0"/>
    <w:rsid w:val="00C5331F"/>
    <w:rsid w:val="00C53B39"/>
    <w:rsid w:val="00C6042F"/>
    <w:rsid w:val="00C6211E"/>
    <w:rsid w:val="00C636C7"/>
    <w:rsid w:val="00C64288"/>
    <w:rsid w:val="00C64512"/>
    <w:rsid w:val="00C64C09"/>
    <w:rsid w:val="00C64D05"/>
    <w:rsid w:val="00C70623"/>
    <w:rsid w:val="00C70E71"/>
    <w:rsid w:val="00C71196"/>
    <w:rsid w:val="00C72354"/>
    <w:rsid w:val="00C74285"/>
    <w:rsid w:val="00C74891"/>
    <w:rsid w:val="00C754DF"/>
    <w:rsid w:val="00C771B3"/>
    <w:rsid w:val="00C8015B"/>
    <w:rsid w:val="00C80E84"/>
    <w:rsid w:val="00C80ED8"/>
    <w:rsid w:val="00C844AD"/>
    <w:rsid w:val="00C8460A"/>
    <w:rsid w:val="00C84A3F"/>
    <w:rsid w:val="00C861E4"/>
    <w:rsid w:val="00C90202"/>
    <w:rsid w:val="00C926E6"/>
    <w:rsid w:val="00C9341B"/>
    <w:rsid w:val="00CA09FD"/>
    <w:rsid w:val="00CA1496"/>
    <w:rsid w:val="00CA26C1"/>
    <w:rsid w:val="00CA4249"/>
    <w:rsid w:val="00CA4910"/>
    <w:rsid w:val="00CA6A7C"/>
    <w:rsid w:val="00CB6D88"/>
    <w:rsid w:val="00CC1003"/>
    <w:rsid w:val="00CC1C10"/>
    <w:rsid w:val="00CC2608"/>
    <w:rsid w:val="00CC291A"/>
    <w:rsid w:val="00CC373B"/>
    <w:rsid w:val="00CC4F75"/>
    <w:rsid w:val="00CC5640"/>
    <w:rsid w:val="00CC5F9F"/>
    <w:rsid w:val="00CC6425"/>
    <w:rsid w:val="00CC687B"/>
    <w:rsid w:val="00CD1428"/>
    <w:rsid w:val="00CD476B"/>
    <w:rsid w:val="00CD5182"/>
    <w:rsid w:val="00CD789E"/>
    <w:rsid w:val="00CE1C41"/>
    <w:rsid w:val="00CE3766"/>
    <w:rsid w:val="00CE3878"/>
    <w:rsid w:val="00CE418F"/>
    <w:rsid w:val="00CF096A"/>
    <w:rsid w:val="00CF2307"/>
    <w:rsid w:val="00CF393A"/>
    <w:rsid w:val="00CF3D30"/>
    <w:rsid w:val="00CF4D00"/>
    <w:rsid w:val="00CF4EED"/>
    <w:rsid w:val="00CF572C"/>
    <w:rsid w:val="00D00AFE"/>
    <w:rsid w:val="00D02677"/>
    <w:rsid w:val="00D029FF"/>
    <w:rsid w:val="00D046C5"/>
    <w:rsid w:val="00D04E5C"/>
    <w:rsid w:val="00D10581"/>
    <w:rsid w:val="00D108B9"/>
    <w:rsid w:val="00D11760"/>
    <w:rsid w:val="00D11F48"/>
    <w:rsid w:val="00D131E9"/>
    <w:rsid w:val="00D13366"/>
    <w:rsid w:val="00D13655"/>
    <w:rsid w:val="00D13AC3"/>
    <w:rsid w:val="00D13CAF"/>
    <w:rsid w:val="00D1419D"/>
    <w:rsid w:val="00D166D2"/>
    <w:rsid w:val="00D17496"/>
    <w:rsid w:val="00D26571"/>
    <w:rsid w:val="00D27524"/>
    <w:rsid w:val="00D3329A"/>
    <w:rsid w:val="00D3536D"/>
    <w:rsid w:val="00D41264"/>
    <w:rsid w:val="00D41869"/>
    <w:rsid w:val="00D4752A"/>
    <w:rsid w:val="00D47761"/>
    <w:rsid w:val="00D478D7"/>
    <w:rsid w:val="00D50E4C"/>
    <w:rsid w:val="00D64B94"/>
    <w:rsid w:val="00D67F18"/>
    <w:rsid w:val="00D705BD"/>
    <w:rsid w:val="00D71EB3"/>
    <w:rsid w:val="00D724CE"/>
    <w:rsid w:val="00D73DAE"/>
    <w:rsid w:val="00D75921"/>
    <w:rsid w:val="00D77EFA"/>
    <w:rsid w:val="00D80705"/>
    <w:rsid w:val="00D830D2"/>
    <w:rsid w:val="00D86262"/>
    <w:rsid w:val="00D90023"/>
    <w:rsid w:val="00D90C71"/>
    <w:rsid w:val="00D91364"/>
    <w:rsid w:val="00D917DE"/>
    <w:rsid w:val="00D9222B"/>
    <w:rsid w:val="00D94483"/>
    <w:rsid w:val="00D95196"/>
    <w:rsid w:val="00D9524A"/>
    <w:rsid w:val="00D96B85"/>
    <w:rsid w:val="00D97C75"/>
    <w:rsid w:val="00DA0353"/>
    <w:rsid w:val="00DA046D"/>
    <w:rsid w:val="00DA2C6A"/>
    <w:rsid w:val="00DA3D83"/>
    <w:rsid w:val="00DB1056"/>
    <w:rsid w:val="00DB1FF1"/>
    <w:rsid w:val="00DB2008"/>
    <w:rsid w:val="00DB3746"/>
    <w:rsid w:val="00DB393F"/>
    <w:rsid w:val="00DB6C30"/>
    <w:rsid w:val="00DC045B"/>
    <w:rsid w:val="00DC7B96"/>
    <w:rsid w:val="00DD37DA"/>
    <w:rsid w:val="00DD4F3F"/>
    <w:rsid w:val="00DD556C"/>
    <w:rsid w:val="00DD6376"/>
    <w:rsid w:val="00DD69FA"/>
    <w:rsid w:val="00DD6ACA"/>
    <w:rsid w:val="00DD7DA9"/>
    <w:rsid w:val="00DE3485"/>
    <w:rsid w:val="00DE4944"/>
    <w:rsid w:val="00DE4DD4"/>
    <w:rsid w:val="00DE5840"/>
    <w:rsid w:val="00DF439C"/>
    <w:rsid w:val="00DF6381"/>
    <w:rsid w:val="00DF6802"/>
    <w:rsid w:val="00DF75AC"/>
    <w:rsid w:val="00E00DE4"/>
    <w:rsid w:val="00E01C5D"/>
    <w:rsid w:val="00E01D30"/>
    <w:rsid w:val="00E02467"/>
    <w:rsid w:val="00E0375B"/>
    <w:rsid w:val="00E04AD6"/>
    <w:rsid w:val="00E079E3"/>
    <w:rsid w:val="00E116EA"/>
    <w:rsid w:val="00E138CC"/>
    <w:rsid w:val="00E14311"/>
    <w:rsid w:val="00E16092"/>
    <w:rsid w:val="00E1659F"/>
    <w:rsid w:val="00E21528"/>
    <w:rsid w:val="00E229FE"/>
    <w:rsid w:val="00E24BDB"/>
    <w:rsid w:val="00E2564C"/>
    <w:rsid w:val="00E30E88"/>
    <w:rsid w:val="00E316BE"/>
    <w:rsid w:val="00E3179F"/>
    <w:rsid w:val="00E323C5"/>
    <w:rsid w:val="00E35214"/>
    <w:rsid w:val="00E35811"/>
    <w:rsid w:val="00E35813"/>
    <w:rsid w:val="00E35D39"/>
    <w:rsid w:val="00E37EC1"/>
    <w:rsid w:val="00E401EF"/>
    <w:rsid w:val="00E457AF"/>
    <w:rsid w:val="00E47D17"/>
    <w:rsid w:val="00E47FFA"/>
    <w:rsid w:val="00E50857"/>
    <w:rsid w:val="00E528AE"/>
    <w:rsid w:val="00E53066"/>
    <w:rsid w:val="00E5387B"/>
    <w:rsid w:val="00E5515F"/>
    <w:rsid w:val="00E5743C"/>
    <w:rsid w:val="00E57E47"/>
    <w:rsid w:val="00E6076F"/>
    <w:rsid w:val="00E60E8F"/>
    <w:rsid w:val="00E62929"/>
    <w:rsid w:val="00E629CF"/>
    <w:rsid w:val="00E632CC"/>
    <w:rsid w:val="00E640A0"/>
    <w:rsid w:val="00E70FD8"/>
    <w:rsid w:val="00E71029"/>
    <w:rsid w:val="00E7545F"/>
    <w:rsid w:val="00E765E6"/>
    <w:rsid w:val="00E77FA0"/>
    <w:rsid w:val="00E77FA3"/>
    <w:rsid w:val="00E80668"/>
    <w:rsid w:val="00E80BEA"/>
    <w:rsid w:val="00E816AA"/>
    <w:rsid w:val="00E87E0E"/>
    <w:rsid w:val="00E92B19"/>
    <w:rsid w:val="00E93F09"/>
    <w:rsid w:val="00E976F4"/>
    <w:rsid w:val="00EA267E"/>
    <w:rsid w:val="00EA35E7"/>
    <w:rsid w:val="00EA4F1F"/>
    <w:rsid w:val="00EA50CD"/>
    <w:rsid w:val="00EB1396"/>
    <w:rsid w:val="00EB1453"/>
    <w:rsid w:val="00EB1B17"/>
    <w:rsid w:val="00EB1CFC"/>
    <w:rsid w:val="00EB2671"/>
    <w:rsid w:val="00EB35F0"/>
    <w:rsid w:val="00EB74C2"/>
    <w:rsid w:val="00EC7AAF"/>
    <w:rsid w:val="00ED42E8"/>
    <w:rsid w:val="00ED4E09"/>
    <w:rsid w:val="00ED5198"/>
    <w:rsid w:val="00ED63B9"/>
    <w:rsid w:val="00ED715A"/>
    <w:rsid w:val="00ED7A78"/>
    <w:rsid w:val="00EE0364"/>
    <w:rsid w:val="00EE11C4"/>
    <w:rsid w:val="00EE247F"/>
    <w:rsid w:val="00EE5328"/>
    <w:rsid w:val="00EF0328"/>
    <w:rsid w:val="00EF1E54"/>
    <w:rsid w:val="00EF47A6"/>
    <w:rsid w:val="00EF6EBB"/>
    <w:rsid w:val="00EF71D4"/>
    <w:rsid w:val="00EF7255"/>
    <w:rsid w:val="00EF7471"/>
    <w:rsid w:val="00EF7F00"/>
    <w:rsid w:val="00F00A66"/>
    <w:rsid w:val="00F026DC"/>
    <w:rsid w:val="00F127ED"/>
    <w:rsid w:val="00F16510"/>
    <w:rsid w:val="00F175E6"/>
    <w:rsid w:val="00F20298"/>
    <w:rsid w:val="00F2305F"/>
    <w:rsid w:val="00F24418"/>
    <w:rsid w:val="00F250D4"/>
    <w:rsid w:val="00F258F9"/>
    <w:rsid w:val="00F36A49"/>
    <w:rsid w:val="00F4028A"/>
    <w:rsid w:val="00F42D46"/>
    <w:rsid w:val="00F4403A"/>
    <w:rsid w:val="00F4518F"/>
    <w:rsid w:val="00F45C5C"/>
    <w:rsid w:val="00F46A31"/>
    <w:rsid w:val="00F4711D"/>
    <w:rsid w:val="00F47871"/>
    <w:rsid w:val="00F47F64"/>
    <w:rsid w:val="00F509FC"/>
    <w:rsid w:val="00F62021"/>
    <w:rsid w:val="00F62AC5"/>
    <w:rsid w:val="00F667EE"/>
    <w:rsid w:val="00F677E6"/>
    <w:rsid w:val="00F67E29"/>
    <w:rsid w:val="00F7003A"/>
    <w:rsid w:val="00F70AB5"/>
    <w:rsid w:val="00F80032"/>
    <w:rsid w:val="00F801E0"/>
    <w:rsid w:val="00F80947"/>
    <w:rsid w:val="00F82777"/>
    <w:rsid w:val="00F82796"/>
    <w:rsid w:val="00F8424F"/>
    <w:rsid w:val="00F84B9D"/>
    <w:rsid w:val="00F854F9"/>
    <w:rsid w:val="00F86180"/>
    <w:rsid w:val="00F90A41"/>
    <w:rsid w:val="00F93877"/>
    <w:rsid w:val="00F95C37"/>
    <w:rsid w:val="00F96745"/>
    <w:rsid w:val="00FA04D5"/>
    <w:rsid w:val="00FA0EE5"/>
    <w:rsid w:val="00FA35C2"/>
    <w:rsid w:val="00FA5227"/>
    <w:rsid w:val="00FA7F23"/>
    <w:rsid w:val="00FB0B4E"/>
    <w:rsid w:val="00FB3AD4"/>
    <w:rsid w:val="00FC4B9F"/>
    <w:rsid w:val="00FD0B11"/>
    <w:rsid w:val="00FD57AB"/>
    <w:rsid w:val="00FD6B85"/>
    <w:rsid w:val="00FD74C2"/>
    <w:rsid w:val="00FE42A7"/>
    <w:rsid w:val="00FE45D8"/>
    <w:rsid w:val="00FE4D09"/>
    <w:rsid w:val="00FE5709"/>
    <w:rsid w:val="00FE5BC4"/>
    <w:rsid w:val="00FE6C98"/>
    <w:rsid w:val="00FF1C66"/>
    <w:rsid w:val="00FF417C"/>
    <w:rsid w:val="00FF465A"/>
    <w:rsid w:val="00FF4F90"/>
    <w:rsid w:val="00FF68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55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annotation subject" w:uiPriority="99"/>
    <w:lsdException w:name="No Lis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C1DA6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785064"/>
    <w:pPr>
      <w:keepNext/>
      <w:jc w:val="center"/>
      <w:outlineLvl w:val="0"/>
    </w:pPr>
    <w:rPr>
      <w:b/>
      <w:i/>
      <w:iCs/>
      <w:sz w:val="28"/>
    </w:rPr>
  </w:style>
  <w:style w:type="paragraph" w:styleId="2">
    <w:name w:val="heading 2"/>
    <w:basedOn w:val="a"/>
    <w:next w:val="a"/>
    <w:link w:val="20"/>
    <w:qFormat/>
    <w:rsid w:val="00785064"/>
    <w:pPr>
      <w:keepNext/>
      <w:tabs>
        <w:tab w:val="left" w:pos="570"/>
        <w:tab w:val="left" w:pos="645"/>
        <w:tab w:val="center" w:pos="4677"/>
      </w:tabs>
      <w:ind w:left="570"/>
      <w:outlineLvl w:val="1"/>
    </w:pPr>
    <w:rPr>
      <w:b/>
    </w:rPr>
  </w:style>
  <w:style w:type="paragraph" w:styleId="3">
    <w:name w:val="heading 3"/>
    <w:basedOn w:val="a"/>
    <w:next w:val="a"/>
    <w:link w:val="30"/>
    <w:qFormat/>
    <w:rsid w:val="00785064"/>
    <w:pPr>
      <w:keepNext/>
      <w:ind w:firstLine="709"/>
      <w:jc w:val="right"/>
      <w:outlineLvl w:val="2"/>
    </w:pPr>
    <w:rPr>
      <w:rFonts w:ascii="Symbol" w:eastAsia="Symbol" w:hAnsi="Symbol"/>
      <w:szCs w:val="20"/>
    </w:rPr>
  </w:style>
  <w:style w:type="paragraph" w:styleId="4">
    <w:name w:val="heading 4"/>
    <w:basedOn w:val="a"/>
    <w:next w:val="a"/>
    <w:link w:val="40"/>
    <w:qFormat/>
    <w:rsid w:val="00785064"/>
    <w:pPr>
      <w:keepNext/>
      <w:jc w:val="right"/>
      <w:outlineLvl w:val="3"/>
    </w:pPr>
    <w:rPr>
      <w:rFonts w:ascii="Symbol" w:eastAsia="Symbol" w:hAnsi="Symbol"/>
      <w:szCs w:val="20"/>
    </w:rPr>
  </w:style>
  <w:style w:type="paragraph" w:styleId="5">
    <w:name w:val="heading 5"/>
    <w:basedOn w:val="a"/>
    <w:next w:val="a"/>
    <w:link w:val="50"/>
    <w:qFormat/>
    <w:rsid w:val="00785064"/>
    <w:pPr>
      <w:keepNext/>
      <w:ind w:right="-30"/>
      <w:jc w:val="center"/>
      <w:outlineLvl w:val="4"/>
    </w:pPr>
    <w:rPr>
      <w:b/>
      <w:bCs/>
    </w:rPr>
  </w:style>
  <w:style w:type="paragraph" w:styleId="7">
    <w:name w:val="heading 7"/>
    <w:basedOn w:val="a"/>
    <w:next w:val="a"/>
    <w:link w:val="70"/>
    <w:qFormat/>
    <w:rsid w:val="00785064"/>
    <w:pPr>
      <w:spacing w:before="240" w:after="6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785064"/>
    <w:rPr>
      <w:rFonts w:ascii="Times New Roman" w:eastAsia="Times New Roman" w:hAnsi="Times New Roman" w:cs="Times New Roman"/>
      <w:b/>
      <w:i/>
      <w:iCs/>
      <w:sz w:val="28"/>
      <w:szCs w:val="24"/>
      <w:lang w:eastAsia="ru-RU"/>
    </w:rPr>
  </w:style>
  <w:style w:type="character" w:customStyle="1" w:styleId="20">
    <w:name w:val="Заголовок 2 Знак"/>
    <w:link w:val="2"/>
    <w:rsid w:val="00785064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30">
    <w:name w:val="Заголовок 3 Знак"/>
    <w:link w:val="3"/>
    <w:rsid w:val="00785064"/>
    <w:rPr>
      <w:rFonts w:ascii="Symbol" w:eastAsia="Symbol" w:hAnsi="Symbol" w:cs="Times New Roman"/>
      <w:sz w:val="24"/>
      <w:szCs w:val="20"/>
      <w:lang w:eastAsia="ru-RU"/>
    </w:rPr>
  </w:style>
  <w:style w:type="character" w:customStyle="1" w:styleId="40">
    <w:name w:val="Заголовок 4 Знак"/>
    <w:link w:val="4"/>
    <w:rsid w:val="00785064"/>
    <w:rPr>
      <w:rFonts w:ascii="Symbol" w:eastAsia="Symbol" w:hAnsi="Symbol" w:cs="Times New Roman"/>
      <w:sz w:val="24"/>
      <w:szCs w:val="20"/>
      <w:lang w:eastAsia="ru-RU"/>
    </w:rPr>
  </w:style>
  <w:style w:type="character" w:customStyle="1" w:styleId="50">
    <w:name w:val="Заголовок 5 Знак"/>
    <w:link w:val="5"/>
    <w:rsid w:val="0078506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70">
    <w:name w:val="Заголовок 7 Знак"/>
    <w:link w:val="7"/>
    <w:rsid w:val="0078506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">
    <w:name w:val="Обычный1"/>
    <w:rsid w:val="00785064"/>
    <w:rPr>
      <w:rFonts w:ascii="Times New Roman" w:eastAsia="Times New Roman" w:hAnsi="Times New Roman"/>
    </w:rPr>
  </w:style>
  <w:style w:type="paragraph" w:styleId="a3">
    <w:name w:val="Subtitle"/>
    <w:basedOn w:val="a"/>
    <w:link w:val="a4"/>
    <w:qFormat/>
    <w:rsid w:val="00785064"/>
    <w:pPr>
      <w:jc w:val="right"/>
    </w:pPr>
    <w:rPr>
      <w:i/>
      <w:szCs w:val="20"/>
    </w:rPr>
  </w:style>
  <w:style w:type="character" w:customStyle="1" w:styleId="a4">
    <w:name w:val="Подзаголовок Знак"/>
    <w:link w:val="a3"/>
    <w:rsid w:val="00785064"/>
    <w:rPr>
      <w:rFonts w:ascii="Times New Roman" w:eastAsia="Times New Roman" w:hAnsi="Times New Roman" w:cs="Times New Roman"/>
      <w:i/>
      <w:sz w:val="24"/>
      <w:szCs w:val="20"/>
      <w:lang w:eastAsia="ru-RU"/>
    </w:rPr>
  </w:style>
  <w:style w:type="paragraph" w:customStyle="1" w:styleId="51">
    <w:name w:val="Заголовок 51"/>
    <w:basedOn w:val="11"/>
    <w:next w:val="11"/>
    <w:rsid w:val="00785064"/>
    <w:pPr>
      <w:keepNext/>
      <w:jc w:val="center"/>
    </w:pPr>
    <w:rPr>
      <w:sz w:val="24"/>
    </w:rPr>
  </w:style>
  <w:style w:type="paragraph" w:styleId="a5">
    <w:name w:val="Body Text Indent"/>
    <w:basedOn w:val="a"/>
    <w:link w:val="a6"/>
    <w:rsid w:val="00785064"/>
    <w:pPr>
      <w:ind w:firstLine="709"/>
      <w:jc w:val="both"/>
    </w:pPr>
    <w:rPr>
      <w:rFonts w:ascii="Symbol" w:eastAsia="Symbol" w:hAnsi="Symbol"/>
      <w:szCs w:val="20"/>
    </w:rPr>
  </w:style>
  <w:style w:type="character" w:customStyle="1" w:styleId="a6">
    <w:name w:val="Основной текст с отступом Знак"/>
    <w:link w:val="a5"/>
    <w:rsid w:val="00785064"/>
    <w:rPr>
      <w:rFonts w:ascii="Symbol" w:eastAsia="Symbol" w:hAnsi="Symbol" w:cs="Times New Roman"/>
      <w:sz w:val="24"/>
      <w:szCs w:val="20"/>
      <w:lang w:eastAsia="ru-RU"/>
    </w:rPr>
  </w:style>
  <w:style w:type="paragraph" w:customStyle="1" w:styleId="41">
    <w:name w:val="Заголовок 41"/>
    <w:basedOn w:val="11"/>
    <w:next w:val="11"/>
    <w:rsid w:val="00785064"/>
    <w:pPr>
      <w:keepNext/>
      <w:jc w:val="center"/>
    </w:pPr>
    <w:rPr>
      <w:b/>
      <w:sz w:val="24"/>
    </w:rPr>
  </w:style>
  <w:style w:type="paragraph" w:styleId="a7">
    <w:name w:val="Body Text"/>
    <w:basedOn w:val="a"/>
    <w:link w:val="a8"/>
    <w:rsid w:val="00785064"/>
    <w:pPr>
      <w:jc w:val="both"/>
    </w:pPr>
    <w:rPr>
      <w:szCs w:val="20"/>
    </w:rPr>
  </w:style>
  <w:style w:type="character" w:customStyle="1" w:styleId="a8">
    <w:name w:val="Основной текст Знак"/>
    <w:link w:val="a7"/>
    <w:rsid w:val="0078506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21">
    <w:name w:val="Основной текст 21"/>
    <w:basedOn w:val="a"/>
    <w:rsid w:val="00785064"/>
    <w:pPr>
      <w:ind w:firstLine="709"/>
      <w:jc w:val="both"/>
    </w:pPr>
    <w:rPr>
      <w:b/>
      <w:kern w:val="28"/>
      <w:szCs w:val="20"/>
    </w:rPr>
  </w:style>
  <w:style w:type="paragraph" w:styleId="31">
    <w:name w:val="Body Text Indent 3"/>
    <w:basedOn w:val="a"/>
    <w:link w:val="32"/>
    <w:rsid w:val="00785064"/>
    <w:pPr>
      <w:ind w:firstLine="709"/>
      <w:jc w:val="both"/>
    </w:pPr>
    <w:rPr>
      <w:rFonts w:ascii="Symbol" w:eastAsia="Symbol" w:hAnsi="Symbol"/>
      <w:szCs w:val="20"/>
    </w:rPr>
  </w:style>
  <w:style w:type="character" w:customStyle="1" w:styleId="32">
    <w:name w:val="Основной текст с отступом 3 Знак"/>
    <w:link w:val="31"/>
    <w:rsid w:val="00785064"/>
    <w:rPr>
      <w:rFonts w:ascii="Symbol" w:eastAsia="Symbol" w:hAnsi="Symbol" w:cs="Times New Roman"/>
      <w:sz w:val="24"/>
      <w:szCs w:val="20"/>
      <w:lang w:eastAsia="ru-RU"/>
    </w:rPr>
  </w:style>
  <w:style w:type="paragraph" w:customStyle="1" w:styleId="310">
    <w:name w:val="Основной текст с отступом 31"/>
    <w:basedOn w:val="a"/>
    <w:rsid w:val="00785064"/>
    <w:pPr>
      <w:ind w:firstLine="720"/>
      <w:jc w:val="both"/>
    </w:pPr>
    <w:rPr>
      <w:szCs w:val="20"/>
    </w:rPr>
  </w:style>
  <w:style w:type="paragraph" w:customStyle="1" w:styleId="22">
    <w:name w:val="çàãîëîâîê 2"/>
    <w:basedOn w:val="a"/>
    <w:next w:val="a"/>
    <w:rsid w:val="00785064"/>
    <w:pPr>
      <w:keepNext/>
      <w:jc w:val="center"/>
    </w:pPr>
    <w:rPr>
      <w:szCs w:val="20"/>
    </w:rPr>
  </w:style>
  <w:style w:type="character" w:customStyle="1" w:styleId="12">
    <w:name w:val="Номер страницы1"/>
    <w:basedOn w:val="13"/>
    <w:rsid w:val="00785064"/>
  </w:style>
  <w:style w:type="character" w:customStyle="1" w:styleId="13">
    <w:name w:val="Основной шрифт абзаца1"/>
    <w:rsid w:val="00785064"/>
  </w:style>
  <w:style w:type="paragraph" w:customStyle="1" w:styleId="14">
    <w:name w:val="Верхний колонтитул1"/>
    <w:basedOn w:val="11"/>
    <w:rsid w:val="00785064"/>
    <w:pPr>
      <w:tabs>
        <w:tab w:val="center" w:pos="4153"/>
        <w:tab w:val="right" w:pos="8306"/>
      </w:tabs>
    </w:pPr>
  </w:style>
  <w:style w:type="character" w:styleId="a9">
    <w:name w:val="page number"/>
    <w:basedOn w:val="a0"/>
    <w:rsid w:val="00785064"/>
  </w:style>
  <w:style w:type="paragraph" w:styleId="aa">
    <w:name w:val="footer"/>
    <w:basedOn w:val="a"/>
    <w:link w:val="ab"/>
    <w:uiPriority w:val="99"/>
    <w:rsid w:val="00785064"/>
    <w:pPr>
      <w:tabs>
        <w:tab w:val="center" w:pos="4153"/>
        <w:tab w:val="right" w:pos="8306"/>
      </w:tabs>
    </w:pPr>
    <w:rPr>
      <w:rFonts w:ascii="Courier Tur" w:hAnsi="Courier Tur"/>
      <w:sz w:val="20"/>
      <w:szCs w:val="20"/>
    </w:rPr>
  </w:style>
  <w:style w:type="character" w:customStyle="1" w:styleId="ab">
    <w:name w:val="Нижний колонтитул Знак"/>
    <w:link w:val="aa"/>
    <w:uiPriority w:val="99"/>
    <w:rsid w:val="00785064"/>
    <w:rPr>
      <w:rFonts w:ascii="Courier Tur" w:eastAsia="Times New Roman" w:hAnsi="Courier Tur" w:cs="Times New Roman"/>
      <w:sz w:val="20"/>
      <w:szCs w:val="20"/>
      <w:lang w:eastAsia="ru-RU"/>
    </w:rPr>
  </w:style>
  <w:style w:type="paragraph" w:styleId="ac">
    <w:name w:val="header"/>
    <w:basedOn w:val="a"/>
    <w:link w:val="ad"/>
    <w:uiPriority w:val="99"/>
    <w:rsid w:val="00785064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link w:val="ac"/>
    <w:uiPriority w:val="99"/>
    <w:rsid w:val="0078506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3">
    <w:name w:val="Body Text Indent 2"/>
    <w:basedOn w:val="a"/>
    <w:link w:val="24"/>
    <w:rsid w:val="00785064"/>
    <w:pPr>
      <w:ind w:firstLine="720"/>
    </w:pPr>
  </w:style>
  <w:style w:type="character" w:customStyle="1" w:styleId="24">
    <w:name w:val="Основной текст с отступом 2 Знак"/>
    <w:link w:val="23"/>
    <w:rsid w:val="0078506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e">
    <w:name w:val="Схема документа Знак"/>
    <w:link w:val="af"/>
    <w:semiHidden/>
    <w:rsid w:val="00785064"/>
    <w:rPr>
      <w:rFonts w:ascii="Tahoma" w:eastAsia="Times New Roman" w:hAnsi="Tahoma" w:cs="Tahoma"/>
      <w:sz w:val="24"/>
      <w:szCs w:val="24"/>
      <w:shd w:val="clear" w:color="auto" w:fill="000080"/>
      <w:lang w:eastAsia="ru-RU"/>
    </w:rPr>
  </w:style>
  <w:style w:type="paragraph" w:styleId="af">
    <w:name w:val="Document Map"/>
    <w:basedOn w:val="a"/>
    <w:link w:val="ae"/>
    <w:semiHidden/>
    <w:rsid w:val="00785064"/>
    <w:pPr>
      <w:shd w:val="clear" w:color="auto" w:fill="000080"/>
    </w:pPr>
    <w:rPr>
      <w:rFonts w:ascii="Tahoma" w:hAnsi="Tahoma"/>
    </w:rPr>
  </w:style>
  <w:style w:type="character" w:customStyle="1" w:styleId="15">
    <w:name w:val="Схема документа Знак1"/>
    <w:uiPriority w:val="99"/>
    <w:semiHidden/>
    <w:rsid w:val="00785064"/>
    <w:rPr>
      <w:rFonts w:ascii="Tahoma" w:eastAsia="Times New Roman" w:hAnsi="Tahoma" w:cs="Tahoma"/>
      <w:sz w:val="16"/>
      <w:szCs w:val="16"/>
      <w:lang w:eastAsia="ru-RU"/>
    </w:rPr>
  </w:style>
  <w:style w:type="paragraph" w:styleId="25">
    <w:name w:val="Body Text 2"/>
    <w:basedOn w:val="a"/>
    <w:link w:val="26"/>
    <w:rsid w:val="00785064"/>
    <w:pPr>
      <w:tabs>
        <w:tab w:val="left" w:pos="8220"/>
        <w:tab w:val="left" w:pos="8355"/>
      </w:tabs>
      <w:jc w:val="both"/>
    </w:pPr>
    <w:rPr>
      <w:sz w:val="28"/>
    </w:rPr>
  </w:style>
  <w:style w:type="character" w:customStyle="1" w:styleId="26">
    <w:name w:val="Основной текст 2 Знак"/>
    <w:link w:val="25"/>
    <w:rsid w:val="00785064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33">
    <w:name w:val="Body Text 3"/>
    <w:basedOn w:val="a"/>
    <w:link w:val="34"/>
    <w:rsid w:val="00785064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link w:val="33"/>
    <w:rsid w:val="00785064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f0">
    <w:name w:val="Plain Text"/>
    <w:basedOn w:val="a"/>
    <w:link w:val="af1"/>
    <w:rsid w:val="00785064"/>
    <w:rPr>
      <w:rFonts w:ascii="Courier New" w:hAnsi="Courier New"/>
      <w:sz w:val="20"/>
      <w:szCs w:val="20"/>
    </w:rPr>
  </w:style>
  <w:style w:type="character" w:customStyle="1" w:styleId="af1">
    <w:name w:val="Текст Знак"/>
    <w:link w:val="af0"/>
    <w:rsid w:val="00785064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f2">
    <w:name w:val="Normal (Web)"/>
    <w:basedOn w:val="a"/>
    <w:rsid w:val="00785064"/>
  </w:style>
  <w:style w:type="character" w:customStyle="1" w:styleId="af3">
    <w:name w:val="Текст выноски Знак"/>
    <w:link w:val="af4"/>
    <w:semiHidden/>
    <w:rsid w:val="00785064"/>
    <w:rPr>
      <w:rFonts w:ascii="Tahoma" w:eastAsia="Times New Roman" w:hAnsi="Tahoma" w:cs="Tahoma"/>
      <w:sz w:val="16"/>
      <w:szCs w:val="16"/>
      <w:lang w:eastAsia="ru-RU"/>
    </w:rPr>
  </w:style>
  <w:style w:type="paragraph" w:styleId="af4">
    <w:name w:val="Balloon Text"/>
    <w:basedOn w:val="a"/>
    <w:link w:val="af3"/>
    <w:semiHidden/>
    <w:rsid w:val="00785064"/>
    <w:rPr>
      <w:rFonts w:ascii="Tahoma" w:hAnsi="Tahoma"/>
      <w:sz w:val="16"/>
      <w:szCs w:val="16"/>
    </w:rPr>
  </w:style>
  <w:style w:type="character" w:customStyle="1" w:styleId="16">
    <w:name w:val="Текст выноски Знак1"/>
    <w:uiPriority w:val="99"/>
    <w:semiHidden/>
    <w:rsid w:val="00785064"/>
    <w:rPr>
      <w:rFonts w:ascii="Tahoma" w:eastAsia="Times New Roman" w:hAnsi="Tahoma" w:cs="Tahoma"/>
      <w:sz w:val="16"/>
      <w:szCs w:val="16"/>
      <w:lang w:eastAsia="ru-RU"/>
    </w:rPr>
  </w:style>
  <w:style w:type="paragraph" w:styleId="af5">
    <w:name w:val="Block Text"/>
    <w:basedOn w:val="a"/>
    <w:rsid w:val="00785064"/>
    <w:pPr>
      <w:shd w:val="clear" w:color="auto" w:fill="FFFFFF"/>
      <w:spacing w:before="230" w:line="295" w:lineRule="exact"/>
      <w:ind w:left="14" w:right="36" w:firstLine="706"/>
      <w:jc w:val="both"/>
    </w:pPr>
  </w:style>
  <w:style w:type="paragraph" w:styleId="af6">
    <w:name w:val="Title"/>
    <w:basedOn w:val="a"/>
    <w:link w:val="af7"/>
    <w:qFormat/>
    <w:rsid w:val="00785064"/>
    <w:pPr>
      <w:ind w:firstLine="567"/>
      <w:jc w:val="center"/>
    </w:pPr>
    <w:rPr>
      <w:b/>
      <w:sz w:val="28"/>
      <w:szCs w:val="20"/>
    </w:rPr>
  </w:style>
  <w:style w:type="character" w:customStyle="1" w:styleId="af7">
    <w:name w:val="Название Знак"/>
    <w:link w:val="af6"/>
    <w:rsid w:val="00785064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510">
    <w:name w:val="Заголовок 51"/>
    <w:basedOn w:val="a"/>
    <w:next w:val="a"/>
    <w:rsid w:val="00553939"/>
  </w:style>
  <w:style w:type="character" w:styleId="af8">
    <w:name w:val="Hyperlink"/>
    <w:uiPriority w:val="99"/>
    <w:unhideWhenUsed/>
    <w:rsid w:val="009C22A5"/>
    <w:rPr>
      <w:color w:val="0000FF"/>
      <w:u w:val="single"/>
    </w:rPr>
  </w:style>
  <w:style w:type="table" w:styleId="af9">
    <w:name w:val="Table Grid"/>
    <w:basedOn w:val="a1"/>
    <w:uiPriority w:val="59"/>
    <w:rsid w:val="00B96FA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282411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71">
    <w:name w:val="Заголовок 71"/>
    <w:basedOn w:val="11"/>
    <w:next w:val="11"/>
    <w:rsid w:val="00967456"/>
    <w:pPr>
      <w:keepNext/>
    </w:pPr>
    <w:rPr>
      <w:sz w:val="24"/>
    </w:rPr>
  </w:style>
  <w:style w:type="paragraph" w:customStyle="1" w:styleId="210">
    <w:name w:val="Основной текст с отступом 21"/>
    <w:basedOn w:val="a"/>
    <w:rsid w:val="00967456"/>
    <w:pPr>
      <w:widowControl w:val="0"/>
      <w:ind w:firstLine="709"/>
      <w:jc w:val="both"/>
    </w:pPr>
    <w:rPr>
      <w:szCs w:val="20"/>
    </w:rPr>
  </w:style>
  <w:style w:type="paragraph" w:customStyle="1" w:styleId="61">
    <w:name w:val="Заголовок 61"/>
    <w:basedOn w:val="11"/>
    <w:next w:val="11"/>
    <w:rsid w:val="00967456"/>
    <w:pPr>
      <w:keepNext/>
      <w:jc w:val="right"/>
    </w:pPr>
    <w:rPr>
      <w:sz w:val="28"/>
    </w:rPr>
  </w:style>
  <w:style w:type="paragraph" w:customStyle="1" w:styleId="42">
    <w:name w:val="çàãîëîâîê 4"/>
    <w:basedOn w:val="a"/>
    <w:next w:val="a"/>
    <w:rsid w:val="00967456"/>
    <w:pPr>
      <w:keepNext/>
      <w:jc w:val="right"/>
    </w:pPr>
    <w:rPr>
      <w:szCs w:val="20"/>
    </w:rPr>
  </w:style>
  <w:style w:type="paragraph" w:customStyle="1" w:styleId="caaieiaie3">
    <w:name w:val="caaieiaie 3"/>
    <w:basedOn w:val="a"/>
    <w:next w:val="a"/>
    <w:rsid w:val="00967456"/>
    <w:pPr>
      <w:keepNext/>
      <w:jc w:val="center"/>
    </w:pPr>
    <w:rPr>
      <w:sz w:val="28"/>
      <w:szCs w:val="20"/>
    </w:rPr>
  </w:style>
  <w:style w:type="paragraph" w:customStyle="1" w:styleId="caaieiaie4">
    <w:name w:val="caaieiaie 4"/>
    <w:basedOn w:val="a"/>
    <w:next w:val="a"/>
    <w:rsid w:val="00967456"/>
    <w:pPr>
      <w:keepNext/>
    </w:pPr>
    <w:rPr>
      <w:sz w:val="28"/>
      <w:szCs w:val="20"/>
    </w:rPr>
  </w:style>
  <w:style w:type="paragraph" w:customStyle="1" w:styleId="17">
    <w:name w:val="Стиль1"/>
    <w:basedOn w:val="a"/>
    <w:rsid w:val="00967456"/>
    <w:pPr>
      <w:tabs>
        <w:tab w:val="left" w:pos="360"/>
      </w:tabs>
      <w:spacing w:after="120"/>
      <w:ind w:left="284" w:hanging="284"/>
      <w:jc w:val="both"/>
    </w:pPr>
    <w:rPr>
      <w:b/>
      <w:szCs w:val="20"/>
    </w:rPr>
  </w:style>
  <w:style w:type="paragraph" w:customStyle="1" w:styleId="Normal1">
    <w:name w:val="Normal1"/>
    <w:rsid w:val="00967456"/>
    <w:rPr>
      <w:rFonts w:ascii="Times New Roman" w:eastAsia="Times New Roman" w:hAnsi="Times New Roman"/>
    </w:rPr>
  </w:style>
  <w:style w:type="paragraph" w:customStyle="1" w:styleId="18">
    <w:name w:val="Обычный1"/>
    <w:rsid w:val="00967456"/>
    <w:rPr>
      <w:rFonts w:ascii="Times New Roman" w:eastAsia="Times New Roman" w:hAnsi="Times New Roman"/>
      <w:snapToGrid w:val="0"/>
      <w:color w:val="000000"/>
      <w:sz w:val="24"/>
      <w:szCs w:val="24"/>
    </w:rPr>
  </w:style>
  <w:style w:type="paragraph" w:customStyle="1" w:styleId="710">
    <w:name w:val="Заголовок 71"/>
    <w:basedOn w:val="18"/>
    <w:next w:val="18"/>
    <w:rsid w:val="00967456"/>
    <w:pPr>
      <w:keepNext/>
    </w:pPr>
  </w:style>
  <w:style w:type="paragraph" w:customStyle="1" w:styleId="211">
    <w:name w:val="Основной текст с отступом 21"/>
    <w:basedOn w:val="a"/>
    <w:rsid w:val="00967456"/>
    <w:pPr>
      <w:widowControl w:val="0"/>
      <w:ind w:firstLine="709"/>
      <w:jc w:val="both"/>
    </w:pPr>
    <w:rPr>
      <w:snapToGrid w:val="0"/>
      <w:color w:val="000000"/>
      <w:szCs w:val="20"/>
    </w:rPr>
  </w:style>
  <w:style w:type="paragraph" w:customStyle="1" w:styleId="410">
    <w:name w:val="Заголовок 41"/>
    <w:basedOn w:val="18"/>
    <w:next w:val="18"/>
    <w:rsid w:val="00967456"/>
    <w:pPr>
      <w:keepNext/>
      <w:jc w:val="center"/>
    </w:pPr>
    <w:rPr>
      <w:b/>
    </w:rPr>
  </w:style>
  <w:style w:type="paragraph" w:customStyle="1" w:styleId="212">
    <w:name w:val="Основной текст 21"/>
    <w:basedOn w:val="a"/>
    <w:rsid w:val="00967456"/>
    <w:pPr>
      <w:ind w:firstLine="709"/>
      <w:jc w:val="both"/>
    </w:pPr>
    <w:rPr>
      <w:b/>
      <w:snapToGrid w:val="0"/>
      <w:color w:val="000000"/>
      <w:kern w:val="28"/>
      <w:szCs w:val="20"/>
    </w:rPr>
  </w:style>
  <w:style w:type="paragraph" w:customStyle="1" w:styleId="610">
    <w:name w:val="Заголовок 61"/>
    <w:basedOn w:val="18"/>
    <w:next w:val="18"/>
    <w:rsid w:val="00967456"/>
    <w:pPr>
      <w:keepNext/>
      <w:jc w:val="right"/>
    </w:pPr>
    <w:rPr>
      <w:sz w:val="28"/>
    </w:rPr>
  </w:style>
  <w:style w:type="paragraph" w:customStyle="1" w:styleId="311">
    <w:name w:val="Основной текст с отступом 31"/>
    <w:basedOn w:val="a"/>
    <w:rsid w:val="00967456"/>
    <w:pPr>
      <w:ind w:firstLine="720"/>
      <w:jc w:val="both"/>
    </w:pPr>
    <w:rPr>
      <w:snapToGrid w:val="0"/>
      <w:color w:val="000000"/>
      <w:szCs w:val="20"/>
    </w:rPr>
  </w:style>
  <w:style w:type="character" w:customStyle="1" w:styleId="19">
    <w:name w:val="Номер страницы1"/>
    <w:basedOn w:val="1a"/>
    <w:rsid w:val="00967456"/>
  </w:style>
  <w:style w:type="character" w:customStyle="1" w:styleId="1a">
    <w:name w:val="Основной шрифт абзаца1"/>
    <w:rsid w:val="00967456"/>
  </w:style>
  <w:style w:type="paragraph" w:customStyle="1" w:styleId="1b">
    <w:name w:val="Верхний колонтитул1"/>
    <w:basedOn w:val="18"/>
    <w:rsid w:val="00967456"/>
    <w:pPr>
      <w:tabs>
        <w:tab w:val="center" w:pos="4153"/>
        <w:tab w:val="right" w:pos="8306"/>
      </w:tabs>
    </w:pPr>
  </w:style>
  <w:style w:type="character" w:styleId="afa">
    <w:name w:val="annotation reference"/>
    <w:uiPriority w:val="99"/>
    <w:unhideWhenUsed/>
    <w:rsid w:val="00967456"/>
    <w:rPr>
      <w:sz w:val="16"/>
      <w:szCs w:val="16"/>
    </w:rPr>
  </w:style>
  <w:style w:type="paragraph" w:styleId="afb">
    <w:name w:val="annotation text"/>
    <w:basedOn w:val="a"/>
    <w:link w:val="afc"/>
    <w:uiPriority w:val="99"/>
    <w:unhideWhenUsed/>
    <w:rsid w:val="00967456"/>
    <w:rPr>
      <w:sz w:val="20"/>
      <w:szCs w:val="20"/>
    </w:rPr>
  </w:style>
  <w:style w:type="character" w:customStyle="1" w:styleId="afc">
    <w:name w:val="Текст примечания Знак"/>
    <w:basedOn w:val="a0"/>
    <w:link w:val="afb"/>
    <w:uiPriority w:val="99"/>
    <w:rsid w:val="00967456"/>
    <w:rPr>
      <w:rFonts w:ascii="Times New Roman" w:eastAsia="Times New Roman" w:hAnsi="Times New Roman"/>
    </w:rPr>
  </w:style>
  <w:style w:type="paragraph" w:styleId="afd">
    <w:name w:val="annotation subject"/>
    <w:basedOn w:val="afb"/>
    <w:next w:val="afb"/>
    <w:link w:val="afe"/>
    <w:uiPriority w:val="99"/>
    <w:unhideWhenUsed/>
    <w:rsid w:val="00967456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rsid w:val="00967456"/>
    <w:rPr>
      <w:b/>
      <w:bCs/>
    </w:rPr>
  </w:style>
  <w:style w:type="character" w:styleId="aff">
    <w:name w:val="FollowedHyperlink"/>
    <w:uiPriority w:val="99"/>
    <w:unhideWhenUsed/>
    <w:rsid w:val="00967456"/>
    <w:rPr>
      <w:color w:val="800080"/>
      <w:u w:val="single"/>
    </w:rPr>
  </w:style>
  <w:style w:type="paragraph" w:customStyle="1" w:styleId="font5">
    <w:name w:val="font5"/>
    <w:basedOn w:val="a"/>
    <w:rsid w:val="00967456"/>
    <w:pPr>
      <w:spacing w:before="100" w:beforeAutospacing="1" w:after="100" w:afterAutospacing="1"/>
    </w:pPr>
    <w:rPr>
      <w:rFonts w:ascii="Calibri" w:hAnsi="Calibri"/>
      <w:color w:val="000000"/>
      <w:sz w:val="20"/>
      <w:szCs w:val="20"/>
    </w:rPr>
  </w:style>
  <w:style w:type="paragraph" w:customStyle="1" w:styleId="font6">
    <w:name w:val="font6"/>
    <w:basedOn w:val="a"/>
    <w:rsid w:val="00967456"/>
    <w:pPr>
      <w:spacing w:before="100" w:beforeAutospacing="1" w:after="100" w:afterAutospacing="1"/>
    </w:pPr>
    <w:rPr>
      <w:rFonts w:ascii="Calibri" w:hAnsi="Calibri"/>
      <w:color w:val="000000"/>
      <w:sz w:val="16"/>
      <w:szCs w:val="16"/>
    </w:rPr>
  </w:style>
  <w:style w:type="paragraph" w:customStyle="1" w:styleId="xl63">
    <w:name w:val="xl63"/>
    <w:basedOn w:val="a"/>
    <w:rsid w:val="00967456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4">
    <w:name w:val="xl64"/>
    <w:basedOn w:val="a"/>
    <w:rsid w:val="00967456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5">
    <w:name w:val="xl65"/>
    <w:basedOn w:val="a"/>
    <w:rsid w:val="00967456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6">
    <w:name w:val="xl66"/>
    <w:basedOn w:val="a"/>
    <w:rsid w:val="00967456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7">
    <w:name w:val="xl67"/>
    <w:basedOn w:val="a"/>
    <w:rsid w:val="00967456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8">
    <w:name w:val="xl68"/>
    <w:basedOn w:val="a"/>
    <w:rsid w:val="00967456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9">
    <w:name w:val="xl69"/>
    <w:basedOn w:val="a"/>
    <w:rsid w:val="00967456"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0">
    <w:name w:val="xl70"/>
    <w:basedOn w:val="a"/>
    <w:rsid w:val="00967456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1">
    <w:name w:val="xl71"/>
    <w:basedOn w:val="a"/>
    <w:rsid w:val="00967456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2">
    <w:name w:val="xl72"/>
    <w:basedOn w:val="a"/>
    <w:rsid w:val="00967456"/>
    <w:pPr>
      <w:pBdr>
        <w:top w:val="single" w:sz="8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3">
    <w:name w:val="xl73"/>
    <w:basedOn w:val="a"/>
    <w:rsid w:val="00967456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</w:style>
  <w:style w:type="paragraph" w:customStyle="1" w:styleId="xl74">
    <w:name w:val="xl74"/>
    <w:basedOn w:val="a"/>
    <w:rsid w:val="00967456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5">
    <w:name w:val="xl75"/>
    <w:basedOn w:val="a"/>
    <w:rsid w:val="00967456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76">
    <w:name w:val="xl76"/>
    <w:basedOn w:val="a"/>
    <w:rsid w:val="00967456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77">
    <w:name w:val="xl77"/>
    <w:basedOn w:val="a"/>
    <w:rsid w:val="00967456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78">
    <w:name w:val="xl78"/>
    <w:basedOn w:val="a"/>
    <w:rsid w:val="00967456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9">
    <w:name w:val="xl79"/>
    <w:basedOn w:val="a"/>
    <w:rsid w:val="00967456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80">
    <w:name w:val="xl80"/>
    <w:basedOn w:val="a"/>
    <w:rsid w:val="00967456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81">
    <w:name w:val="xl81"/>
    <w:basedOn w:val="a"/>
    <w:rsid w:val="00967456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numbering" w:customStyle="1" w:styleId="1c">
    <w:name w:val="Нет списка1"/>
    <w:next w:val="a2"/>
    <w:uiPriority w:val="99"/>
    <w:semiHidden/>
    <w:unhideWhenUsed/>
    <w:rsid w:val="00967456"/>
  </w:style>
  <w:style w:type="paragraph" w:customStyle="1" w:styleId="xl82">
    <w:name w:val="xl82"/>
    <w:basedOn w:val="a"/>
    <w:rsid w:val="00967456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83">
    <w:name w:val="xl83"/>
    <w:basedOn w:val="a"/>
    <w:rsid w:val="00967456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84">
    <w:name w:val="xl84"/>
    <w:basedOn w:val="a"/>
    <w:rsid w:val="00967456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styleId="aff0">
    <w:name w:val="No Spacing"/>
    <w:uiPriority w:val="1"/>
    <w:qFormat/>
    <w:rsid w:val="00967456"/>
    <w:rPr>
      <w:rFonts w:ascii="Times New Roman" w:hAnsi="Times New Roman"/>
      <w:color w:val="000000"/>
      <w:szCs w:val="24"/>
      <w:lang w:eastAsia="en-US"/>
    </w:rPr>
  </w:style>
  <w:style w:type="paragraph" w:customStyle="1" w:styleId="xl85">
    <w:name w:val="xl85"/>
    <w:basedOn w:val="a"/>
    <w:rsid w:val="00967456"/>
    <w:pPr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86">
    <w:name w:val="xl86"/>
    <w:basedOn w:val="a"/>
    <w:rsid w:val="00967456"/>
    <w:pPr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87">
    <w:name w:val="xl87"/>
    <w:basedOn w:val="a"/>
    <w:rsid w:val="00967456"/>
    <w:pP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88">
    <w:name w:val="xl88"/>
    <w:basedOn w:val="a"/>
    <w:rsid w:val="00967456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89">
    <w:name w:val="xl89"/>
    <w:basedOn w:val="a"/>
    <w:rsid w:val="00967456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</w:rPr>
  </w:style>
  <w:style w:type="paragraph" w:customStyle="1" w:styleId="27">
    <w:name w:val="Обычный2"/>
    <w:rsid w:val="00AB400E"/>
    <w:rPr>
      <w:rFonts w:ascii="Times New Roman" w:eastAsia="Times New Roman" w:hAnsi="Times New Roman"/>
    </w:rPr>
  </w:style>
  <w:style w:type="paragraph" w:customStyle="1" w:styleId="35">
    <w:name w:val="Обычный3"/>
    <w:rsid w:val="009F14B6"/>
    <w:rPr>
      <w:rFonts w:ascii="Times New Roman" w:eastAsia="Times New Roman" w:hAnsi="Times New Roman"/>
    </w:rPr>
  </w:style>
  <w:style w:type="paragraph" w:customStyle="1" w:styleId="52">
    <w:name w:val="Заголовок 52"/>
    <w:basedOn w:val="35"/>
    <w:next w:val="35"/>
    <w:rsid w:val="009F14B6"/>
    <w:pPr>
      <w:keepNext/>
      <w:jc w:val="center"/>
    </w:pPr>
    <w:rPr>
      <w:sz w:val="24"/>
    </w:rPr>
  </w:style>
  <w:style w:type="paragraph" w:customStyle="1" w:styleId="420">
    <w:name w:val="Заголовок 42"/>
    <w:basedOn w:val="35"/>
    <w:next w:val="35"/>
    <w:rsid w:val="009F14B6"/>
    <w:pPr>
      <w:keepNext/>
      <w:jc w:val="center"/>
    </w:pPr>
    <w:rPr>
      <w:b/>
      <w:sz w:val="24"/>
    </w:rPr>
  </w:style>
  <w:style w:type="paragraph" w:customStyle="1" w:styleId="220">
    <w:name w:val="Основной текст 22"/>
    <w:basedOn w:val="a"/>
    <w:rsid w:val="009F14B6"/>
    <w:pPr>
      <w:ind w:firstLine="709"/>
      <w:jc w:val="both"/>
    </w:pPr>
    <w:rPr>
      <w:b/>
      <w:kern w:val="28"/>
      <w:szCs w:val="20"/>
    </w:rPr>
  </w:style>
  <w:style w:type="paragraph" w:customStyle="1" w:styleId="320">
    <w:name w:val="Основной текст с отступом 32"/>
    <w:basedOn w:val="a"/>
    <w:rsid w:val="009F14B6"/>
    <w:pPr>
      <w:ind w:firstLine="720"/>
      <w:jc w:val="both"/>
    </w:pPr>
    <w:rPr>
      <w:szCs w:val="20"/>
    </w:rPr>
  </w:style>
  <w:style w:type="character" w:customStyle="1" w:styleId="28">
    <w:name w:val="Номер страницы2"/>
    <w:basedOn w:val="29"/>
    <w:rsid w:val="009F14B6"/>
  </w:style>
  <w:style w:type="character" w:customStyle="1" w:styleId="29">
    <w:name w:val="Основной шрифт абзаца2"/>
    <w:rsid w:val="009F14B6"/>
  </w:style>
  <w:style w:type="paragraph" w:customStyle="1" w:styleId="2a">
    <w:name w:val="Верхний колонтитул2"/>
    <w:basedOn w:val="35"/>
    <w:rsid w:val="009F14B6"/>
    <w:pPr>
      <w:tabs>
        <w:tab w:val="center" w:pos="4153"/>
        <w:tab w:val="right" w:pos="8306"/>
      </w:tabs>
    </w:pPr>
  </w:style>
  <w:style w:type="paragraph" w:customStyle="1" w:styleId="72">
    <w:name w:val="Заголовок 72"/>
    <w:basedOn w:val="35"/>
    <w:next w:val="35"/>
    <w:rsid w:val="009F14B6"/>
    <w:pPr>
      <w:keepNext/>
    </w:pPr>
    <w:rPr>
      <w:sz w:val="24"/>
    </w:rPr>
  </w:style>
  <w:style w:type="paragraph" w:customStyle="1" w:styleId="221">
    <w:name w:val="Основной текст с отступом 22"/>
    <w:basedOn w:val="a"/>
    <w:rsid w:val="009F14B6"/>
    <w:pPr>
      <w:widowControl w:val="0"/>
      <w:ind w:firstLine="709"/>
      <w:jc w:val="both"/>
    </w:pPr>
    <w:rPr>
      <w:szCs w:val="20"/>
    </w:rPr>
  </w:style>
  <w:style w:type="paragraph" w:customStyle="1" w:styleId="62">
    <w:name w:val="Заголовок 62"/>
    <w:basedOn w:val="35"/>
    <w:next w:val="35"/>
    <w:rsid w:val="009F14B6"/>
    <w:pPr>
      <w:keepNext/>
      <w:jc w:val="right"/>
    </w:pPr>
    <w:rPr>
      <w:sz w:val="28"/>
    </w:rPr>
  </w:style>
  <w:style w:type="paragraph" w:customStyle="1" w:styleId="330">
    <w:name w:val="Основной текст с отступом 33"/>
    <w:basedOn w:val="a"/>
    <w:rsid w:val="00B44E34"/>
    <w:pPr>
      <w:ind w:firstLine="720"/>
      <w:jc w:val="both"/>
    </w:pPr>
    <w:rPr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83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6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1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7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SIPS\Templates\&#1053;&#1054;&#1057;&#1058;12\&#1064;&#1072;&#1073;&#1083;&#1086;&#1085;&#1099;_&#1080;&#1079;&#1084;&#1077;&#1085;&#1077;&#1085;&#1085;&#1099;&#1077;\HOCT12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707EE1D-230B-4AF5-A692-FF06A3AB2F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HOCT12</Template>
  <TotalTime>0</TotalTime>
  <Pages>2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1272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ikhitalenko</dc:creator>
  <cp:lastModifiedBy>dmona</cp:lastModifiedBy>
  <cp:revision>2</cp:revision>
  <dcterms:created xsi:type="dcterms:W3CDTF">2021-12-14T10:17:00Z</dcterms:created>
  <dcterms:modified xsi:type="dcterms:W3CDTF">2021-12-14T10:17:00Z</dcterms:modified>
</cp:coreProperties>
</file>