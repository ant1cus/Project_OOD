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944C68" w:rsidRPr="002D004D" w:rsidRDefault="00944C68" w:rsidP="00944C68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>Таблица 1</w:t>
      </w:r>
      <w:r>
        <w:rPr>
          <w:b/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944C68" w:rsidP="00944C68">
      <w:pPr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2"/>
        <w:gridCol w:w="1116"/>
        <w:gridCol w:w="1182"/>
        <w:gridCol w:w="1184"/>
        <w:gridCol w:w="1190"/>
        <w:gridCol w:w="1182"/>
        <w:gridCol w:w="1180"/>
        <w:gridCol w:w="1154"/>
      </w:tblGrid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Состав ТС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Зона</w:t>
            </w:r>
          </w:p>
        </w:tc>
        <w:tc>
          <w:tcPr>
            <w:tcW w:w="17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2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  <w:tc>
          <w:tcPr>
            <w:tcW w:w="17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3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</w:tr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proofErr w:type="spellStart"/>
            <w:r w:rsidRPr="00D622E8">
              <w:rPr>
                <w:b/>
                <w:bCs/>
              </w:rPr>
              <w:t>Стац</w:t>
            </w:r>
            <w:proofErr w:type="spellEnd"/>
            <w:r w:rsidRPr="00D622E8">
              <w:rPr>
                <w:b/>
                <w:bCs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proofErr w:type="spellStart"/>
            <w:r w:rsidRPr="00D622E8">
              <w:rPr>
                <w:b/>
                <w:bCs/>
              </w:rPr>
              <w:t>Стац</w:t>
            </w:r>
            <w:proofErr w:type="spellEnd"/>
            <w:r w:rsidRPr="00D622E8">
              <w:rPr>
                <w:b/>
                <w:bCs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</w:tr>
      <w:tr w:rsidR="00BB2E45" w:rsidRPr="00D622E8" w:rsidTr="007774A0">
        <w:trPr>
          <w:trHeight w:val="312"/>
          <w:tblHeader/>
          <w:jc w:val="center"/>
        </w:trPr>
        <w:tc>
          <w:tcPr>
            <w:tcW w:w="93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</w:rPr>
              <w:t>ТС</w:t>
            </w:r>
          </w:p>
        </w:tc>
        <w:tc>
          <w:tcPr>
            <w:tcW w:w="406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  <w:color w:val="000000"/>
              </w:rPr>
              <w:t xml:space="preserve">ОС </w:t>
            </w:r>
            <w:proofErr w:type="spellStart"/>
            <w:r w:rsidRPr="005140BE">
              <w:rPr>
                <w:b/>
                <w:color w:val="000000"/>
              </w:rPr>
              <w:t>Windows</w:t>
            </w:r>
            <w:proofErr w:type="spellEnd"/>
            <w:r>
              <w:rPr>
                <w:b/>
                <w:color w:val="000000"/>
              </w:rPr>
              <w:t xml:space="preserve"> 10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2D4B64" w:rsidRDefault="00BB2E45" w:rsidP="007774A0">
            <w:pPr>
              <w:jc w:val="center"/>
              <w:rPr>
                <w:bCs/>
              </w:rPr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20,3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8,2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4,6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20,3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8,2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4,6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0,9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</w:tr>
      <w:tr w:rsidR="00BB2E45" w:rsidRPr="006C0F9E" w:rsidTr="007774A0">
        <w:trPr>
          <w:trHeight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0B319A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40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ОС</w:t>
            </w:r>
            <w:r w:rsidRPr="005C2E9C">
              <w:rPr>
                <w:b/>
                <w:color w:val="000000"/>
                <w:lang w:val="en-US"/>
              </w:rPr>
              <w:t xml:space="preserve"> Astra Linux </w:t>
            </w:r>
            <w:r>
              <w:rPr>
                <w:b/>
                <w:color w:val="000000"/>
                <w:lang w:val="en-US"/>
              </w:rPr>
              <w:t>Common Edition 2.12.40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C2E9C" w:rsidRDefault="00BB2E45" w:rsidP="007774A0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4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2,9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4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2,9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2,1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</w:tbl>
    <w:p w:rsidR="00A778EF" w:rsidRPr="00BB2E45" w:rsidRDefault="00A778EF" w:rsidP="00A778EF">
      <w:pPr>
        <w:ind w:left="710"/>
        <w:rPr>
          <w:lang w:val="en-US"/>
        </w:rPr>
      </w:pPr>
    </w:p>
    <w:p w:rsidR="00944C68" w:rsidRPr="00E30E88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2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0"/>
        <w:gridCol w:w="783"/>
        <w:gridCol w:w="601"/>
        <w:gridCol w:w="568"/>
        <w:gridCol w:w="793"/>
        <w:gridCol w:w="554"/>
        <w:gridCol w:w="575"/>
        <w:gridCol w:w="575"/>
        <w:gridCol w:w="577"/>
        <w:gridCol w:w="747"/>
        <w:gridCol w:w="830"/>
        <w:gridCol w:w="507"/>
        <w:gridCol w:w="575"/>
        <w:gridCol w:w="575"/>
        <w:gridCol w:w="950"/>
      </w:tblGrid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</w:rPr>
              <w:t>Ka</w:t>
            </w:r>
            <w:proofErr w:type="spellEnd"/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C0F9E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42,95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29,44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235,48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971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944C68" w:rsidRPr="00ED4E09" w:rsidTr="006C0F9E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306,72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33,61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24,8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7,35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166,73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971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</w:tr>
      <w:tr w:rsidR="00944C68" w:rsidRPr="00ED4E09" w:rsidTr="006C0F9E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345,06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58,61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31,05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347,97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971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16,01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106,69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2,4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13,14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9,82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55,7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13,66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68,35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5,78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70,07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ED4E09" w:rsidTr="006C0F9E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1706,1022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7,34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5,38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19,21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95,92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96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971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5,34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88,96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24,89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20,75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134,3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lastRenderedPageBreak/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7,64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31,25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7,34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24,31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10,91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6,87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54,58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6,18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5,34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84,71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6A6B48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ind w:firstLine="709"/>
        <w:jc w:val="both"/>
        <w:rPr>
          <w:rFonts w:eastAsia="Symbol"/>
          <w:sz w:val="18"/>
          <w:szCs w:val="18"/>
        </w:rPr>
      </w:pPr>
    </w:p>
    <w:p w:rsidR="00944C68" w:rsidRDefault="00944C68" w:rsidP="00944C68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3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 w:rsidRPr="0040588A">
        <w:t>(Для 3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0"/>
        <w:gridCol w:w="726"/>
        <w:gridCol w:w="632"/>
        <w:gridCol w:w="641"/>
        <w:gridCol w:w="735"/>
        <w:gridCol w:w="1315"/>
        <w:gridCol w:w="1325"/>
        <w:gridCol w:w="1444"/>
        <w:gridCol w:w="1251"/>
        <w:gridCol w:w="1141"/>
      </w:tblGrid>
      <w:tr w:rsidR="00944C68" w:rsidRPr="00615109" w:rsidTr="006A6B48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</w:rPr>
              <w:t>Ka</w:t>
            </w:r>
            <w:proofErr w:type="spellEnd"/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944C68" w:rsidRPr="00615109" w:rsidTr="006A6B48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42,95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29,44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235,48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306,72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33,61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24,8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7,35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166,73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345,06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58,61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31,05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347,97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16,01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106,69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2,4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13,14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9,82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55,7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13,66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68,35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5,78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70,07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1706,1022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5,38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19,21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95,92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88,96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24,89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20,75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134,3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7,64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31,25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8,27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24,31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10,91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6,87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54,58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6,18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84,71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Pr="00BD595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4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944C68" w:rsidRPr="00BD5958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BD5958" w:rsidTr="006A6B48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944C68" w:rsidRPr="008142B0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8142B0" w:rsidTr="006A6B48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color w:val="FF0000"/>
          <w:sz w:val="28"/>
          <w:szCs w:val="28"/>
        </w:rPr>
      </w:pPr>
    </w:p>
    <w:p w:rsidR="00944C68" w:rsidRPr="008142B0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6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944C68" w:rsidRPr="00282411" w:rsidRDefault="00944C68" w:rsidP="00944C68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944C68" w:rsidRPr="00134E15" w:rsidTr="006A6B48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  <w:r w:rsidRPr="00134E15">
              <w:rPr>
                <w:b/>
                <w:bCs/>
                <w:color w:val="000000"/>
              </w:rPr>
              <w:t>/</w:t>
            </w: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</w:t>
            </w:r>
            <w:proofErr w:type="spellStart"/>
            <w:r w:rsidRPr="00134E15">
              <w:rPr>
                <w:b/>
              </w:rPr>
              <w:t>им-пульсный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потенциаль-ный</w:t>
            </w:r>
            <w:proofErr w:type="spellEnd"/>
            <w:r w:rsidRPr="00134E15">
              <w:rPr>
                <w:b/>
              </w:rPr>
              <w:t>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</w:rPr>
              <w:t>Коэффи-циент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учиты-вающий</w:t>
            </w:r>
            <w:proofErr w:type="spellEnd"/>
            <w:r w:rsidRPr="00134E15">
              <w:rPr>
                <w:b/>
              </w:rPr>
              <w:t xml:space="preserve"> </w:t>
            </w:r>
            <w:proofErr w:type="spellStart"/>
            <w:r w:rsidRPr="00134E15">
              <w:rPr>
                <w:b/>
              </w:rPr>
              <w:t>разряд-ность</w:t>
            </w:r>
            <w:proofErr w:type="spellEnd"/>
            <w:r w:rsidRPr="00134E15">
              <w:rPr>
                <w:b/>
              </w:rPr>
              <w:t xml:space="preserve">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 xml:space="preserve">товой </w:t>
            </w:r>
            <w:proofErr w:type="spellStart"/>
            <w:r w:rsidRPr="00134E15">
              <w:rPr>
                <w:b/>
              </w:rPr>
              <w:t>по-сылке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t</w:t>
            </w:r>
            <w:proofErr w:type="spellEnd"/>
            <w:r w:rsidRPr="00134E15">
              <w:rPr>
                <w:b/>
                <w:bCs/>
                <w:color w:val="000000"/>
              </w:rPr>
              <w:t>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 xml:space="preserve">Тактовая </w:t>
            </w:r>
            <w:proofErr w:type="spellStart"/>
            <w:r w:rsidRPr="0081320F">
              <w:rPr>
                <w:b/>
                <w:bCs/>
                <w:color w:val="000000"/>
              </w:rPr>
              <w:t>час-тота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1320F">
              <w:rPr>
                <w:b/>
                <w:bCs/>
                <w:color w:val="000000"/>
              </w:rPr>
              <w:t>последо-вательности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импульсов в структуре</w:t>
            </w:r>
          </w:p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81320F">
              <w:rPr>
                <w:b/>
                <w:bCs/>
                <w:color w:val="000000"/>
              </w:rPr>
              <w:t>тест-сигнала</w:t>
            </w:r>
            <w:proofErr w:type="spellEnd"/>
            <w:r w:rsidRPr="0081320F">
              <w:rPr>
                <w:b/>
                <w:bCs/>
                <w:color w:val="000000"/>
              </w:rPr>
              <w:t>,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Fт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(LVDS)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(HDMI)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обработки информации видеосистемой 1920x1080/60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(PCI-E)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(блок электроники)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набора информации с клавиатуры (USB)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 Мбит/с "витая пара")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(1000 Мбит/с "витая пара")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9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(LVDS)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10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(HDMI)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обработки информации видеосистемой 1920x1080/60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(PCI-E)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(блок электроники)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набора информации с клавиатуры (USB)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 Мбит/с "витая пара")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(1000 Мбит/с "витая пара")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BC38E8">
      <w:pPr>
        <w:rPr>
          <w:color w:val="FF0000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28"/>
          <w:szCs w:val="28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0623ED" w:rsidRPr="00E60E8F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Pr="00E816AA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4F2ACC" w:rsidRDefault="004F2ACC"/>
    <w:sectPr w:rsidR="004F2ACC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6A6" w:rsidRDefault="00AC76A6">
      <w:r>
        <w:separator/>
      </w:r>
    </w:p>
  </w:endnote>
  <w:endnote w:type="continuationSeparator" w:id="1">
    <w:p w:rsidR="00AC76A6" w:rsidRDefault="00AC76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6A6" w:rsidRDefault="00AC76A6">
      <w:r>
        <w:separator/>
      </w:r>
    </w:p>
  </w:footnote>
  <w:footnote w:type="continuationSeparator" w:id="1">
    <w:p w:rsidR="00AC76A6" w:rsidRDefault="00AC76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723FBF">
    <w:pPr>
      <w:pStyle w:val="ac"/>
      <w:jc w:val="center"/>
    </w:pPr>
    <w:fldSimple w:instr=" PAGE   \* MERGEFORMAT ">
      <w:r w:rsidR="006C0F9E">
        <w:rPr>
          <w:noProof/>
        </w:rPr>
        <w:t>11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7585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57DF5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1BD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30CAF"/>
    <w:rsid w:val="00132029"/>
    <w:rsid w:val="00132DCD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1490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706E7"/>
    <w:rsid w:val="0028069D"/>
    <w:rsid w:val="00282411"/>
    <w:rsid w:val="00296179"/>
    <w:rsid w:val="00297248"/>
    <w:rsid w:val="0029782E"/>
    <w:rsid w:val="002A0522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0F9E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3FBF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4C68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3A23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6A6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17D8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2E45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509FC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86180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D74C2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07EE1D-230B-4AF5-A692-FF06A3AB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</TotalTime>
  <Pages>11</Pages>
  <Words>3075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3</cp:revision>
  <dcterms:created xsi:type="dcterms:W3CDTF">2021-12-14T10:17:00Z</dcterms:created>
  <dcterms:modified xsi:type="dcterms:W3CDTF">2021-12-14T11:15:00Z</dcterms:modified>
</cp:coreProperties>
</file>