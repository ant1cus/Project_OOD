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7792" w:rsidRDefault="00657792" w:rsidP="00657792">
      <w:pPr>
        <w:jc w:val="right"/>
        <w:rPr>
          <w:color w:val="FF0000"/>
          <w:sz w:val="28"/>
          <w:szCs w:val="28"/>
        </w:rPr>
      </w:pPr>
    </w:p>
    <w:p w:rsidR="00196EDF" w:rsidRDefault="00196EDF" w:rsidP="00657792">
      <w:pPr>
        <w:jc w:val="right"/>
        <w:rPr>
          <w:color w:val="FF0000"/>
          <w:sz w:val="28"/>
          <w:szCs w:val="28"/>
        </w:rPr>
      </w:pPr>
    </w:p>
    <w:p w:rsidR="00196EDF" w:rsidRPr="002D004D" w:rsidRDefault="009D61DD" w:rsidP="00127F11">
      <w:pPr>
        <w:keepNext/>
        <w:keepLines/>
        <w:ind w:firstLine="720"/>
        <w:jc w:val="right"/>
        <w:rPr>
          <w:color w:val="000000" w:themeColor="text1"/>
          <w:sz w:val="28"/>
          <w:szCs w:val="28"/>
        </w:rPr>
      </w:pPr>
      <w:r w:rsidRPr="0054474B">
        <w:rPr>
          <w:b/>
          <w:color w:val="000000" w:themeColor="text1"/>
          <w:sz w:val="28"/>
          <w:szCs w:val="28"/>
        </w:rPr>
        <w:t xml:space="preserve">Таблица </w:t>
      </w:r>
      <w:r w:rsidR="002D004D" w:rsidRPr="0054474B">
        <w:rPr>
          <w:b/>
          <w:color w:val="000000" w:themeColor="text1"/>
          <w:sz w:val="28"/>
          <w:szCs w:val="28"/>
        </w:rPr>
        <w:t>1</w:t>
      </w:r>
      <w:r w:rsidR="0054474B">
        <w:rPr>
          <w:b/>
          <w:color w:val="000000" w:themeColor="text1"/>
          <w:sz w:val="28"/>
          <w:szCs w:val="28"/>
        </w:rPr>
        <w:t xml:space="preserve"> </w:t>
      </w:r>
      <w:r w:rsidR="008142B0" w:rsidRPr="0054474B">
        <w:rPr>
          <w:b/>
          <w:color w:val="000000" w:themeColor="text1"/>
          <w:sz w:val="28"/>
          <w:szCs w:val="28"/>
        </w:rPr>
        <w:t>(</w:t>
      </w:r>
      <w:r w:rsidR="008142B0">
        <w:rPr>
          <w:color w:val="000000" w:themeColor="text1"/>
          <w:sz w:val="28"/>
          <w:szCs w:val="28"/>
        </w:rPr>
        <w:t>Итоговая таблица</w:t>
      </w:r>
      <w:r w:rsidR="008142B0" w:rsidRPr="0054474B">
        <w:rPr>
          <w:b/>
          <w:color w:val="000000" w:themeColor="text1"/>
          <w:sz w:val="28"/>
          <w:szCs w:val="28"/>
        </w:rPr>
        <w:t>)</w:t>
      </w:r>
    </w:p>
    <w:p w:rsidR="00A778EF" w:rsidRDefault="00A778EF" w:rsidP="00127F11">
      <w:pPr>
        <w:keepNext/>
        <w:keepLines/>
        <w:ind w:left="710"/>
      </w:pPr>
      <w:r>
        <w:t>(Для 2</w:t>
      </w:r>
      <w:r w:rsidRPr="0040588A">
        <w:t xml:space="preserve"> категории)</w:t>
      </w:r>
    </w:p>
    <w:p w:rsidR="00A223AC" w:rsidRPr="0040588A" w:rsidRDefault="00A223AC" w:rsidP="00127F11">
      <w:pPr>
        <w:keepNext/>
        <w:keepLines/>
        <w:ind w:left="71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244"/>
        <w:gridCol w:w="926"/>
        <w:gridCol w:w="985"/>
        <w:gridCol w:w="987"/>
        <w:gridCol w:w="993"/>
        <w:gridCol w:w="987"/>
        <w:gridCol w:w="987"/>
        <w:gridCol w:w="961"/>
      </w:tblGrid>
      <w:tr w:rsidR="00196EDF" w:rsidRPr="006B45CF" w:rsidTr="00A778EF">
        <w:trPr>
          <w:trHeight w:hRule="exact" w:val="312"/>
          <w:tblHeader/>
          <w:jc w:val="center"/>
        </w:trPr>
        <w:tc>
          <w:tcPr>
            <w:tcW w:w="16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Состав ТС</w:t>
            </w:r>
          </w:p>
        </w:tc>
        <w:tc>
          <w:tcPr>
            <w:tcW w:w="4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Зона</w:t>
            </w:r>
          </w:p>
        </w:tc>
        <w:tc>
          <w:tcPr>
            <w:tcW w:w="14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</w:t>
            </w:r>
            <w:r w:rsidRPr="006B45CF">
              <w:rPr>
                <w:b/>
                <w:bCs/>
                <w:color w:val="000000"/>
                <w:lang w:val="en-US"/>
              </w:rPr>
              <w:t xml:space="preserve"> </w:t>
            </w:r>
            <w:r w:rsidRPr="006B45CF">
              <w:rPr>
                <w:b/>
                <w:bCs/>
                <w:color w:val="000000"/>
              </w:rPr>
              <w:t>категория</w:t>
            </w:r>
          </w:p>
        </w:tc>
        <w:tc>
          <w:tcPr>
            <w:tcW w:w="145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3</w:t>
            </w:r>
            <w:r w:rsidRPr="006B45CF">
              <w:rPr>
                <w:b/>
                <w:bCs/>
                <w:color w:val="000000"/>
                <w:lang w:val="en-US"/>
              </w:rPr>
              <w:t xml:space="preserve"> </w:t>
            </w:r>
            <w:r w:rsidRPr="006B45CF">
              <w:rPr>
                <w:b/>
                <w:bCs/>
                <w:color w:val="000000"/>
              </w:rPr>
              <w:t>категория</w:t>
            </w:r>
          </w:p>
        </w:tc>
      </w:tr>
      <w:tr w:rsidR="00196EDF" w:rsidRPr="006B45CF" w:rsidTr="00FC49E2">
        <w:trPr>
          <w:trHeight w:hRule="exact" w:val="312"/>
          <w:tblHeader/>
          <w:jc w:val="center"/>
        </w:trPr>
        <w:tc>
          <w:tcPr>
            <w:tcW w:w="16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proofErr w:type="spellStart"/>
            <w:r w:rsidRPr="006B45CF">
              <w:rPr>
                <w:b/>
                <w:bCs/>
                <w:color w:val="000000"/>
              </w:rPr>
              <w:t>Стац</w:t>
            </w:r>
            <w:proofErr w:type="spellEnd"/>
            <w:r w:rsidRPr="006B45CF">
              <w:rPr>
                <w:b/>
                <w:bCs/>
                <w:color w:val="000000"/>
              </w:rPr>
              <w:t>.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Воз.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Нос.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proofErr w:type="spellStart"/>
            <w:r w:rsidRPr="006B45CF">
              <w:rPr>
                <w:b/>
                <w:bCs/>
                <w:color w:val="000000"/>
              </w:rPr>
              <w:t>Стац</w:t>
            </w:r>
            <w:proofErr w:type="spellEnd"/>
            <w:r w:rsidRPr="006B45CF">
              <w:rPr>
                <w:b/>
                <w:bCs/>
                <w:color w:val="000000"/>
              </w:rPr>
              <w:t>.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Воз.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Нос.</w:t>
            </w:r>
          </w:p>
        </w:tc>
      </w:tr>
      <w:tr w:rsidR="00196EDF" w:rsidRPr="006B45CF" w:rsidTr="00FC49E2">
        <w:trPr>
          <w:trHeight w:val="312"/>
          <w:jc w:val="center"/>
        </w:trPr>
        <w:tc>
          <w:tcPr>
            <w:tcW w:w="1611" w:type="pct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E876C5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9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rPr>
                <w:b/>
              </w:rPr>
              <w:t>R2, м</w:t>
            </w:r>
          </w:p>
        </w:tc>
        <w:tc>
          <w:tcPr>
            <w:tcW w:w="9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196,9</w:t>
            </w:r>
          </w:p>
        </w:tc>
        <w:tc>
          <w:tcPr>
            <w:tcW w:w="9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73,9</w:t>
            </w:r>
          </w:p>
        </w:tc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43,8</w:t>
            </w:r>
          </w:p>
        </w:tc>
        <w:tc>
          <w:tcPr>
            <w:tcW w:w="9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131,3</w:t>
            </w:r>
          </w:p>
        </w:tc>
        <w:tc>
          <w:tcPr>
            <w:tcW w:w="9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73,9</w:t>
            </w:r>
          </w:p>
        </w:tc>
        <w:tc>
          <w:tcPr>
            <w:tcW w:w="9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43,8</w:t>
            </w:r>
          </w:p>
        </w:tc>
      </w:tr>
      <w:tr w:rsidR="00196EDF" w:rsidRPr="006B45CF" w:rsidTr="00FC49E2">
        <w:trPr>
          <w:trHeight w:val="312"/>
          <w:jc w:val="center"/>
        </w:trPr>
        <w:tc>
          <w:tcPr>
            <w:tcW w:w="32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</w:p>
        </w:tc>
        <w:tc>
          <w:tcPr>
            <w:tcW w:w="9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rPr>
                <w:b/>
              </w:rPr>
              <w:t>r1, м</w:t>
            </w:r>
          </w:p>
        </w:tc>
        <w:tc>
          <w:tcPr>
            <w:tcW w:w="9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1,4</w:t>
            </w:r>
          </w:p>
        </w:tc>
        <w:tc>
          <w:tcPr>
            <w:tcW w:w="9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1,4</w:t>
            </w:r>
          </w:p>
        </w:tc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1,4</w:t>
            </w:r>
          </w:p>
        </w:tc>
        <w:tc>
          <w:tcPr>
            <w:tcW w:w="9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1,4</w:t>
            </w:r>
          </w:p>
        </w:tc>
        <w:tc>
          <w:tcPr>
            <w:tcW w:w="9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1,4</w:t>
            </w:r>
          </w:p>
        </w:tc>
        <w:tc>
          <w:tcPr>
            <w:tcW w:w="9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1,4</w:t>
            </w:r>
          </w:p>
        </w:tc>
      </w:tr>
      <w:tr w:rsidR="00196EDF" w:rsidRPr="006B45CF" w:rsidTr="00FC49E2">
        <w:trPr>
          <w:trHeight w:val="312"/>
          <w:jc w:val="center"/>
        </w:trPr>
        <w:tc>
          <w:tcPr>
            <w:tcW w:w="32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</w:p>
        </w:tc>
        <w:tc>
          <w:tcPr>
            <w:tcW w:w="9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rPr>
                <w:b/>
              </w:rPr>
              <w:t>r1', м</w:t>
            </w:r>
          </w:p>
        </w:tc>
        <w:tc>
          <w:tcPr>
            <w:tcW w:w="9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0,3</w:t>
            </w:r>
          </w:p>
        </w:tc>
        <w:tc>
          <w:tcPr>
            <w:tcW w:w="9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0,3</w:t>
            </w:r>
          </w:p>
        </w:tc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0,3</w:t>
            </w:r>
          </w:p>
        </w:tc>
        <w:tc>
          <w:tcPr>
            <w:tcW w:w="9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0,3</w:t>
            </w:r>
          </w:p>
        </w:tc>
        <w:tc>
          <w:tcPr>
            <w:tcW w:w="9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0,3</w:t>
            </w:r>
          </w:p>
        </w:tc>
        <w:tc>
          <w:tcPr>
            <w:tcW w:w="9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0,3</w:t>
            </w:r>
          </w:p>
        </w:tc>
      </w:tr>
    </w:tbl>
    <w:p w:rsidR="00A778EF" w:rsidRDefault="00A778EF" w:rsidP="00A778EF">
      <w:pPr>
        <w:ind w:left="710"/>
      </w:pPr>
    </w:p>
    <w:p w:rsidR="008142B0" w:rsidRDefault="008142B0" w:rsidP="00127F11">
      <w:pPr>
        <w:keepNext/>
        <w:keepLines/>
        <w:ind w:left="710"/>
        <w:jc w:val="right"/>
      </w:pPr>
      <w:r w:rsidRPr="0054474B">
        <w:rPr>
          <w:b/>
          <w:color w:val="000000" w:themeColor="text1"/>
          <w:sz w:val="28"/>
          <w:szCs w:val="28"/>
        </w:rPr>
        <w:t>Таблица 2</w:t>
      </w:r>
      <w:r>
        <w:rPr>
          <w:color w:val="000000" w:themeColor="text1"/>
          <w:sz w:val="28"/>
          <w:szCs w:val="28"/>
        </w:rPr>
        <w:t xml:space="preserve"> </w:t>
      </w:r>
      <w:r w:rsidRPr="0054474B">
        <w:rPr>
          <w:b/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</w:rPr>
        <w:t>Итоговая таблица</w:t>
      </w:r>
      <w:r w:rsidRPr="0054474B">
        <w:rPr>
          <w:b/>
          <w:color w:val="000000" w:themeColor="text1"/>
          <w:sz w:val="28"/>
          <w:szCs w:val="28"/>
        </w:rPr>
        <w:t>)</w:t>
      </w:r>
    </w:p>
    <w:p w:rsidR="00A778EF" w:rsidRDefault="00A778EF" w:rsidP="00127F11">
      <w:pPr>
        <w:keepNext/>
        <w:keepLines/>
        <w:ind w:left="710"/>
      </w:pPr>
      <w:r>
        <w:t>(Для 3</w:t>
      </w:r>
      <w:r w:rsidRPr="0040588A">
        <w:t xml:space="preserve"> категории)</w:t>
      </w:r>
    </w:p>
    <w:p w:rsidR="00A223AC" w:rsidRPr="0040588A" w:rsidRDefault="00A223AC" w:rsidP="00127F11">
      <w:pPr>
        <w:keepNext/>
        <w:keepLines/>
        <w:ind w:left="71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184"/>
        <w:gridCol w:w="928"/>
        <w:gridCol w:w="1974"/>
        <w:gridCol w:w="2032"/>
        <w:gridCol w:w="1952"/>
      </w:tblGrid>
      <w:tr w:rsidR="00A778EF" w:rsidRPr="00A778EF" w:rsidTr="008142B0">
        <w:trPr>
          <w:trHeight w:hRule="exact" w:val="312"/>
          <w:tblHeader/>
          <w:jc w:val="center"/>
        </w:trPr>
        <w:tc>
          <w:tcPr>
            <w:tcW w:w="15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  <w:r w:rsidRPr="00A778EF">
              <w:rPr>
                <w:b/>
                <w:bCs/>
              </w:rPr>
              <w:t>Состав ТС</w:t>
            </w:r>
          </w:p>
        </w:tc>
        <w:tc>
          <w:tcPr>
            <w:tcW w:w="46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  <w:r w:rsidRPr="00A778EF">
              <w:rPr>
                <w:b/>
                <w:bCs/>
              </w:rPr>
              <w:t>Зона</w:t>
            </w:r>
          </w:p>
        </w:tc>
        <w:tc>
          <w:tcPr>
            <w:tcW w:w="29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  <w:r w:rsidRPr="00A778EF">
              <w:rPr>
                <w:b/>
                <w:bCs/>
              </w:rPr>
              <w:t>3</w:t>
            </w:r>
            <w:r w:rsidRPr="00A778EF">
              <w:rPr>
                <w:b/>
                <w:bCs/>
                <w:lang w:val="en-US"/>
              </w:rPr>
              <w:t xml:space="preserve"> </w:t>
            </w:r>
            <w:r w:rsidRPr="00A778EF">
              <w:rPr>
                <w:b/>
                <w:bCs/>
              </w:rPr>
              <w:t>категория</w:t>
            </w:r>
          </w:p>
        </w:tc>
      </w:tr>
      <w:tr w:rsidR="00A778EF" w:rsidRPr="00A778EF" w:rsidTr="008142B0">
        <w:trPr>
          <w:trHeight w:hRule="exact" w:val="312"/>
          <w:tblHeader/>
          <w:jc w:val="center"/>
        </w:trPr>
        <w:tc>
          <w:tcPr>
            <w:tcW w:w="15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</w:p>
        </w:tc>
        <w:tc>
          <w:tcPr>
            <w:tcW w:w="46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</w:p>
        </w:tc>
        <w:tc>
          <w:tcPr>
            <w:tcW w:w="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  <w:proofErr w:type="spellStart"/>
            <w:r w:rsidRPr="00A778EF">
              <w:rPr>
                <w:b/>
                <w:bCs/>
              </w:rPr>
              <w:t>Стац</w:t>
            </w:r>
            <w:proofErr w:type="spellEnd"/>
            <w:r w:rsidRPr="00A778EF">
              <w:rPr>
                <w:b/>
                <w:bCs/>
              </w:rPr>
              <w:t>.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  <w:r w:rsidRPr="00A778EF">
              <w:rPr>
                <w:b/>
                <w:bCs/>
              </w:rPr>
              <w:t>Воз.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  <w:r w:rsidRPr="00A778EF">
              <w:rPr>
                <w:b/>
                <w:bCs/>
              </w:rPr>
              <w:t>Нос.</w:t>
            </w:r>
          </w:p>
        </w:tc>
      </w:tr>
      <w:tr w:rsidR="00A778EF" w:rsidRPr="00A778EF" w:rsidTr="008142B0">
        <w:trPr>
          <w:trHeight w:val="387"/>
          <w:jc w:val="center"/>
        </w:trPr>
        <w:tc>
          <w:tcPr>
            <w:tcW w:w="1581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A778EF" w:rsidRPr="00A778EF" w:rsidRDefault="00A778EF" w:rsidP="00127F11">
            <w:pPr>
              <w:keepNext/>
              <w:keepLines/>
              <w:jc w:val="center"/>
            </w:pPr>
          </w:p>
        </w:tc>
        <w:tc>
          <w:tcPr>
            <w:tcW w:w="9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rPr>
                <w:b/>
              </w:rPr>
              <w:t>R2, м</w:t>
            </w:r>
          </w:p>
        </w:tc>
        <w:tc>
          <w:tcPr>
            <w:tcW w:w="197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131,3</w:t>
            </w:r>
          </w:p>
        </w:tc>
        <w:tc>
          <w:tcPr>
            <w:tcW w:w="203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73,9</w:t>
            </w:r>
          </w:p>
        </w:tc>
        <w:tc>
          <w:tcPr>
            <w:tcW w:w="195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43,8</w:t>
            </w:r>
          </w:p>
        </w:tc>
      </w:tr>
      <w:tr w:rsidR="00A778EF" w:rsidRPr="00A778EF" w:rsidTr="008142B0">
        <w:trPr>
          <w:trHeight w:val="387"/>
          <w:jc w:val="center"/>
        </w:trPr>
        <w:tc>
          <w:tcPr>
            <w:tcW w:w="3184" w:type="dxa"/>
            <w:vMerge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</w:p>
        </w:tc>
        <w:tc>
          <w:tcPr>
            <w:tcW w:w="9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rPr>
                <w:b/>
              </w:rPr>
              <w:t>r1, м</w:t>
            </w:r>
          </w:p>
        </w:tc>
        <w:tc>
          <w:tcPr>
            <w:tcW w:w="197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1,4</w:t>
            </w:r>
          </w:p>
        </w:tc>
        <w:tc>
          <w:tcPr>
            <w:tcW w:w="203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1,4</w:t>
            </w:r>
          </w:p>
        </w:tc>
        <w:tc>
          <w:tcPr>
            <w:tcW w:w="195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1,4</w:t>
            </w:r>
          </w:p>
        </w:tc>
      </w:tr>
      <w:tr w:rsidR="00A778EF" w:rsidRPr="00A778EF" w:rsidTr="008142B0">
        <w:trPr>
          <w:trHeight w:val="387"/>
          <w:jc w:val="center"/>
        </w:trPr>
        <w:tc>
          <w:tcPr>
            <w:tcW w:w="3184" w:type="dxa"/>
            <w:vMerge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</w:p>
        </w:tc>
        <w:tc>
          <w:tcPr>
            <w:tcW w:w="9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rPr>
                <w:b/>
              </w:rPr>
              <w:t>r1', м</w:t>
            </w:r>
          </w:p>
        </w:tc>
        <w:tc>
          <w:tcPr>
            <w:tcW w:w="197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0,3</w:t>
            </w:r>
          </w:p>
        </w:tc>
        <w:tc>
          <w:tcPr>
            <w:tcW w:w="203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0,3</w:t>
            </w:r>
          </w:p>
        </w:tc>
        <w:tc>
          <w:tcPr>
            <w:tcW w:w="195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0,3</w:t>
            </w:r>
          </w:p>
        </w:tc>
      </w:tr>
    </w:tbl>
    <w:p w:rsidR="009D61DD" w:rsidRDefault="009D61DD" w:rsidP="00196EDF">
      <w:pPr>
        <w:ind w:firstLine="709"/>
        <w:jc w:val="right"/>
        <w:rPr>
          <w:rFonts w:eastAsia="Symbol"/>
          <w:sz w:val="28"/>
          <w:szCs w:val="28"/>
          <w:lang w:val="en-US"/>
        </w:rPr>
      </w:pPr>
    </w:p>
    <w:p w:rsidR="00196EDF" w:rsidRPr="00E30E88" w:rsidRDefault="009D61DD" w:rsidP="00127F11">
      <w:pPr>
        <w:keepNext/>
        <w:keepLines/>
        <w:ind w:firstLine="709"/>
        <w:jc w:val="right"/>
        <w:rPr>
          <w:rFonts w:eastAsia="Symbol"/>
          <w:sz w:val="28"/>
          <w:szCs w:val="28"/>
        </w:rPr>
      </w:pPr>
      <w:r w:rsidRPr="0054474B">
        <w:rPr>
          <w:rFonts w:eastAsia="Symbol"/>
          <w:b/>
          <w:sz w:val="28"/>
          <w:szCs w:val="28"/>
        </w:rPr>
        <w:t xml:space="preserve">Таблица </w:t>
      </w:r>
      <w:r w:rsidR="008142B0" w:rsidRPr="0054474B">
        <w:rPr>
          <w:rFonts w:eastAsia="Symbol"/>
          <w:b/>
          <w:sz w:val="28"/>
          <w:szCs w:val="28"/>
        </w:rPr>
        <w:t>3</w:t>
      </w:r>
      <w:r w:rsidR="008142B0">
        <w:rPr>
          <w:rFonts w:eastAsia="Symbol"/>
          <w:sz w:val="28"/>
          <w:szCs w:val="28"/>
        </w:rPr>
        <w:t xml:space="preserve"> </w:t>
      </w:r>
      <w:r w:rsidR="00E30E88" w:rsidRPr="0054474B">
        <w:rPr>
          <w:rFonts w:eastAsia="Symbol"/>
          <w:b/>
          <w:sz w:val="28"/>
          <w:szCs w:val="28"/>
        </w:rPr>
        <w:t>(</w:t>
      </w:r>
      <w:r w:rsidR="008142B0">
        <w:rPr>
          <w:rFonts w:eastAsia="Symbol"/>
          <w:sz w:val="28"/>
          <w:szCs w:val="28"/>
        </w:rPr>
        <w:t>Расчеты</w:t>
      </w:r>
      <w:r w:rsidR="00E30E88" w:rsidRPr="0054474B">
        <w:rPr>
          <w:rFonts w:eastAsia="Symbol"/>
          <w:b/>
          <w:sz w:val="28"/>
          <w:szCs w:val="28"/>
        </w:rPr>
        <w:t>)</w:t>
      </w:r>
    </w:p>
    <w:p w:rsidR="0040588A" w:rsidRDefault="0040588A" w:rsidP="00127F11">
      <w:pPr>
        <w:keepNext/>
        <w:keepLines/>
        <w:ind w:left="710"/>
      </w:pPr>
      <w:r>
        <w:t>(Для 2</w:t>
      </w:r>
      <w:r w:rsidRPr="0040588A">
        <w:t xml:space="preserve"> категории)</w:t>
      </w:r>
    </w:p>
    <w:p w:rsidR="00A223AC" w:rsidRPr="0040588A" w:rsidRDefault="00A223AC" w:rsidP="00127F11">
      <w:pPr>
        <w:keepNext/>
        <w:keepLines/>
        <w:ind w:left="71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60"/>
        <w:gridCol w:w="783"/>
        <w:gridCol w:w="601"/>
        <w:gridCol w:w="578"/>
        <w:gridCol w:w="793"/>
        <w:gridCol w:w="574"/>
        <w:gridCol w:w="585"/>
        <w:gridCol w:w="585"/>
        <w:gridCol w:w="587"/>
        <w:gridCol w:w="747"/>
        <w:gridCol w:w="830"/>
        <w:gridCol w:w="517"/>
        <w:gridCol w:w="585"/>
        <w:gridCol w:w="585"/>
        <w:gridCol w:w="960"/>
      </w:tblGrid>
      <w:tr w:rsidR="00196EDF" w:rsidRPr="00ED4E09" w:rsidTr="0040588A">
        <w:trPr>
          <w:cantSplit/>
          <w:tblHeader/>
          <w:jc w:val="center"/>
        </w:trPr>
        <w:tc>
          <w:tcPr>
            <w:tcW w:w="322" w:type="pct"/>
            <w:vMerge w:val="restart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F</w:t>
            </w:r>
            <w:r w:rsidRPr="00C80ED8">
              <w:rPr>
                <w:b/>
                <w:bCs/>
                <w:sz w:val="20"/>
                <w:szCs w:val="20"/>
              </w:rPr>
              <w:t>с, МГц</w:t>
            </w:r>
          </w:p>
        </w:tc>
        <w:tc>
          <w:tcPr>
            <w:tcW w:w="389" w:type="pct"/>
            <w:vMerge w:val="restart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U</w:t>
            </w:r>
            <w:r w:rsidRPr="00C80ED8">
              <w:rPr>
                <w:b/>
                <w:bCs/>
                <w:sz w:val="20"/>
                <w:szCs w:val="20"/>
              </w:rPr>
              <w:t>с</w:t>
            </w:r>
            <w:r w:rsidRPr="00C80ED8">
              <w:rPr>
                <w:b/>
                <w:bCs/>
                <w:sz w:val="20"/>
                <w:szCs w:val="20"/>
                <w:lang w:val="en-US"/>
              </w:rPr>
              <w:t>+</w:t>
            </w:r>
            <w:proofErr w:type="spellStart"/>
            <w:r w:rsidRPr="00C80ED8">
              <w:rPr>
                <w:b/>
                <w:bCs/>
                <w:sz w:val="20"/>
                <w:szCs w:val="20"/>
              </w:rPr>
              <w:t>ш</w:t>
            </w:r>
            <w:proofErr w:type="spellEnd"/>
            <w:r w:rsidRPr="00C80ED8">
              <w:rPr>
                <w:b/>
                <w:bCs/>
                <w:sz w:val="20"/>
                <w:szCs w:val="20"/>
              </w:rPr>
              <w:t>,</w:t>
            </w:r>
          </w:p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C80ED8">
              <w:rPr>
                <w:b/>
                <w:bCs/>
                <w:sz w:val="20"/>
                <w:szCs w:val="20"/>
              </w:rPr>
              <w:t>мкВ</w:t>
            </w:r>
          </w:p>
        </w:tc>
        <w:tc>
          <w:tcPr>
            <w:tcW w:w="298" w:type="pct"/>
            <w:vMerge w:val="restart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U</w:t>
            </w:r>
            <w:proofErr w:type="spellStart"/>
            <w:r w:rsidRPr="00C80ED8">
              <w:rPr>
                <w:b/>
                <w:bCs/>
                <w:sz w:val="20"/>
                <w:szCs w:val="20"/>
              </w:rPr>
              <w:t>ш</w:t>
            </w:r>
            <w:proofErr w:type="spellEnd"/>
            <w:r w:rsidRPr="00C80ED8">
              <w:rPr>
                <w:b/>
                <w:bCs/>
                <w:sz w:val="20"/>
                <w:szCs w:val="20"/>
              </w:rPr>
              <w:t>,</w:t>
            </w:r>
          </w:p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</w:rPr>
              <w:t>мкВ</w:t>
            </w:r>
          </w:p>
        </w:tc>
        <w:tc>
          <w:tcPr>
            <w:tcW w:w="293" w:type="pct"/>
            <w:vMerge w:val="restart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proofErr w:type="spellStart"/>
            <w:r w:rsidRPr="00C80ED8">
              <w:rPr>
                <w:b/>
                <w:bCs/>
                <w:sz w:val="20"/>
                <w:szCs w:val="20"/>
              </w:rPr>
              <w:t>Ka</w:t>
            </w:r>
            <w:proofErr w:type="spellEnd"/>
          </w:p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1/</w:t>
            </w:r>
            <w:r w:rsidRPr="00C80ED8">
              <w:rPr>
                <w:b/>
                <w:bCs/>
                <w:sz w:val="20"/>
                <w:szCs w:val="20"/>
              </w:rPr>
              <w:t>м</w:t>
            </w:r>
          </w:p>
        </w:tc>
        <w:tc>
          <w:tcPr>
            <w:tcW w:w="394" w:type="pct"/>
            <w:vMerge w:val="restart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proofErr w:type="spellStart"/>
            <w:r w:rsidRPr="00C80ED8">
              <w:rPr>
                <w:b/>
                <w:bCs/>
                <w:sz w:val="20"/>
                <w:szCs w:val="20"/>
                <w:lang w:val="en-US"/>
              </w:rPr>
              <w:t>Ec</w:t>
            </w:r>
            <w:proofErr w:type="spellEnd"/>
            <w:r w:rsidRPr="00C80ED8">
              <w:rPr>
                <w:b/>
                <w:bCs/>
                <w:sz w:val="20"/>
                <w:szCs w:val="20"/>
              </w:rPr>
              <w:t>,</w:t>
            </w:r>
          </w:p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</w:rPr>
              <w:t>мкВ/м</w:t>
            </w:r>
          </w:p>
        </w:tc>
        <w:tc>
          <w:tcPr>
            <w:tcW w:w="592" w:type="pct"/>
            <w:gridSpan w:val="2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r1</w:t>
            </w:r>
            <w:r w:rsidRPr="00C80ED8">
              <w:rPr>
                <w:b/>
                <w:bCs/>
                <w:sz w:val="20"/>
                <w:szCs w:val="20"/>
              </w:rPr>
              <w:t>, м</w:t>
            </w:r>
          </w:p>
        </w:tc>
        <w:tc>
          <w:tcPr>
            <w:tcW w:w="593" w:type="pct"/>
            <w:gridSpan w:val="2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r1’</w:t>
            </w:r>
            <w:r w:rsidRPr="00C80ED8">
              <w:rPr>
                <w:b/>
                <w:bCs/>
                <w:sz w:val="20"/>
                <w:szCs w:val="20"/>
              </w:rPr>
              <w:t>, м</w:t>
            </w:r>
          </w:p>
        </w:tc>
        <w:tc>
          <w:tcPr>
            <w:tcW w:w="783" w:type="pct"/>
            <w:gridSpan w:val="2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R2</w:t>
            </w:r>
            <w:r w:rsidRPr="00C80ED8">
              <w:rPr>
                <w:b/>
                <w:bCs/>
                <w:sz w:val="20"/>
                <w:szCs w:val="20"/>
              </w:rPr>
              <w:t xml:space="preserve"> Стационарные м</w:t>
            </w:r>
          </w:p>
        </w:tc>
        <w:tc>
          <w:tcPr>
            <w:tcW w:w="558" w:type="pct"/>
            <w:gridSpan w:val="2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R2</w:t>
            </w:r>
            <w:r w:rsidRPr="00C80ED8">
              <w:rPr>
                <w:b/>
                <w:bCs/>
                <w:sz w:val="20"/>
                <w:szCs w:val="20"/>
              </w:rPr>
              <w:t xml:space="preserve"> Возимые, м</w:t>
            </w:r>
          </w:p>
        </w:tc>
        <w:tc>
          <w:tcPr>
            <w:tcW w:w="778" w:type="pct"/>
            <w:gridSpan w:val="2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R2</w:t>
            </w:r>
            <w:r w:rsidRPr="00C80ED8">
              <w:rPr>
                <w:b/>
                <w:bCs/>
                <w:sz w:val="20"/>
                <w:szCs w:val="20"/>
              </w:rPr>
              <w:t xml:space="preserve"> Носимые, м</w:t>
            </w:r>
          </w:p>
        </w:tc>
      </w:tr>
      <w:tr w:rsidR="00196EDF" w:rsidRPr="00ED4E09" w:rsidTr="0040588A">
        <w:trPr>
          <w:cantSplit/>
          <w:tblHeader/>
          <w:jc w:val="center"/>
        </w:trPr>
        <w:tc>
          <w:tcPr>
            <w:tcW w:w="322" w:type="pct"/>
            <w:vMerge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389" w:type="pct"/>
            <w:vMerge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298" w:type="pct"/>
            <w:vMerge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293" w:type="pct"/>
            <w:vMerge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394" w:type="pct"/>
            <w:vMerge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296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371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411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62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482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(электрическая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113,325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42,85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38,55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8,14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152,29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1,4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1,4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131,3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120,4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7,7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7,7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151,1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42,02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31,81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7,89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216,62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188,875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54,01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26,95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7,66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358,53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226,65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47,32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30,97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7,54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269,76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264,425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56,23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27,67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7,47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365,66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302,2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43,4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36,56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7,4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173,06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339,975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44,31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22,11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7,05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270,72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377,75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69,02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29,17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6,71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419,73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415,525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32,89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21,68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6,49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160,52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453,3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37,8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33,11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6,41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116,9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491,075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33,3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26,61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6,33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126,73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AD1B5A">
        <w:trPr>
          <w:jc w:val="center"/>
        </w:trPr>
        <w:tc>
          <w:tcPr>
            <w:tcW w:w="648" w:type="dxa"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  <w:shd w:fill="FFFF00"/>
            <w:shd w:fill="FFFF00"/>
          </w:tcPr>
          <w:p w:rsidR="00196EDF" w:rsidRPr="00AD1B5A" w:rsidRDefault="00196EDF" w:rsidP="00127F11">
            <w:pPr>
              <w:jc w:val="center"/>
              <w:rPr>
                <w:highlight w:val="yellow"/>
              </w:rPr>
            </w:pPr>
            <w:r w:rsidRPr="00AD1B5A">
              <w:rPr>
                <w:sz w:val="20"/>
                <w:highlight w:val="yellow"/>
              </w:rPr>
              <w:t>528,85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49,2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42,27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6,29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158,36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528" w:type="dxa"/>
            <w:vMerge w:val="restart"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73,9</w:t>
            </w:r>
          </w:p>
        </w:tc>
        <w:tc>
          <w:tcPr>
            <w:tcW w:w="596" w:type="dxa"/>
            <w:vMerge w:val="restart"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73,9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43,8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43,8</w:t>
            </w:r>
          </w:p>
        </w:tc>
      </w:tr>
      <w:tr w:rsidR="00196EDF" w:rsidRPr="00ED4E09" w:rsidTr="00AD1B5A">
        <w:trPr>
          <w:jc w:val="center"/>
        </w:trPr>
        <w:tc>
          <w:tcPr>
            <w:tcW w:w="648" w:type="dxa"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  <w:shd w:fill="FFFF00"/>
            <w:shd w:fill="FFFF00"/>
          </w:tcPr>
          <w:p w:rsidR="00196EDF" w:rsidRPr="00AD1B5A" w:rsidRDefault="00196EDF" w:rsidP="00127F11">
            <w:pPr>
              <w:jc w:val="center"/>
              <w:rPr>
                <w:highlight w:val="yellow"/>
              </w:rPr>
            </w:pPr>
            <w:r w:rsidRPr="00AD1B5A">
              <w:rPr>
                <w:sz w:val="20"/>
                <w:highlight w:val="yellow"/>
              </w:rPr>
              <w:t>604,4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94,73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79,8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6,24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318,53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AD1B5A">
        <w:trPr>
          <w:jc w:val="center"/>
        </w:trPr>
        <w:tc>
          <w:tcPr>
            <w:tcW w:w="648" w:type="dxa"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  <w:shd w:fill="FFFF00"/>
            <w:shd w:fill="FFFF00"/>
          </w:tcPr>
          <w:p w:rsidR="00196EDF" w:rsidRPr="00AD1B5A" w:rsidRDefault="00196EDF" w:rsidP="00127F11">
            <w:pPr>
              <w:jc w:val="center"/>
              <w:rPr>
                <w:highlight w:val="yellow"/>
              </w:rPr>
            </w:pPr>
            <w:r w:rsidRPr="00AD1B5A">
              <w:rPr>
                <w:sz w:val="20"/>
                <w:highlight w:val="yellow"/>
              </w:rPr>
              <w:t>642,175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121,06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33,54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6,21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722,35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AD1B5A">
        <w:trPr>
          <w:jc w:val="center"/>
        </w:trPr>
        <w:tc>
          <w:tcPr>
            <w:tcW w:w="648" w:type="dxa"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  <w:shd w:fill="FFFF00"/>
            <w:shd w:fill="FFFF00"/>
          </w:tcPr>
          <w:p w:rsidR="00196EDF" w:rsidRPr="00AD1B5A" w:rsidRDefault="00196EDF" w:rsidP="00127F11">
            <w:pPr>
              <w:jc w:val="center"/>
              <w:rPr>
                <w:highlight w:val="yellow"/>
              </w:rPr>
            </w:pPr>
            <w:r w:rsidRPr="00AD1B5A">
              <w:rPr>
                <w:sz w:val="20"/>
                <w:highlight w:val="yellow"/>
              </w:rPr>
              <w:t>679,95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255,86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125,17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6,18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1379,08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AD1B5A">
        <w:trPr>
          <w:jc w:val="center"/>
        </w:trPr>
        <w:tc>
          <w:tcPr>
            <w:tcW w:w="648" w:type="dxa"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  <w:shd w:fill="FFFF00"/>
            <w:shd w:fill="FFFF00"/>
          </w:tcPr>
          <w:p w:rsidR="00196EDF" w:rsidRPr="00AD1B5A" w:rsidRDefault="00196EDF" w:rsidP="00127F11">
            <w:pPr>
              <w:jc w:val="center"/>
              <w:rPr>
                <w:highlight w:val="yellow"/>
              </w:rPr>
            </w:pPr>
            <w:r w:rsidRPr="00AD1B5A">
              <w:rPr>
                <w:sz w:val="20"/>
                <w:highlight w:val="yellow"/>
              </w:rPr>
              <w:t>717,725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194,98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23,63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6,23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1205,77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AD1B5A">
        <w:trPr>
          <w:jc w:val="center"/>
        </w:trPr>
        <w:tc>
          <w:tcPr>
            <w:tcW w:w="648" w:type="dxa"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  <w:shd w:fill="FFFF00"/>
            <w:shd w:fill="FFFF00"/>
          </w:tcPr>
          <w:p w:rsidR="00196EDF" w:rsidRPr="00AD1B5A" w:rsidRDefault="00196EDF" w:rsidP="00127F11">
            <w:pPr>
              <w:jc w:val="center"/>
              <w:rPr>
                <w:highlight w:val="yellow"/>
              </w:rPr>
            </w:pPr>
            <w:r w:rsidRPr="00AD1B5A">
              <w:rPr>
                <w:sz w:val="20"/>
                <w:highlight w:val="yellow"/>
              </w:rPr>
              <w:t>755,5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75,16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47,92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6,37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368,84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AD1B5A">
        <w:trPr>
          <w:jc w:val="center"/>
        </w:trPr>
        <w:tc>
          <w:tcPr>
            <w:tcW w:w="648" w:type="dxa"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  <w:shd w:fill="FFFF00"/>
            <w:shd w:fill="FFFF00"/>
          </w:tcPr>
          <w:p w:rsidR="00196EDF" w:rsidRPr="00AD1B5A" w:rsidRDefault="00196EDF" w:rsidP="00127F11">
            <w:pPr>
              <w:jc w:val="center"/>
              <w:rPr>
                <w:highlight w:val="yellow"/>
              </w:rPr>
            </w:pPr>
            <w:r w:rsidRPr="00AD1B5A">
              <w:rPr>
                <w:sz w:val="20"/>
                <w:highlight w:val="yellow"/>
              </w:rPr>
              <w:t>793,275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43,15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24,41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6,51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231,64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AD1B5A">
        <w:trPr>
          <w:jc w:val="center"/>
        </w:trPr>
        <w:tc>
          <w:tcPr>
            <w:tcW w:w="648" w:type="dxa"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  <w:shd w:fill="FFFF00"/>
            <w:shd w:fill="FFFF00"/>
          </w:tcPr>
          <w:p w:rsidR="00196EDF" w:rsidRPr="00AD1B5A" w:rsidRDefault="00196EDF" w:rsidP="00127F11">
            <w:pPr>
              <w:jc w:val="center"/>
              <w:rPr>
                <w:highlight w:val="yellow"/>
              </w:rPr>
            </w:pPr>
            <w:r w:rsidRPr="00AD1B5A">
              <w:rPr>
                <w:sz w:val="20"/>
                <w:highlight w:val="yellow"/>
              </w:rPr>
              <w:t>831,05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34,43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26,09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7,04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158,16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AD1B5A">
        <w:trPr>
          <w:jc w:val="center"/>
        </w:trPr>
        <w:tc>
          <w:tcPr>
            <w:tcW w:w="648" w:type="dxa"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  <w:shd w:fill="FFFF00"/>
            <w:shd w:fill="FFFF00"/>
          </w:tcPr>
          <w:p w:rsidR="00196EDF" w:rsidRPr="00AD1B5A" w:rsidRDefault="00196EDF" w:rsidP="00127F11">
            <w:pPr>
              <w:jc w:val="center"/>
              <w:rPr>
                <w:highlight w:val="yellow"/>
              </w:rPr>
            </w:pPr>
            <w:r w:rsidRPr="00AD1B5A">
              <w:rPr>
                <w:sz w:val="20"/>
                <w:highlight w:val="yellow"/>
              </w:rPr>
              <w:t>906,6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58,88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48,25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8,51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287,18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AD1B5A">
        <w:trPr>
          <w:jc w:val="center"/>
        </w:trPr>
        <w:tc>
          <w:tcPr>
            <w:tcW w:w="648" w:type="dxa"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  <w:shd w:fill="FFFF00"/>
            <w:shd w:fill="FFFF00"/>
          </w:tcPr>
          <w:p w:rsidR="00196EDF" w:rsidRPr="00AD1B5A" w:rsidRDefault="00196EDF" w:rsidP="00127F11">
            <w:pPr>
              <w:jc w:val="center"/>
              <w:rPr>
                <w:highlight w:val="yellow"/>
              </w:rPr>
            </w:pPr>
            <w:r w:rsidRPr="00AD1B5A">
              <w:rPr>
                <w:sz w:val="20"/>
                <w:highlight w:val="yellow"/>
              </w:rPr>
              <w:t>944,375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39,86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34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9,75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202,84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1133,25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24,75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19,75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18,56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276,85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30,7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30,7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16,5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16,5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1171,025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28,41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21,95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18,56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334,76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lastRenderedPageBreak/>
              <w:t>1208,8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25,23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20,42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18,54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274,73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1246,575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26,61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21,26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18,51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296,22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1926,525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20,42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18,37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20,11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179,33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27,4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14,3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1964,3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20,42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18,62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20,28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170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2002,075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25,23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18,86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20,44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342,55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3416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1,4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1,4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59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7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131,3</w:t>
            </w:r>
          </w:p>
        </w:tc>
        <w:tc>
          <w:tcPr>
            <w:tcW w:w="83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120,4</w:t>
            </w:r>
          </w:p>
        </w:tc>
        <w:tc>
          <w:tcPr>
            <w:tcW w:w="52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73,9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73,9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43,8</w:t>
            </w:r>
          </w:p>
        </w:tc>
        <w:tc>
          <w:tcPr>
            <w:tcW w:w="97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43,8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(магнитная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(электрическая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148,5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25,59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6,29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7,91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196,21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196,9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131,3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3,5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3,5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3,4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3,4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297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15,26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5,81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7,42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104,7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445,5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29,17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9,35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6,43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177,67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9,9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9,9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594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29,79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9,99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6,24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175,13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742,5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50,23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10,3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6,32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310,71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20,8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20,8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12,6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12,6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891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26,79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6,76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8,14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211,01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1039,5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11,48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6,17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180,07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10,4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10,4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1188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11,64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5,33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18,54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191,85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1336,5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15,47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5,26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18,47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268,71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20,8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20,8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</w:t>
            </w:r>
          </w:p>
        </w:tc>
      </w:tr>
      <w:tr w:rsidR="00196EDF" w:rsidRPr="00ED4E09" w:rsidTr="00AD1B5A">
        <w:trPr>
          <w:jc w:val="center"/>
        </w:trPr>
        <w:tc>
          <w:tcPr>
            <w:tcW w:w="648" w:type="dxa"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1633,5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18,51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5,19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18,92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336,16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528" w:type="dxa"/>
            <w:vMerge w:val="restart"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52,5</w:t>
            </w:r>
          </w:p>
        </w:tc>
        <w:tc>
          <w:tcPr>
            <w:tcW w:w="596" w:type="dxa"/>
            <w:vMerge w:val="restart"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52,5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28,5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28,5</w:t>
            </w:r>
          </w:p>
        </w:tc>
      </w:tr>
      <w:tr w:rsidR="00196EDF" w:rsidRPr="00ED4E09" w:rsidTr="00AD1B5A">
        <w:trPr>
          <w:jc w:val="center"/>
        </w:trPr>
        <w:tc>
          <w:tcPr>
            <w:tcW w:w="648" w:type="dxa"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1782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25,91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4,99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19,52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496,29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1930,5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21,83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5,05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20,11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427,09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48,2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25,2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2079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19,12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5,26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21,01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386,21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2227,5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12,35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5,12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22,21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249,61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26,3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14,3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2376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11,4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5,33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23,44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236,21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2524,5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8,58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5,77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24,66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156,59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11,5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2821,5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6,33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5,19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26,24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95,09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6,6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3,3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196EDF" w:rsidRPr="00ED4E09" w:rsidTr="00FC49E2">
        <w:trPr>
          <w:jc w:val="center"/>
        </w:trPr>
        <w:tc>
          <w:tcPr>
            <w:tcW w:w="3416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59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7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196,9</w:t>
            </w:r>
          </w:p>
        </w:tc>
        <w:tc>
          <w:tcPr>
            <w:tcW w:w="83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131,3</w:t>
            </w:r>
          </w:p>
        </w:tc>
        <w:tc>
          <w:tcPr>
            <w:tcW w:w="52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52,5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52,5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28,5</w:t>
            </w:r>
          </w:p>
        </w:tc>
        <w:tc>
          <w:tcPr>
            <w:tcW w:w="97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28,5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(магнитная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(SATA) (электрическая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3000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51,88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5,62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27,23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1404,38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7,2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2,7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196EDF" w:rsidRPr="00ED4E09" w:rsidTr="00FC49E2">
        <w:trPr>
          <w:jc w:val="center"/>
        </w:trPr>
        <w:tc>
          <w:tcPr>
            <w:tcW w:w="3416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7,2</w:t>
            </w:r>
          </w:p>
        </w:tc>
        <w:tc>
          <w:tcPr>
            <w:tcW w:w="83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2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2,7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tcW w:w="97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(SATA) (магнитная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(блок электроники) (электрическая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700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14,96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13,29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6,17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42,38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1,4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1,2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0,7</w:t>
            </w:r>
          </w:p>
        </w:tc>
      </w:tr>
      <w:tr w:rsidR="00196EDF" w:rsidRPr="00ED4E09" w:rsidTr="00FC49E2">
        <w:trPr>
          <w:jc w:val="center"/>
        </w:trPr>
        <w:tc>
          <w:tcPr>
            <w:tcW w:w="3416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1,4</w:t>
            </w:r>
          </w:p>
        </w:tc>
        <w:tc>
          <w:tcPr>
            <w:tcW w:w="83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tcW w:w="52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1,2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W w:w="97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0,7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(блок электроники) (магнитная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оптический диск (SATA) (электрическая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750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11,4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10,13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6,35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33,2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</w:tr>
      <w:tr w:rsidR="00196EDF" w:rsidRPr="00ED4E09" w:rsidTr="00FC49E2">
        <w:trPr>
          <w:jc w:val="center"/>
        </w:trPr>
        <w:tc>
          <w:tcPr>
            <w:tcW w:w="3416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W w:w="83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52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97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оптический диск (SATA) (магнитная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(электрическая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0,7485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24,72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19,32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9,77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150,67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 w:rsidR="00196EDF" w:rsidRPr="00ED4E09" w:rsidTr="00FC49E2">
        <w:trPr>
          <w:jc w:val="center"/>
        </w:trPr>
        <w:tc>
          <w:tcPr>
            <w:tcW w:w="3416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lastRenderedPageBreak/>
              <w:t>Максимальные значения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59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7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tcW w:w="83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52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tcW w:w="97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(магнитная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(электрическая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(магнитная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(электрическая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(магнитная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</w:tbl>
    <w:p w:rsidR="00196EDF" w:rsidRDefault="00196EDF" w:rsidP="00196EDF">
      <w:pPr>
        <w:ind w:firstLine="709"/>
        <w:jc w:val="both"/>
        <w:rPr>
          <w:rFonts w:eastAsia="Symbol"/>
          <w:sz w:val="18"/>
          <w:szCs w:val="18"/>
        </w:rPr>
      </w:pPr>
    </w:p>
    <w:p w:rsidR="008142B0" w:rsidRDefault="008142B0" w:rsidP="00127F11">
      <w:pPr>
        <w:keepNext/>
        <w:keepLines/>
        <w:ind w:firstLine="709"/>
        <w:jc w:val="right"/>
        <w:rPr>
          <w:rFonts w:eastAsia="Symbol"/>
          <w:sz w:val="18"/>
          <w:szCs w:val="18"/>
        </w:rPr>
      </w:pPr>
      <w:r w:rsidRPr="0054474B">
        <w:rPr>
          <w:rFonts w:eastAsia="Symbol"/>
          <w:b/>
          <w:sz w:val="28"/>
          <w:szCs w:val="28"/>
        </w:rPr>
        <w:t>Таблица 4</w:t>
      </w:r>
      <w:r>
        <w:rPr>
          <w:rFonts w:eastAsia="Symbol"/>
          <w:sz w:val="28"/>
          <w:szCs w:val="28"/>
        </w:rPr>
        <w:t xml:space="preserve"> </w:t>
      </w:r>
      <w:r w:rsidRPr="0054474B">
        <w:rPr>
          <w:rFonts w:eastAsia="Symbol"/>
          <w:b/>
          <w:sz w:val="28"/>
          <w:szCs w:val="28"/>
        </w:rPr>
        <w:t>(</w:t>
      </w:r>
      <w:r>
        <w:rPr>
          <w:rFonts w:eastAsia="Symbol"/>
          <w:sz w:val="28"/>
          <w:szCs w:val="28"/>
        </w:rPr>
        <w:t>Расчеты</w:t>
      </w:r>
      <w:r w:rsidRPr="0054474B">
        <w:rPr>
          <w:rFonts w:eastAsia="Symbol"/>
          <w:b/>
          <w:sz w:val="28"/>
          <w:szCs w:val="28"/>
        </w:rPr>
        <w:t>)</w:t>
      </w:r>
    </w:p>
    <w:p w:rsidR="0040588A" w:rsidRDefault="0040588A" w:rsidP="00127F11">
      <w:pPr>
        <w:keepNext/>
        <w:keepLines/>
        <w:ind w:left="710"/>
      </w:pPr>
      <w:r w:rsidRPr="0040588A">
        <w:t>(Для 3 категории)</w:t>
      </w:r>
    </w:p>
    <w:p w:rsidR="00A223AC" w:rsidRPr="0040588A" w:rsidRDefault="00A223AC" w:rsidP="00127F11">
      <w:pPr>
        <w:keepNext/>
        <w:keepLines/>
        <w:ind w:left="71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60"/>
        <w:gridCol w:w="728"/>
        <w:gridCol w:w="652"/>
        <w:gridCol w:w="652"/>
        <w:gridCol w:w="738"/>
        <w:gridCol w:w="1334"/>
        <w:gridCol w:w="1336"/>
        <w:gridCol w:w="1455"/>
        <w:gridCol w:w="1263"/>
        <w:gridCol w:w="1152"/>
      </w:tblGrid>
      <w:tr w:rsidR="0040588A" w:rsidRPr="00615109" w:rsidTr="008142B0">
        <w:trPr>
          <w:cantSplit/>
          <w:jc w:val="center"/>
        </w:trPr>
        <w:tc>
          <w:tcPr>
            <w:tcW w:w="329" w:type="pct"/>
            <w:vMerge w:val="restar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F</w:t>
            </w:r>
            <w:r w:rsidRPr="00615109">
              <w:rPr>
                <w:b/>
                <w:bCs/>
                <w:sz w:val="18"/>
                <w:szCs w:val="18"/>
              </w:rPr>
              <w:t>с, МГц</w:t>
            </w:r>
          </w:p>
        </w:tc>
        <w:tc>
          <w:tcPr>
            <w:tcW w:w="367" w:type="pct"/>
            <w:vMerge w:val="restar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U</w:t>
            </w:r>
            <w:r w:rsidRPr="00615109">
              <w:rPr>
                <w:b/>
                <w:bCs/>
                <w:sz w:val="18"/>
                <w:szCs w:val="18"/>
              </w:rPr>
              <w:t>с</w:t>
            </w:r>
            <w:r w:rsidRPr="00615109">
              <w:rPr>
                <w:b/>
                <w:bCs/>
                <w:sz w:val="18"/>
                <w:szCs w:val="18"/>
                <w:lang w:val="en-US"/>
              </w:rPr>
              <w:t>+</w:t>
            </w:r>
            <w:proofErr w:type="spellStart"/>
            <w:r w:rsidRPr="00615109">
              <w:rPr>
                <w:b/>
                <w:bCs/>
                <w:sz w:val="18"/>
                <w:szCs w:val="18"/>
              </w:rPr>
              <w:t>ш</w:t>
            </w:r>
            <w:proofErr w:type="spellEnd"/>
            <w:r w:rsidRPr="00615109">
              <w:rPr>
                <w:b/>
                <w:bCs/>
                <w:sz w:val="18"/>
                <w:szCs w:val="18"/>
              </w:rPr>
              <w:t>,</w:t>
            </w:r>
          </w:p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615109">
              <w:rPr>
                <w:b/>
                <w:bCs/>
                <w:sz w:val="18"/>
                <w:szCs w:val="18"/>
              </w:rPr>
              <w:t>мкВ</w:t>
            </w:r>
          </w:p>
        </w:tc>
        <w:tc>
          <w:tcPr>
            <w:tcW w:w="329" w:type="pct"/>
            <w:vMerge w:val="restar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U</w:t>
            </w:r>
            <w:proofErr w:type="spellStart"/>
            <w:r w:rsidRPr="00615109">
              <w:rPr>
                <w:b/>
                <w:bCs/>
                <w:sz w:val="18"/>
                <w:szCs w:val="18"/>
              </w:rPr>
              <w:t>ш</w:t>
            </w:r>
            <w:proofErr w:type="spellEnd"/>
            <w:r w:rsidRPr="00615109">
              <w:rPr>
                <w:b/>
                <w:bCs/>
                <w:sz w:val="18"/>
                <w:szCs w:val="18"/>
              </w:rPr>
              <w:t>,</w:t>
            </w:r>
          </w:p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</w:rPr>
              <w:t>мкВ</w:t>
            </w:r>
          </w:p>
        </w:tc>
        <w:tc>
          <w:tcPr>
            <w:tcW w:w="329" w:type="pct"/>
            <w:vMerge w:val="restar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proofErr w:type="spellStart"/>
            <w:r w:rsidRPr="00615109">
              <w:rPr>
                <w:b/>
                <w:bCs/>
                <w:sz w:val="18"/>
                <w:szCs w:val="18"/>
              </w:rPr>
              <w:t>Ka</w:t>
            </w:r>
            <w:proofErr w:type="spellEnd"/>
          </w:p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1/</w:t>
            </w:r>
            <w:r w:rsidRPr="00615109">
              <w:rPr>
                <w:b/>
                <w:bCs/>
                <w:sz w:val="18"/>
                <w:szCs w:val="18"/>
              </w:rPr>
              <w:t>м</w:t>
            </w:r>
          </w:p>
        </w:tc>
        <w:tc>
          <w:tcPr>
            <w:tcW w:w="372" w:type="pct"/>
            <w:vMerge w:val="restar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proofErr w:type="spellStart"/>
            <w:r w:rsidRPr="00615109">
              <w:rPr>
                <w:b/>
                <w:bCs/>
                <w:sz w:val="18"/>
                <w:szCs w:val="18"/>
                <w:lang w:val="en-US"/>
              </w:rPr>
              <w:t>Ec</w:t>
            </w:r>
            <w:proofErr w:type="spellEnd"/>
            <w:r w:rsidRPr="00615109">
              <w:rPr>
                <w:b/>
                <w:bCs/>
                <w:sz w:val="18"/>
                <w:szCs w:val="18"/>
              </w:rPr>
              <w:t>,</w:t>
            </w:r>
          </w:p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</w:rPr>
              <w:t>мкВ/м</w:t>
            </w:r>
          </w:p>
        </w:tc>
        <w:tc>
          <w:tcPr>
            <w:tcW w:w="668" w:type="pc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r1</w:t>
            </w:r>
            <w:r w:rsidRPr="00615109">
              <w:rPr>
                <w:b/>
                <w:bCs/>
                <w:sz w:val="18"/>
                <w:szCs w:val="18"/>
              </w:rPr>
              <w:t>, м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r1’</w:t>
            </w:r>
            <w:r w:rsidRPr="00615109">
              <w:rPr>
                <w:b/>
                <w:bCs/>
                <w:sz w:val="18"/>
                <w:szCs w:val="18"/>
              </w:rPr>
              <w:t>, м</w:t>
            </w:r>
          </w:p>
        </w:tc>
        <w:tc>
          <w:tcPr>
            <w:tcW w:w="728" w:type="pc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R2</w:t>
            </w:r>
            <w:r w:rsidRPr="00615109">
              <w:rPr>
                <w:b/>
                <w:bCs/>
                <w:sz w:val="18"/>
                <w:szCs w:val="18"/>
              </w:rPr>
              <w:t xml:space="preserve"> Стационарные м</w:t>
            </w:r>
          </w:p>
        </w:tc>
        <w:tc>
          <w:tcPr>
            <w:tcW w:w="632" w:type="pc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R2</w:t>
            </w:r>
            <w:r w:rsidRPr="00615109">
              <w:rPr>
                <w:b/>
                <w:bCs/>
                <w:sz w:val="18"/>
                <w:szCs w:val="18"/>
              </w:rPr>
              <w:t xml:space="preserve"> Возимые, м</w:t>
            </w:r>
          </w:p>
        </w:tc>
        <w:tc>
          <w:tcPr>
            <w:tcW w:w="577" w:type="pc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R2</w:t>
            </w:r>
            <w:r w:rsidRPr="00615109">
              <w:rPr>
                <w:b/>
                <w:bCs/>
                <w:sz w:val="18"/>
                <w:szCs w:val="18"/>
              </w:rPr>
              <w:t xml:space="preserve"> Носимые, м</w:t>
            </w:r>
          </w:p>
        </w:tc>
      </w:tr>
      <w:tr w:rsidR="0040588A" w:rsidRPr="00615109" w:rsidTr="008142B0">
        <w:trPr>
          <w:cantSplit/>
          <w:tblHeader/>
          <w:jc w:val="center"/>
        </w:trPr>
        <w:tc>
          <w:tcPr>
            <w:tcW w:w="329" w:type="pct"/>
            <w:vMerge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367" w:type="pct"/>
            <w:vMerge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329" w:type="pct"/>
            <w:vMerge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329" w:type="pct"/>
            <w:vMerge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372" w:type="pct"/>
            <w:vMerge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668" w:type="pct"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669" w:type="pct"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728" w:type="pct"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632" w:type="pct"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577" w:type="pct"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(электрическая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113,325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42,85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38,55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8,14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152,29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1,4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120,4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7,7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151,1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42,02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31,81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7,89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216,62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188,875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54,01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26,95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7,66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358,53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226,65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47,32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30,97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7,54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269,76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264,425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56,23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27,67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7,47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365,66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302,2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43,4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36,56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7,4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173,06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339,975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44,31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22,11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7,05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270,72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377,75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69,02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29,17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6,71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419,73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415,525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32,89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21,68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6,49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160,52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453,3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37,8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33,11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6,41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116,9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491,075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33,3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26,61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6,33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126,73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528,85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49,2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42,27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6,29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158,36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73,9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43,8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604,4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94,73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79,8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6,24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318,53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642,175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121,06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33,54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6,21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722,35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679,95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255,86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125,17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6,18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1379,08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717,725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194,98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23,63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6,23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1205,77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755,5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75,16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47,92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6,37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368,84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793,275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43,15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24,41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6,51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231,64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831,05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34,43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26,09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7,04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158,16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906,6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58,88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48,25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8,51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287,18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944,375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39,86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34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9,75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202,84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1133,25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24,75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19,75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18,56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276,85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30,7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16,5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1171,025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28,41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21,95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18,56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334,76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1208,8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25,23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20,42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18,54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274,73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1246,575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26,61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21,26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18,51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296,22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1926,525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20,42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18,37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20,11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179,33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1964,3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20,42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18,62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20,28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170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2002,075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25,23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18,86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20,44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342,55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3477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134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1,4</w:t>
            </w:r>
          </w:p>
        </w:tc>
        <w:tc>
          <w:tcPr>
            <w:tcW w:w="13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146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120,4</w:t>
            </w:r>
          </w:p>
        </w:tc>
        <w:tc>
          <w:tcPr>
            <w:tcW w:w="127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73,9</w:t>
            </w:r>
          </w:p>
        </w:tc>
        <w:tc>
          <w:tcPr>
            <w:tcW w:w="116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43,8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(магнитная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(электрическая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148,5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25,59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6,29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7,91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196,21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131,3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3,5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3,4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297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15,26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5,81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7,42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104,7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445,5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29,17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9,35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6,43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177,67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9,9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594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29,79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9,99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6,24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175,13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742,5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50,23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10,3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6,32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310,71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20,8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12,6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891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26,79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6,76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8,14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211,01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1039,5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11,48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6,17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180,07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10,4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1188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11,64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5,33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18,54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191,85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1336,5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15,47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5,26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18,47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268,71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20,8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11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1633,5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18,51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5,19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18,92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336,16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52,5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28,5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1782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25,91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4,99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19,52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496,29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1930,5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21,83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5,05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20,11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427,09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2079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19,12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5,26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21,01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386,21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2227,5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12,35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5,12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22,21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249,61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2376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11,4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5,33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23,44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236,21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2524,5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8,58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5,77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24,66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156,59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2821,5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6,33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5,19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26,24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95,09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40588A" w:rsidRPr="00615109" w:rsidTr="008142B0">
        <w:trPr>
          <w:jc w:val="center"/>
        </w:trPr>
        <w:tc>
          <w:tcPr>
            <w:tcW w:w="3477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134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13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146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131,3</w:t>
            </w:r>
          </w:p>
        </w:tc>
        <w:tc>
          <w:tcPr>
            <w:tcW w:w="127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52,5</w:t>
            </w:r>
          </w:p>
        </w:tc>
        <w:tc>
          <w:tcPr>
            <w:tcW w:w="116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28,5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(магнитная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(SATA) (электрическая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3000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51,88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5,62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27,23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1404,38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40588A" w:rsidRPr="00615109" w:rsidTr="008142B0">
        <w:trPr>
          <w:jc w:val="center"/>
        </w:trPr>
        <w:tc>
          <w:tcPr>
            <w:tcW w:w="3477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134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27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16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(SATA) (магнитная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(блок электроники) (электрическая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700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14,96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13,29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6,17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42,38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0,7</w:t>
            </w:r>
          </w:p>
        </w:tc>
      </w:tr>
      <w:tr w:rsidR="0040588A" w:rsidRPr="00615109" w:rsidTr="008142B0">
        <w:trPr>
          <w:jc w:val="center"/>
        </w:trPr>
        <w:tc>
          <w:tcPr>
            <w:tcW w:w="3477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134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tcW w:w="127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W w:w="116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0,7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(блок электроники) (магнитная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оптический диск (SATA) (электрическая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750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11,4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10,13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6,35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33,2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</w:tr>
      <w:tr w:rsidR="0040588A" w:rsidRPr="00615109" w:rsidTr="008142B0">
        <w:trPr>
          <w:jc w:val="center"/>
        </w:trPr>
        <w:tc>
          <w:tcPr>
            <w:tcW w:w="3477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134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127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116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оптический диск (SATA) (магнитная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(электрическая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0,7485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24,72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19,32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9,77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150,67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 w:rsidR="0040588A" w:rsidRPr="00615109" w:rsidTr="008142B0">
        <w:trPr>
          <w:jc w:val="center"/>
        </w:trPr>
        <w:tc>
          <w:tcPr>
            <w:tcW w:w="3477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134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13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146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7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6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(магнитная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(электрическая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(магнитная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(электрическая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(магнитная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</w:tbl>
    <w:p w:rsidR="0040588A" w:rsidRDefault="0040588A" w:rsidP="00657792">
      <w:pPr>
        <w:jc w:val="right"/>
        <w:rPr>
          <w:sz w:val="28"/>
          <w:szCs w:val="28"/>
        </w:rPr>
      </w:pPr>
    </w:p>
    <w:p w:rsidR="00196EDF" w:rsidRPr="00BD5958" w:rsidRDefault="00BD5958" w:rsidP="00127F11">
      <w:pPr>
        <w:keepNext/>
        <w:keepLines/>
        <w:jc w:val="right"/>
        <w:rPr>
          <w:sz w:val="28"/>
          <w:szCs w:val="28"/>
        </w:rPr>
      </w:pPr>
      <w:r w:rsidRPr="0054474B">
        <w:rPr>
          <w:b/>
          <w:sz w:val="28"/>
          <w:szCs w:val="28"/>
        </w:rPr>
        <w:t>Таблица 5</w:t>
      </w:r>
      <w:r w:rsidRPr="00BD5958">
        <w:rPr>
          <w:sz w:val="28"/>
          <w:szCs w:val="28"/>
        </w:rPr>
        <w:t xml:space="preserve"> </w:t>
      </w:r>
      <w:r w:rsidRPr="0054474B">
        <w:rPr>
          <w:b/>
          <w:sz w:val="28"/>
          <w:szCs w:val="28"/>
        </w:rPr>
        <w:t>(</w:t>
      </w:r>
      <w:r w:rsidRPr="00BD5958">
        <w:rPr>
          <w:sz w:val="28"/>
          <w:szCs w:val="28"/>
        </w:rPr>
        <w:t>Цепи питания</w:t>
      </w:r>
      <w:r w:rsidRPr="0054474B">
        <w:rPr>
          <w:b/>
          <w:sz w:val="28"/>
          <w:szCs w:val="28"/>
        </w:rPr>
        <w:t>)</w:t>
      </w:r>
    </w:p>
    <w:p w:rsidR="00BD5958" w:rsidRDefault="008142B0" w:rsidP="00127F11">
      <w:pPr>
        <w:keepNext/>
        <w:keepLines/>
        <w:ind w:firstLine="709"/>
      </w:pPr>
      <w:r>
        <w:t>(Для 2</w:t>
      </w:r>
      <w:r w:rsidRPr="0040588A">
        <w:t xml:space="preserve"> категории)</w:t>
      </w:r>
    </w:p>
    <w:p w:rsidR="00A223AC" w:rsidRDefault="00A223AC" w:rsidP="00127F11">
      <w:pPr>
        <w:keepNext/>
        <w:keepLines/>
        <w:ind w:firstLine="709"/>
        <w:rPr>
          <w:color w:val="FF0000"/>
          <w:sz w:val="28"/>
          <w:szCs w:val="28"/>
        </w:rPr>
      </w:pPr>
    </w:p>
    <w:tbl>
      <w:tblPr>
        <w:tblW w:w="5000" w:type="pct"/>
        <w:tblLook w:val="04A0"/>
      </w:tblPr>
      <w:tblGrid>
        <w:gridCol w:w="1079"/>
        <w:gridCol w:w="1277"/>
        <w:gridCol w:w="1104"/>
        <w:gridCol w:w="1380"/>
        <w:gridCol w:w="1235"/>
        <w:gridCol w:w="1349"/>
        <w:gridCol w:w="1434"/>
        <w:gridCol w:w="1212"/>
      </w:tblGrid>
      <w:tr w:rsidR="00BD5958" w:rsidRPr="00BD5958" w:rsidTr="008142B0">
        <w:trPr>
          <w:trHeight w:val="276"/>
          <w:tblHeader/>
        </w:trPr>
        <w:tc>
          <w:tcPr>
            <w:tcW w:w="53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BD5958">
              <w:rPr>
                <w:b/>
                <w:bCs/>
                <w:sz w:val="20"/>
                <w:szCs w:val="20"/>
              </w:rPr>
              <w:t>f</w:t>
            </w:r>
            <w:proofErr w:type="spellEnd"/>
            <w:r w:rsidRPr="00BD5958">
              <w:rPr>
                <w:b/>
                <w:bCs/>
                <w:sz w:val="20"/>
                <w:szCs w:val="20"/>
              </w:rPr>
              <w:t>, МГц</w:t>
            </w:r>
          </w:p>
        </w:tc>
        <w:tc>
          <w:tcPr>
            <w:tcW w:w="634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BD5958">
              <w:rPr>
                <w:b/>
                <w:bCs/>
                <w:sz w:val="20"/>
                <w:szCs w:val="20"/>
              </w:rPr>
              <w:t>Uизм</w:t>
            </w:r>
            <w:proofErr w:type="spellEnd"/>
            <w:r w:rsidRPr="00BD5958">
              <w:rPr>
                <w:b/>
                <w:bCs/>
                <w:sz w:val="20"/>
                <w:szCs w:val="20"/>
              </w:rPr>
              <w:t>, мкВ</w:t>
            </w:r>
          </w:p>
        </w:tc>
        <w:tc>
          <w:tcPr>
            <w:tcW w:w="548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BD5958">
              <w:rPr>
                <w:b/>
                <w:bCs/>
                <w:sz w:val="20"/>
                <w:szCs w:val="20"/>
              </w:rPr>
              <w:t>Uп</w:t>
            </w:r>
            <w:proofErr w:type="spellEnd"/>
            <w:r w:rsidRPr="00BD5958">
              <w:rPr>
                <w:b/>
                <w:bCs/>
                <w:sz w:val="20"/>
                <w:szCs w:val="20"/>
              </w:rPr>
              <w:t>, мкВ</w:t>
            </w:r>
          </w:p>
        </w:tc>
        <w:tc>
          <w:tcPr>
            <w:tcW w:w="68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  <w:lang w:val="en-US"/>
              </w:rPr>
              <w:t>R</w:t>
            </w:r>
            <w:r w:rsidRPr="00BD5958">
              <w:rPr>
                <w:b/>
                <w:bCs/>
                <w:sz w:val="20"/>
                <w:szCs w:val="20"/>
              </w:rPr>
              <w:t>, Ом</w:t>
            </w:r>
          </w:p>
        </w:tc>
        <w:tc>
          <w:tcPr>
            <w:tcW w:w="613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BD5958">
              <w:rPr>
                <w:b/>
                <w:bCs/>
                <w:sz w:val="20"/>
                <w:szCs w:val="20"/>
              </w:rPr>
              <w:t>Uс</w:t>
            </w:r>
            <w:proofErr w:type="spellEnd"/>
            <w:r w:rsidRPr="00BD5958">
              <w:rPr>
                <w:b/>
                <w:bCs/>
                <w:sz w:val="20"/>
                <w:szCs w:val="20"/>
              </w:rPr>
              <w:t>, мкВ</w:t>
            </w:r>
          </w:p>
        </w:tc>
        <w:tc>
          <w:tcPr>
            <w:tcW w:w="670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rFonts w:eastAsia="Symbol"/>
                <w:b/>
                <w:sz w:val="20"/>
                <w:szCs w:val="20"/>
              </w:rPr>
              <w:t>∆</w:t>
            </w:r>
            <w:proofErr w:type="spellStart"/>
            <w:r w:rsidRPr="00BD5958">
              <w:rPr>
                <w:rFonts w:eastAsia="Symbol"/>
                <w:b/>
                <w:sz w:val="20"/>
                <w:szCs w:val="20"/>
                <w:lang w:val="en-US"/>
              </w:rPr>
              <w:t>i</w:t>
            </w:r>
            <w:proofErr w:type="spellEnd"/>
          </w:p>
        </w:tc>
        <w:tc>
          <w:tcPr>
            <w:tcW w:w="131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BD5958">
              <w:rPr>
                <w:b/>
                <w:bCs/>
                <w:sz w:val="20"/>
                <w:szCs w:val="20"/>
              </w:rPr>
              <w:t>Kзат</w:t>
            </w:r>
            <w:proofErr w:type="spellEnd"/>
            <w:r w:rsidRPr="00BD5958">
              <w:rPr>
                <w:b/>
                <w:bCs/>
                <w:sz w:val="20"/>
                <w:szCs w:val="20"/>
              </w:rPr>
              <w:t xml:space="preserve"> (дБ)</w:t>
            </w:r>
          </w:p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BD5958">
              <w:rPr>
                <w:b/>
                <w:bCs/>
                <w:sz w:val="20"/>
                <w:szCs w:val="20"/>
              </w:rPr>
              <w:t>если ∆&gt;δ</w:t>
            </w:r>
          </w:p>
        </w:tc>
      </w:tr>
      <w:tr w:rsidR="00BD5958" w:rsidRPr="00BD5958" w:rsidTr="008142B0">
        <w:trPr>
          <w:trHeight w:val="98"/>
          <w:tblHeader/>
        </w:trPr>
        <w:tc>
          <w:tcPr>
            <w:tcW w:w="53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34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8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85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70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rFonts w:eastAsia="Symbol"/>
                <w:b/>
                <w:sz w:val="20"/>
                <w:szCs w:val="20"/>
              </w:rPr>
            </w:pPr>
          </w:p>
        </w:tc>
        <w:tc>
          <w:tcPr>
            <w:tcW w:w="7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</w:rPr>
              <w:t>2к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</w:rPr>
              <w:t>3к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Измерение в проводе "Фаза"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(SATA)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(блок электроники)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оптический диск (SATA)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 xml:space="preserve">Измерение в проводах "Ноль", "Защитное </w:t>
            </w:r>
            <w:proofErr w:type="spellStart"/>
            <w:r>
              <w:rPr>
                <w:b/>
                <w:sz w:val="20"/>
              </w:rPr>
              <w:t>зануление</w:t>
            </w:r>
            <w:proofErr w:type="spellEnd"/>
            <w:r>
              <w:rPr>
                <w:b/>
                <w:sz w:val="20"/>
              </w:rPr>
              <w:t>"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(SATA)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(блок электроники)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оптический диск (SATA)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</w:tbl>
    <w:p w:rsidR="008142B0" w:rsidRDefault="008142B0" w:rsidP="00657792">
      <w:pPr>
        <w:jc w:val="right"/>
        <w:rPr>
          <w:sz w:val="28"/>
          <w:szCs w:val="28"/>
        </w:rPr>
      </w:pPr>
    </w:p>
    <w:p w:rsidR="00BD5958" w:rsidRDefault="008142B0" w:rsidP="00127F11">
      <w:pPr>
        <w:keepNext/>
        <w:keepLines/>
        <w:jc w:val="right"/>
        <w:rPr>
          <w:sz w:val="28"/>
          <w:szCs w:val="28"/>
        </w:rPr>
      </w:pPr>
      <w:r w:rsidRPr="0054474B">
        <w:rPr>
          <w:b/>
          <w:sz w:val="28"/>
          <w:szCs w:val="28"/>
        </w:rPr>
        <w:t>Таблица 6</w:t>
      </w:r>
      <w:r w:rsidRPr="00BD5958">
        <w:rPr>
          <w:sz w:val="28"/>
          <w:szCs w:val="28"/>
        </w:rPr>
        <w:t xml:space="preserve"> </w:t>
      </w:r>
      <w:r w:rsidRPr="0054474B">
        <w:rPr>
          <w:b/>
          <w:sz w:val="28"/>
          <w:szCs w:val="28"/>
        </w:rPr>
        <w:t>(</w:t>
      </w:r>
      <w:r w:rsidRPr="00BD5958">
        <w:rPr>
          <w:sz w:val="28"/>
          <w:szCs w:val="28"/>
        </w:rPr>
        <w:t>Цепи питания</w:t>
      </w:r>
      <w:r w:rsidRPr="0054474B">
        <w:rPr>
          <w:b/>
          <w:sz w:val="28"/>
          <w:szCs w:val="28"/>
        </w:rPr>
        <w:t>)</w:t>
      </w:r>
    </w:p>
    <w:p w:rsidR="008142B0" w:rsidRDefault="008142B0" w:rsidP="00127F11">
      <w:pPr>
        <w:keepNext/>
        <w:keepLines/>
        <w:ind w:firstLine="709"/>
      </w:pPr>
      <w:r>
        <w:t>(Для 3</w:t>
      </w:r>
      <w:r w:rsidRPr="0040588A">
        <w:t xml:space="preserve"> категории)</w:t>
      </w:r>
    </w:p>
    <w:p w:rsidR="00A223AC" w:rsidRDefault="00A223AC" w:rsidP="00127F11">
      <w:pPr>
        <w:keepNext/>
        <w:keepLines/>
        <w:ind w:firstLine="709"/>
        <w:rPr>
          <w:color w:val="FF0000"/>
          <w:sz w:val="28"/>
          <w:szCs w:val="28"/>
        </w:rPr>
      </w:pPr>
    </w:p>
    <w:tbl>
      <w:tblPr>
        <w:tblW w:w="5000" w:type="pct"/>
        <w:tblLook w:val="04A0"/>
      </w:tblPr>
      <w:tblGrid>
        <w:gridCol w:w="1079"/>
        <w:gridCol w:w="1277"/>
        <w:gridCol w:w="1104"/>
        <w:gridCol w:w="1380"/>
        <w:gridCol w:w="1235"/>
        <w:gridCol w:w="1349"/>
        <w:gridCol w:w="2646"/>
      </w:tblGrid>
      <w:tr w:rsidR="008142B0" w:rsidRPr="008142B0" w:rsidTr="008142B0">
        <w:trPr>
          <w:trHeight w:val="276"/>
          <w:tblHeader/>
        </w:trPr>
        <w:tc>
          <w:tcPr>
            <w:tcW w:w="5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142B0">
              <w:rPr>
                <w:b/>
                <w:bCs/>
                <w:sz w:val="20"/>
                <w:szCs w:val="20"/>
              </w:rPr>
              <w:t>f</w:t>
            </w:r>
            <w:proofErr w:type="spellEnd"/>
            <w:r w:rsidRPr="008142B0">
              <w:rPr>
                <w:b/>
                <w:bCs/>
                <w:sz w:val="20"/>
                <w:szCs w:val="20"/>
              </w:rPr>
              <w:t>, МГц</w:t>
            </w:r>
          </w:p>
        </w:tc>
        <w:tc>
          <w:tcPr>
            <w:tcW w:w="634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142B0">
              <w:rPr>
                <w:b/>
                <w:bCs/>
                <w:sz w:val="20"/>
                <w:szCs w:val="20"/>
              </w:rPr>
              <w:t>Uизм</w:t>
            </w:r>
            <w:proofErr w:type="spellEnd"/>
            <w:r w:rsidRPr="008142B0">
              <w:rPr>
                <w:b/>
                <w:bCs/>
                <w:sz w:val="20"/>
                <w:szCs w:val="20"/>
              </w:rPr>
              <w:t>, мкВ</w:t>
            </w:r>
          </w:p>
        </w:tc>
        <w:tc>
          <w:tcPr>
            <w:tcW w:w="548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142B0">
              <w:rPr>
                <w:b/>
                <w:bCs/>
                <w:sz w:val="20"/>
                <w:szCs w:val="20"/>
              </w:rPr>
              <w:t>Uп</w:t>
            </w:r>
            <w:proofErr w:type="spellEnd"/>
            <w:r w:rsidRPr="008142B0">
              <w:rPr>
                <w:b/>
                <w:bCs/>
                <w:sz w:val="20"/>
                <w:szCs w:val="20"/>
              </w:rPr>
              <w:t>, мкВ</w:t>
            </w:r>
          </w:p>
        </w:tc>
        <w:tc>
          <w:tcPr>
            <w:tcW w:w="685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142B0">
              <w:rPr>
                <w:b/>
                <w:bCs/>
                <w:sz w:val="20"/>
                <w:szCs w:val="20"/>
                <w:lang w:val="en-US"/>
              </w:rPr>
              <w:t>R</w:t>
            </w:r>
            <w:r w:rsidRPr="008142B0">
              <w:rPr>
                <w:b/>
                <w:bCs/>
                <w:sz w:val="20"/>
                <w:szCs w:val="20"/>
              </w:rPr>
              <w:t xml:space="preserve"> , Ом</w:t>
            </w:r>
          </w:p>
        </w:tc>
        <w:tc>
          <w:tcPr>
            <w:tcW w:w="613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142B0">
              <w:rPr>
                <w:b/>
                <w:bCs/>
                <w:sz w:val="20"/>
                <w:szCs w:val="20"/>
              </w:rPr>
              <w:t>Uс</w:t>
            </w:r>
            <w:proofErr w:type="spellEnd"/>
            <w:r w:rsidRPr="008142B0">
              <w:rPr>
                <w:b/>
                <w:bCs/>
                <w:sz w:val="20"/>
                <w:szCs w:val="20"/>
              </w:rPr>
              <w:t>, мкВ</w:t>
            </w:r>
          </w:p>
        </w:tc>
        <w:tc>
          <w:tcPr>
            <w:tcW w:w="670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rFonts w:eastAsia="Symbol"/>
                <w:b/>
                <w:sz w:val="20"/>
                <w:szCs w:val="20"/>
              </w:rPr>
              <w:t>∆</w:t>
            </w:r>
            <w:proofErr w:type="spellStart"/>
            <w:r w:rsidRPr="008142B0">
              <w:rPr>
                <w:rFonts w:eastAsia="Symbol"/>
                <w:b/>
                <w:sz w:val="20"/>
                <w:szCs w:val="20"/>
                <w:lang w:val="en-US"/>
              </w:rPr>
              <w:t>i</w:t>
            </w:r>
            <w:proofErr w:type="spellEnd"/>
          </w:p>
        </w:tc>
        <w:tc>
          <w:tcPr>
            <w:tcW w:w="1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142B0">
              <w:rPr>
                <w:b/>
                <w:bCs/>
                <w:sz w:val="20"/>
                <w:szCs w:val="20"/>
              </w:rPr>
              <w:t>Kзат</w:t>
            </w:r>
            <w:proofErr w:type="spellEnd"/>
            <w:r w:rsidRPr="008142B0">
              <w:rPr>
                <w:b/>
                <w:bCs/>
                <w:sz w:val="20"/>
                <w:szCs w:val="20"/>
              </w:rPr>
              <w:t xml:space="preserve"> (дБ)</w:t>
            </w:r>
          </w:p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8142B0">
              <w:rPr>
                <w:b/>
                <w:bCs/>
                <w:sz w:val="20"/>
                <w:szCs w:val="20"/>
              </w:rPr>
              <w:t>если ∆&gt;δ</w:t>
            </w:r>
          </w:p>
        </w:tc>
      </w:tr>
      <w:tr w:rsidR="008142B0" w:rsidRPr="008142B0" w:rsidTr="008142B0">
        <w:trPr>
          <w:trHeight w:val="98"/>
          <w:tblHeader/>
        </w:trPr>
        <w:tc>
          <w:tcPr>
            <w:tcW w:w="53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34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8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85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613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70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b/>
                <w:bCs/>
                <w:sz w:val="20"/>
                <w:szCs w:val="20"/>
              </w:rPr>
              <w:t>3к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Измерение в проводе "Фаза"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(SATA)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(блок электроники)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оптический диск (SATA)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 xml:space="preserve">Измерение в проводах "Ноль", "Защитное </w:t>
            </w:r>
            <w:proofErr w:type="spellStart"/>
            <w:r>
              <w:rPr>
                <w:b/>
                <w:sz w:val="20"/>
              </w:rPr>
              <w:t>зануление</w:t>
            </w:r>
            <w:proofErr w:type="spellEnd"/>
            <w:r>
              <w:rPr>
                <w:b/>
                <w:sz w:val="20"/>
              </w:rPr>
              <w:t>"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(SATA)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SSD (блок электроники)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записи-считывания информации на оптический диск (SATA)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8142B0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</w:tbl>
    <w:p w:rsidR="008142B0" w:rsidRDefault="008142B0" w:rsidP="00657792">
      <w:pPr>
        <w:jc w:val="right"/>
        <w:rPr>
          <w:color w:val="FF0000"/>
          <w:sz w:val="28"/>
          <w:szCs w:val="28"/>
        </w:rPr>
      </w:pPr>
    </w:p>
    <w:p w:rsidR="003F5737" w:rsidRPr="008142B0" w:rsidRDefault="008142B0" w:rsidP="00127F11">
      <w:pPr>
        <w:keepNext/>
        <w:keepLines/>
        <w:ind w:firstLine="709"/>
        <w:jc w:val="right"/>
        <w:rPr>
          <w:rFonts w:eastAsia="Symbol"/>
          <w:sz w:val="28"/>
          <w:szCs w:val="28"/>
        </w:rPr>
      </w:pPr>
      <w:r w:rsidRPr="0054474B">
        <w:rPr>
          <w:rFonts w:eastAsia="Symbol"/>
          <w:b/>
          <w:sz w:val="28"/>
          <w:szCs w:val="28"/>
        </w:rPr>
        <w:t>Таблица 7</w:t>
      </w:r>
      <w:r>
        <w:rPr>
          <w:rFonts w:eastAsia="Symbol"/>
          <w:sz w:val="28"/>
          <w:szCs w:val="28"/>
        </w:rPr>
        <w:t xml:space="preserve"> </w:t>
      </w:r>
      <w:r w:rsidRPr="0054474B">
        <w:rPr>
          <w:rFonts w:eastAsia="Symbol"/>
          <w:b/>
          <w:sz w:val="28"/>
          <w:szCs w:val="28"/>
        </w:rPr>
        <w:t>(</w:t>
      </w:r>
      <w:r>
        <w:rPr>
          <w:sz w:val="28"/>
          <w:szCs w:val="28"/>
        </w:rPr>
        <w:t>Режимы</w:t>
      </w:r>
      <w:r w:rsidRPr="0054474B">
        <w:rPr>
          <w:b/>
          <w:sz w:val="28"/>
          <w:szCs w:val="28"/>
        </w:rPr>
        <w:t>)</w:t>
      </w:r>
    </w:p>
    <w:p w:rsidR="003F5737" w:rsidRPr="00282411" w:rsidRDefault="003F5737" w:rsidP="00127F11">
      <w:pPr>
        <w:keepNext/>
        <w:keepLines/>
      </w:pPr>
    </w:p>
    <w:tbl>
      <w:tblPr>
        <w:tblW w:w="5000" w:type="pct"/>
        <w:tblCellMar>
          <w:left w:w="0" w:type="dxa"/>
          <w:right w:w="0" w:type="dxa"/>
        </w:tblCellMar>
        <w:tblLook w:val="0000"/>
      </w:tblPr>
      <w:tblGrid>
        <w:gridCol w:w="774"/>
        <w:gridCol w:w="2235"/>
        <w:gridCol w:w="1688"/>
        <w:gridCol w:w="1005"/>
        <w:gridCol w:w="2337"/>
        <w:gridCol w:w="1871"/>
      </w:tblGrid>
      <w:tr w:rsidR="000623ED" w:rsidRPr="00134E15" w:rsidTr="00FF417C">
        <w:trPr>
          <w:trHeight w:val="1619"/>
          <w:tblHeader/>
        </w:trPr>
        <w:tc>
          <w:tcPr>
            <w:tcW w:w="3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  <w:lang w:val="en-US"/>
              </w:rPr>
            </w:pPr>
            <w:r w:rsidRPr="00134E15">
              <w:rPr>
                <w:b/>
                <w:bCs/>
                <w:color w:val="000000"/>
              </w:rPr>
              <w:t>№</w:t>
            </w:r>
          </w:p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proofErr w:type="spellStart"/>
            <w:r w:rsidRPr="00134E15">
              <w:rPr>
                <w:b/>
                <w:bCs/>
                <w:color w:val="000000"/>
              </w:rPr>
              <w:t>п</w:t>
            </w:r>
            <w:proofErr w:type="spellEnd"/>
            <w:r w:rsidRPr="00134E15">
              <w:rPr>
                <w:b/>
                <w:bCs/>
                <w:color w:val="000000"/>
              </w:rPr>
              <w:t>/</w:t>
            </w:r>
            <w:proofErr w:type="spellStart"/>
            <w:r w:rsidRPr="00134E15">
              <w:rPr>
                <w:b/>
                <w:bCs/>
                <w:color w:val="000000"/>
              </w:rPr>
              <w:t>п</w:t>
            </w:r>
            <w:proofErr w:type="spellEnd"/>
          </w:p>
        </w:tc>
        <w:tc>
          <w:tcPr>
            <w:tcW w:w="11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34E15" w:rsidRDefault="000623ED" w:rsidP="00127F11">
            <w:pPr>
              <w:keepNext/>
              <w:keepLines/>
              <w:ind w:left="-27" w:right="-49"/>
              <w:jc w:val="center"/>
              <w:rPr>
                <w:b/>
              </w:rPr>
            </w:pPr>
            <w:r w:rsidRPr="00134E15">
              <w:rPr>
                <w:b/>
              </w:rPr>
              <w:t>Режимы</w:t>
            </w:r>
          </w:p>
          <w:p w:rsidR="000623ED" w:rsidRPr="00134E15" w:rsidRDefault="000623ED" w:rsidP="00127F11">
            <w:pPr>
              <w:keepNext/>
              <w:keepLines/>
              <w:ind w:left="-27" w:right="-49"/>
              <w:jc w:val="center"/>
              <w:rPr>
                <w:b/>
              </w:rPr>
            </w:pPr>
            <w:r w:rsidRPr="00134E15">
              <w:rPr>
                <w:b/>
              </w:rPr>
              <w:t>обработки</w:t>
            </w:r>
          </w:p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</w:rPr>
              <w:t>информации</w:t>
            </w:r>
          </w:p>
        </w:tc>
        <w:tc>
          <w:tcPr>
            <w:tcW w:w="85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</w:rPr>
              <w:t>Вид кода (</w:t>
            </w:r>
            <w:proofErr w:type="spellStart"/>
            <w:r w:rsidRPr="00134E15">
              <w:rPr>
                <w:b/>
              </w:rPr>
              <w:t>им-пульсный</w:t>
            </w:r>
            <w:proofErr w:type="spellEnd"/>
            <w:r w:rsidRPr="00134E15">
              <w:rPr>
                <w:b/>
              </w:rPr>
              <w:t xml:space="preserve">, </w:t>
            </w:r>
            <w:proofErr w:type="spellStart"/>
            <w:r w:rsidRPr="00134E15">
              <w:rPr>
                <w:b/>
              </w:rPr>
              <w:t>потенциаль-ный</w:t>
            </w:r>
            <w:proofErr w:type="spellEnd"/>
            <w:r w:rsidRPr="00134E15">
              <w:rPr>
                <w:b/>
              </w:rPr>
              <w:t>)</w:t>
            </w:r>
          </w:p>
        </w:tc>
        <w:tc>
          <w:tcPr>
            <w:tcW w:w="50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proofErr w:type="spellStart"/>
            <w:r w:rsidRPr="00134E15">
              <w:rPr>
                <w:b/>
              </w:rPr>
              <w:t>Коэффи-циент</w:t>
            </w:r>
            <w:proofErr w:type="spellEnd"/>
            <w:r w:rsidRPr="00134E15">
              <w:rPr>
                <w:b/>
              </w:rPr>
              <w:t xml:space="preserve">, </w:t>
            </w:r>
            <w:proofErr w:type="spellStart"/>
            <w:r w:rsidRPr="00134E15">
              <w:rPr>
                <w:b/>
              </w:rPr>
              <w:t>учиты-вающий</w:t>
            </w:r>
            <w:proofErr w:type="spellEnd"/>
            <w:r w:rsidRPr="00134E15">
              <w:rPr>
                <w:b/>
              </w:rPr>
              <w:t xml:space="preserve"> </w:t>
            </w:r>
            <w:proofErr w:type="spellStart"/>
            <w:r w:rsidRPr="00134E15">
              <w:rPr>
                <w:b/>
              </w:rPr>
              <w:t>разряд-ность</w:t>
            </w:r>
            <w:proofErr w:type="spellEnd"/>
            <w:r w:rsidRPr="00134E15">
              <w:rPr>
                <w:b/>
              </w:rPr>
              <w:t xml:space="preserve"> кода</w:t>
            </w:r>
          </w:p>
        </w:tc>
        <w:tc>
          <w:tcPr>
            <w:tcW w:w="11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</w:rPr>
              <w:t>Длитель</w:t>
            </w:r>
            <w:r>
              <w:rPr>
                <w:b/>
              </w:rPr>
              <w:t>ность единичного импульса в тес</w:t>
            </w:r>
            <w:r w:rsidRPr="00134E15">
              <w:rPr>
                <w:b/>
              </w:rPr>
              <w:t xml:space="preserve">товой </w:t>
            </w:r>
            <w:proofErr w:type="spellStart"/>
            <w:r w:rsidRPr="00134E15">
              <w:rPr>
                <w:b/>
              </w:rPr>
              <w:t>по-сылке</w:t>
            </w:r>
            <w:proofErr w:type="spellEnd"/>
            <w:r w:rsidRPr="00134E15">
              <w:rPr>
                <w:b/>
                <w:bCs/>
                <w:color w:val="000000"/>
              </w:rPr>
              <w:t xml:space="preserve"> </w:t>
            </w:r>
          </w:p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proofErr w:type="spellStart"/>
            <w:r w:rsidRPr="00134E15">
              <w:rPr>
                <w:b/>
                <w:bCs/>
                <w:color w:val="000000"/>
              </w:rPr>
              <w:t>t</w:t>
            </w:r>
            <w:proofErr w:type="spellEnd"/>
            <w:r w:rsidRPr="00134E15">
              <w:rPr>
                <w:b/>
                <w:bCs/>
                <w:color w:val="000000"/>
              </w:rPr>
              <w:t>, с</w:t>
            </w:r>
          </w:p>
        </w:tc>
        <w:tc>
          <w:tcPr>
            <w:tcW w:w="94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81320F" w:rsidRDefault="000623ED" w:rsidP="00127F11">
            <w:pPr>
              <w:pStyle w:val="a7"/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81320F">
              <w:rPr>
                <w:b/>
                <w:bCs/>
                <w:color w:val="000000"/>
              </w:rPr>
              <w:t xml:space="preserve">Тактовая </w:t>
            </w:r>
            <w:proofErr w:type="spellStart"/>
            <w:r w:rsidRPr="0081320F">
              <w:rPr>
                <w:b/>
                <w:bCs/>
                <w:color w:val="000000"/>
              </w:rPr>
              <w:t>час-тота</w:t>
            </w:r>
            <w:proofErr w:type="spellEnd"/>
            <w:r w:rsidRPr="0081320F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81320F">
              <w:rPr>
                <w:b/>
                <w:bCs/>
                <w:color w:val="000000"/>
              </w:rPr>
              <w:t>последо-вательности</w:t>
            </w:r>
            <w:proofErr w:type="spellEnd"/>
            <w:r w:rsidRPr="0081320F">
              <w:rPr>
                <w:b/>
                <w:bCs/>
                <w:color w:val="000000"/>
              </w:rPr>
              <w:t xml:space="preserve"> импульсов в структуре</w:t>
            </w:r>
          </w:p>
          <w:p w:rsidR="000623ED" w:rsidRPr="0081320F" w:rsidRDefault="000623ED" w:rsidP="00127F11">
            <w:pPr>
              <w:pStyle w:val="a7"/>
              <w:keepNext/>
              <w:keepLines/>
              <w:jc w:val="center"/>
              <w:rPr>
                <w:b/>
                <w:bCs/>
                <w:color w:val="000000"/>
              </w:rPr>
            </w:pPr>
            <w:proofErr w:type="spellStart"/>
            <w:r w:rsidRPr="0081320F">
              <w:rPr>
                <w:b/>
                <w:bCs/>
                <w:color w:val="000000"/>
              </w:rPr>
              <w:t>тест-сигнала</w:t>
            </w:r>
            <w:proofErr w:type="spellEnd"/>
            <w:r w:rsidRPr="0081320F">
              <w:rPr>
                <w:b/>
                <w:bCs/>
                <w:color w:val="000000"/>
              </w:rPr>
              <w:t>,</w:t>
            </w:r>
          </w:p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proofErr w:type="spellStart"/>
            <w:r w:rsidRPr="00134E15">
              <w:rPr>
                <w:b/>
                <w:bCs/>
                <w:color w:val="000000"/>
              </w:rPr>
              <w:t>Fт</w:t>
            </w:r>
            <w:proofErr w:type="spellEnd"/>
            <w:r w:rsidRPr="00134E15">
              <w:rPr>
                <w:b/>
                <w:bCs/>
                <w:color w:val="000000"/>
              </w:rPr>
              <w:t xml:space="preserve">, </w:t>
            </w:r>
            <w:r>
              <w:rPr>
                <w:b/>
                <w:bCs/>
                <w:color w:val="000000"/>
              </w:rPr>
              <w:t>к</w:t>
            </w:r>
            <w:r w:rsidRPr="00134E15">
              <w:rPr>
                <w:b/>
                <w:bCs/>
                <w:color w:val="000000"/>
              </w:rPr>
              <w:t>Гц</w:t>
            </w:r>
          </w:p>
        </w:tc>
      </w:tr>
      <w:tr w:rsidR="000623ED" w:rsidRPr="00164F79" w:rsidTr="00FF417C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вывода информации на монитор 1920x1080/60 (LVDS)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1,89090e-09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264425</w:t>
            </w:r>
          </w:p>
        </w:tc>
      </w:tr>
      <w:tr w:rsidR="000623ED" w:rsidRPr="00164F79" w:rsidTr="00FF417C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2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вывода информации на монитор 1920x1080/60 (HDMI)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3,36700e-09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148500</w:t>
            </w:r>
          </w:p>
        </w:tc>
      </w:tr>
      <w:tr w:rsidR="000623ED" w:rsidRPr="00164F79" w:rsidTr="00FF417C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3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записи-считывания информации на SSD (SATA)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1,66667e-10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3000000</w:t>
            </w:r>
          </w:p>
        </w:tc>
      </w:tr>
      <w:tr w:rsidR="000623ED" w:rsidRPr="00164F79" w:rsidTr="00FF417C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4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записи-считывания информации на SSD (блок электроники)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1,00000e-08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50000</w:t>
            </w:r>
          </w:p>
        </w:tc>
      </w:tr>
      <w:tr w:rsidR="000623ED" w:rsidRPr="00164F79" w:rsidTr="00FF417C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5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записи-считывания информации на оптический диск (SATA)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6,66667e-10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750000</w:t>
            </w:r>
          </w:p>
        </w:tc>
      </w:tr>
      <w:tr w:rsidR="000623ED" w:rsidRPr="00164F79" w:rsidTr="00FF417C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6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набора информации с клавиатуры (USB)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6,68003e-07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748,5</w:t>
            </w:r>
          </w:p>
        </w:tc>
      </w:tr>
      <w:tr w:rsidR="000623ED" w:rsidRPr="00164F79" w:rsidTr="00FF417C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7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обмена информацией по сети (100 Мбит/с "витая пара")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8,00000e-09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62500</w:t>
            </w:r>
          </w:p>
        </w:tc>
      </w:tr>
      <w:tr w:rsidR="000623ED" w:rsidRPr="00164F79" w:rsidTr="00FF417C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8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обмена информацией по сети (1000 Мбит/с "витая пара")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4,00000e-09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125000</w:t>
            </w:r>
          </w:p>
        </w:tc>
      </w:tr>
    </w:tbl>
    <w:p w:rsidR="000623ED" w:rsidRPr="001367D2" w:rsidRDefault="000623ED" w:rsidP="00E07E31">
      <w:pPr>
        <w:rPr>
          <w:color w:val="FF0000"/>
        </w:rPr>
      </w:pPr>
    </w:p>
    <w:sectPr w:rsidR="000623ED" w:rsidRPr="001367D2" w:rsidSect="0028069D">
      <w:headerReference w:type="default" r:id="rId8"/>
      <w:pgSz w:w="11906" w:h="16838"/>
      <w:pgMar w:top="539" w:right="748" w:bottom="907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6F76" w:rsidRDefault="00016F76">
      <w:r>
        <w:separator/>
      </w:r>
    </w:p>
  </w:endnote>
  <w:endnote w:type="continuationSeparator" w:id="1">
    <w:p w:rsidR="00016F76" w:rsidRDefault="00016F7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Tur">
    <w:altName w:val="Lucida Console"/>
    <w:panose1 w:val="00000000000000000000"/>
    <w:charset w:val="A2"/>
    <w:family w:val="modern"/>
    <w:notTrueType/>
    <w:pitch w:val="fixed"/>
    <w:sig w:usb0="00000005" w:usb1="00000000" w:usb2="00000000" w:usb3="00000000" w:csb0="0000001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16F76" w:rsidRDefault="00016F76">
      <w:r>
        <w:separator/>
      </w:r>
    </w:p>
  </w:footnote>
  <w:footnote w:type="continuationSeparator" w:id="1">
    <w:p w:rsidR="00016F76" w:rsidRDefault="00016F7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317" w:rsidRDefault="00D85880">
    <w:pPr>
      <w:pStyle w:val="ac"/>
      <w:jc w:val="center"/>
    </w:pPr>
    <w:fldSimple w:instr=" PAGE   \* MERGEFORMAT ">
      <w:r w:rsidR="00AD1B5A">
        <w:rPr>
          <w:noProof/>
        </w:rPr>
        <w:t>2</w:t>
      </w:r>
    </w:fldSimple>
  </w:p>
  <w:p w:rsidR="00510317" w:rsidRDefault="00510317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6C4473"/>
    <w:multiLevelType w:val="hybridMultilevel"/>
    <w:tmpl w:val="513A7EB2"/>
    <w:lvl w:ilvl="0" w:tplc="03F89D8A">
      <w:start w:val="1"/>
      <w:numFmt w:val="decimal"/>
      <w:lvlText w:val="3.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C4126E"/>
    <w:multiLevelType w:val="hybridMultilevel"/>
    <w:tmpl w:val="853001CC"/>
    <w:lvl w:ilvl="0" w:tplc="3C1A0E3C">
      <w:start w:val="1"/>
      <w:numFmt w:val="decimal"/>
      <w:lvlText w:val="4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400969A6"/>
    <w:multiLevelType w:val="hybridMultilevel"/>
    <w:tmpl w:val="850464C6"/>
    <w:lvl w:ilvl="0" w:tplc="90D488CE">
      <w:start w:val="1"/>
      <w:numFmt w:val="decimal"/>
      <w:lvlText w:val="4.%1."/>
      <w:lvlJc w:val="left"/>
      <w:pPr>
        <w:ind w:left="142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3503E5"/>
    <w:multiLevelType w:val="hybridMultilevel"/>
    <w:tmpl w:val="8E5A9E92"/>
    <w:lvl w:ilvl="0" w:tplc="847E674C">
      <w:start w:val="1"/>
      <w:numFmt w:val="decimal"/>
      <w:lvlText w:val="1.%1."/>
      <w:lvlJc w:val="center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74E24109"/>
    <w:multiLevelType w:val="hybridMultilevel"/>
    <w:tmpl w:val="8DBE2B4C"/>
    <w:lvl w:ilvl="0" w:tplc="5CBE76C2">
      <w:start w:val="1"/>
      <w:numFmt w:val="decimal"/>
      <w:lvlText w:val="2.%1."/>
      <w:lvlJc w:val="center"/>
      <w:pPr>
        <w:ind w:left="163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attachedTemplate r:id="rId1"/>
  <w:defaultTabStop w:val="708"/>
  <w:drawingGridHorizontalSpacing w:val="120"/>
  <w:displayHorizontalDrawingGridEvery w:val="2"/>
  <w:characterSpacingControl w:val="doNotCompress"/>
  <w:hdrShapeDefaults>
    <o:shapedefaults v:ext="edit" spidmax="68609"/>
  </w:hdrShapeDefaults>
  <w:footnotePr>
    <w:footnote w:id="0"/>
    <w:footnote w:id="1"/>
  </w:footnotePr>
  <w:endnotePr>
    <w:endnote w:id="0"/>
    <w:endnote w:id="1"/>
  </w:endnotePr>
  <w:compat/>
  <w:rsids>
    <w:rsidRoot w:val="00FD0B11"/>
    <w:rsid w:val="00003454"/>
    <w:rsid w:val="0000354C"/>
    <w:rsid w:val="0000594B"/>
    <w:rsid w:val="0001081F"/>
    <w:rsid w:val="00012EE5"/>
    <w:rsid w:val="0001371A"/>
    <w:rsid w:val="00015EA1"/>
    <w:rsid w:val="00016471"/>
    <w:rsid w:val="00016F76"/>
    <w:rsid w:val="0002136D"/>
    <w:rsid w:val="00021419"/>
    <w:rsid w:val="0002151F"/>
    <w:rsid w:val="00021EB2"/>
    <w:rsid w:val="00023364"/>
    <w:rsid w:val="00024B95"/>
    <w:rsid w:val="000275AD"/>
    <w:rsid w:val="000276EC"/>
    <w:rsid w:val="00033E8E"/>
    <w:rsid w:val="00035234"/>
    <w:rsid w:val="00040659"/>
    <w:rsid w:val="000464BF"/>
    <w:rsid w:val="000467D0"/>
    <w:rsid w:val="0004689F"/>
    <w:rsid w:val="0005001B"/>
    <w:rsid w:val="00050518"/>
    <w:rsid w:val="000508B0"/>
    <w:rsid w:val="00051C9B"/>
    <w:rsid w:val="00054824"/>
    <w:rsid w:val="000551FC"/>
    <w:rsid w:val="00060E75"/>
    <w:rsid w:val="00060F46"/>
    <w:rsid w:val="000623ED"/>
    <w:rsid w:val="000625B6"/>
    <w:rsid w:val="000630BE"/>
    <w:rsid w:val="000633B0"/>
    <w:rsid w:val="000635D1"/>
    <w:rsid w:val="00063C2D"/>
    <w:rsid w:val="0006463D"/>
    <w:rsid w:val="00064E01"/>
    <w:rsid w:val="00065A5C"/>
    <w:rsid w:val="00066356"/>
    <w:rsid w:val="00066B58"/>
    <w:rsid w:val="00073DCF"/>
    <w:rsid w:val="00074B91"/>
    <w:rsid w:val="00075041"/>
    <w:rsid w:val="000761B2"/>
    <w:rsid w:val="0007733E"/>
    <w:rsid w:val="00077F87"/>
    <w:rsid w:val="0008000C"/>
    <w:rsid w:val="00084526"/>
    <w:rsid w:val="00086E60"/>
    <w:rsid w:val="00093D32"/>
    <w:rsid w:val="00096144"/>
    <w:rsid w:val="00097437"/>
    <w:rsid w:val="00097947"/>
    <w:rsid w:val="000A3B73"/>
    <w:rsid w:val="000A400F"/>
    <w:rsid w:val="000A4499"/>
    <w:rsid w:val="000A729C"/>
    <w:rsid w:val="000B3DAC"/>
    <w:rsid w:val="000B4F42"/>
    <w:rsid w:val="000B5618"/>
    <w:rsid w:val="000B6D94"/>
    <w:rsid w:val="000C1190"/>
    <w:rsid w:val="000C1B33"/>
    <w:rsid w:val="000C1E27"/>
    <w:rsid w:val="000C5441"/>
    <w:rsid w:val="000D2047"/>
    <w:rsid w:val="000D4C00"/>
    <w:rsid w:val="000D5389"/>
    <w:rsid w:val="000D6510"/>
    <w:rsid w:val="000D79CA"/>
    <w:rsid w:val="000E1326"/>
    <w:rsid w:val="000E1947"/>
    <w:rsid w:val="000E332F"/>
    <w:rsid w:val="000E5BFC"/>
    <w:rsid w:val="000E5F21"/>
    <w:rsid w:val="000E7FE1"/>
    <w:rsid w:val="000F10C5"/>
    <w:rsid w:val="000F629A"/>
    <w:rsid w:val="001010F7"/>
    <w:rsid w:val="001034ED"/>
    <w:rsid w:val="0010490A"/>
    <w:rsid w:val="00104D8D"/>
    <w:rsid w:val="00104FA2"/>
    <w:rsid w:val="00105577"/>
    <w:rsid w:val="001100A5"/>
    <w:rsid w:val="00113F14"/>
    <w:rsid w:val="0011730A"/>
    <w:rsid w:val="001178F9"/>
    <w:rsid w:val="001200CE"/>
    <w:rsid w:val="001217F0"/>
    <w:rsid w:val="00125000"/>
    <w:rsid w:val="00127F11"/>
    <w:rsid w:val="00130CAF"/>
    <w:rsid w:val="00132029"/>
    <w:rsid w:val="001338E3"/>
    <w:rsid w:val="001340D8"/>
    <w:rsid w:val="001367D2"/>
    <w:rsid w:val="001401BB"/>
    <w:rsid w:val="001405A7"/>
    <w:rsid w:val="0014285B"/>
    <w:rsid w:val="0014382D"/>
    <w:rsid w:val="00144F61"/>
    <w:rsid w:val="001471BD"/>
    <w:rsid w:val="0014720D"/>
    <w:rsid w:val="00150BB4"/>
    <w:rsid w:val="00156305"/>
    <w:rsid w:val="0016615C"/>
    <w:rsid w:val="0017129F"/>
    <w:rsid w:val="00176B61"/>
    <w:rsid w:val="00182CAA"/>
    <w:rsid w:val="00183DE0"/>
    <w:rsid w:val="00185B5B"/>
    <w:rsid w:val="001860E0"/>
    <w:rsid w:val="00196A4C"/>
    <w:rsid w:val="00196EDF"/>
    <w:rsid w:val="001A010A"/>
    <w:rsid w:val="001B04A0"/>
    <w:rsid w:val="001B3CF1"/>
    <w:rsid w:val="001B3DEF"/>
    <w:rsid w:val="001B4DEB"/>
    <w:rsid w:val="001C12F5"/>
    <w:rsid w:val="001C1AEF"/>
    <w:rsid w:val="001C1E4F"/>
    <w:rsid w:val="001C7E25"/>
    <w:rsid w:val="001D0472"/>
    <w:rsid w:val="001D0A09"/>
    <w:rsid w:val="001D2BF5"/>
    <w:rsid w:val="001D32E3"/>
    <w:rsid w:val="001D6F3D"/>
    <w:rsid w:val="001E11D4"/>
    <w:rsid w:val="001E13DA"/>
    <w:rsid w:val="001E21CC"/>
    <w:rsid w:val="001E2CB6"/>
    <w:rsid w:val="001E7283"/>
    <w:rsid w:val="001F352C"/>
    <w:rsid w:val="001F489E"/>
    <w:rsid w:val="001F7A7F"/>
    <w:rsid w:val="00200F6A"/>
    <w:rsid w:val="002012AC"/>
    <w:rsid w:val="002013FD"/>
    <w:rsid w:val="00201B5D"/>
    <w:rsid w:val="00203771"/>
    <w:rsid w:val="00206A39"/>
    <w:rsid w:val="00207491"/>
    <w:rsid w:val="002100A8"/>
    <w:rsid w:val="00211566"/>
    <w:rsid w:val="0021417B"/>
    <w:rsid w:val="00215A55"/>
    <w:rsid w:val="00215EB2"/>
    <w:rsid w:val="0021719F"/>
    <w:rsid w:val="002178DB"/>
    <w:rsid w:val="002179E5"/>
    <w:rsid w:val="002224A4"/>
    <w:rsid w:val="0023219F"/>
    <w:rsid w:val="00233125"/>
    <w:rsid w:val="0023370E"/>
    <w:rsid w:val="002364F3"/>
    <w:rsid w:val="002406FD"/>
    <w:rsid w:val="0024084A"/>
    <w:rsid w:val="00244982"/>
    <w:rsid w:val="00244A12"/>
    <w:rsid w:val="00244CB2"/>
    <w:rsid w:val="00246A35"/>
    <w:rsid w:val="00247E6D"/>
    <w:rsid w:val="00253BDB"/>
    <w:rsid w:val="00254729"/>
    <w:rsid w:val="002551EB"/>
    <w:rsid w:val="00256B11"/>
    <w:rsid w:val="00261BE3"/>
    <w:rsid w:val="0026297C"/>
    <w:rsid w:val="00265B48"/>
    <w:rsid w:val="00266304"/>
    <w:rsid w:val="002672FB"/>
    <w:rsid w:val="0028069D"/>
    <w:rsid w:val="00282411"/>
    <w:rsid w:val="00296179"/>
    <w:rsid w:val="00297248"/>
    <w:rsid w:val="0029782E"/>
    <w:rsid w:val="002A215B"/>
    <w:rsid w:val="002A437B"/>
    <w:rsid w:val="002A4A32"/>
    <w:rsid w:val="002A54C2"/>
    <w:rsid w:val="002A6EB1"/>
    <w:rsid w:val="002B1D3D"/>
    <w:rsid w:val="002B3801"/>
    <w:rsid w:val="002B5638"/>
    <w:rsid w:val="002B5B56"/>
    <w:rsid w:val="002B7515"/>
    <w:rsid w:val="002B7F0B"/>
    <w:rsid w:val="002C0C94"/>
    <w:rsid w:val="002C174E"/>
    <w:rsid w:val="002C1DA6"/>
    <w:rsid w:val="002C2A21"/>
    <w:rsid w:val="002C322A"/>
    <w:rsid w:val="002D004D"/>
    <w:rsid w:val="002D03ED"/>
    <w:rsid w:val="002D298F"/>
    <w:rsid w:val="002D38A2"/>
    <w:rsid w:val="002D3FBA"/>
    <w:rsid w:val="002E4B29"/>
    <w:rsid w:val="002E4E74"/>
    <w:rsid w:val="002F10EC"/>
    <w:rsid w:val="002F25B5"/>
    <w:rsid w:val="002F2CA4"/>
    <w:rsid w:val="002F72F4"/>
    <w:rsid w:val="002F7608"/>
    <w:rsid w:val="00300298"/>
    <w:rsid w:val="00300D59"/>
    <w:rsid w:val="00303A31"/>
    <w:rsid w:val="003041B7"/>
    <w:rsid w:val="003045B1"/>
    <w:rsid w:val="0030468D"/>
    <w:rsid w:val="00304761"/>
    <w:rsid w:val="00305B98"/>
    <w:rsid w:val="00306114"/>
    <w:rsid w:val="00306A96"/>
    <w:rsid w:val="00307852"/>
    <w:rsid w:val="0031015A"/>
    <w:rsid w:val="00311663"/>
    <w:rsid w:val="00312277"/>
    <w:rsid w:val="00312E78"/>
    <w:rsid w:val="00316684"/>
    <w:rsid w:val="0032018E"/>
    <w:rsid w:val="00321279"/>
    <w:rsid w:val="003243A0"/>
    <w:rsid w:val="00325760"/>
    <w:rsid w:val="003258BC"/>
    <w:rsid w:val="00326056"/>
    <w:rsid w:val="00327231"/>
    <w:rsid w:val="0033037D"/>
    <w:rsid w:val="00331728"/>
    <w:rsid w:val="0033255A"/>
    <w:rsid w:val="00332D66"/>
    <w:rsid w:val="0033653A"/>
    <w:rsid w:val="00337B22"/>
    <w:rsid w:val="00340D60"/>
    <w:rsid w:val="0034225C"/>
    <w:rsid w:val="00343A5B"/>
    <w:rsid w:val="0034415D"/>
    <w:rsid w:val="003468C3"/>
    <w:rsid w:val="00347AC4"/>
    <w:rsid w:val="00354114"/>
    <w:rsid w:val="0035432B"/>
    <w:rsid w:val="00354585"/>
    <w:rsid w:val="00354753"/>
    <w:rsid w:val="0035594A"/>
    <w:rsid w:val="00357522"/>
    <w:rsid w:val="00365DD0"/>
    <w:rsid w:val="00371349"/>
    <w:rsid w:val="00372D27"/>
    <w:rsid w:val="003740B3"/>
    <w:rsid w:val="00374ABF"/>
    <w:rsid w:val="00375D0E"/>
    <w:rsid w:val="003820D6"/>
    <w:rsid w:val="003854D1"/>
    <w:rsid w:val="00386BF4"/>
    <w:rsid w:val="00387FC8"/>
    <w:rsid w:val="003915FD"/>
    <w:rsid w:val="00391D45"/>
    <w:rsid w:val="0039496C"/>
    <w:rsid w:val="0039736D"/>
    <w:rsid w:val="003A0793"/>
    <w:rsid w:val="003A0C2F"/>
    <w:rsid w:val="003A1F79"/>
    <w:rsid w:val="003A3090"/>
    <w:rsid w:val="003A72DD"/>
    <w:rsid w:val="003B305B"/>
    <w:rsid w:val="003B685F"/>
    <w:rsid w:val="003B6AC1"/>
    <w:rsid w:val="003B6CC7"/>
    <w:rsid w:val="003C0222"/>
    <w:rsid w:val="003C2540"/>
    <w:rsid w:val="003C34EA"/>
    <w:rsid w:val="003C369B"/>
    <w:rsid w:val="003C4797"/>
    <w:rsid w:val="003D0EBD"/>
    <w:rsid w:val="003D1CCB"/>
    <w:rsid w:val="003D615F"/>
    <w:rsid w:val="003D6D2F"/>
    <w:rsid w:val="003D791F"/>
    <w:rsid w:val="003E18F1"/>
    <w:rsid w:val="003E3D3F"/>
    <w:rsid w:val="003E6912"/>
    <w:rsid w:val="003E6A55"/>
    <w:rsid w:val="003E6ADD"/>
    <w:rsid w:val="003F0673"/>
    <w:rsid w:val="003F52A2"/>
    <w:rsid w:val="003F5737"/>
    <w:rsid w:val="003F75AC"/>
    <w:rsid w:val="004008DB"/>
    <w:rsid w:val="00400D61"/>
    <w:rsid w:val="00402111"/>
    <w:rsid w:val="0040257B"/>
    <w:rsid w:val="0040588A"/>
    <w:rsid w:val="0041090B"/>
    <w:rsid w:val="004114AC"/>
    <w:rsid w:val="00415825"/>
    <w:rsid w:val="004167B8"/>
    <w:rsid w:val="0041774B"/>
    <w:rsid w:val="004205E6"/>
    <w:rsid w:val="00421F52"/>
    <w:rsid w:val="0042261B"/>
    <w:rsid w:val="00423FD9"/>
    <w:rsid w:val="00426D2E"/>
    <w:rsid w:val="00430DAF"/>
    <w:rsid w:val="0043120B"/>
    <w:rsid w:val="00433A4B"/>
    <w:rsid w:val="00437498"/>
    <w:rsid w:val="00437C5F"/>
    <w:rsid w:val="0044034B"/>
    <w:rsid w:val="00443C34"/>
    <w:rsid w:val="00455E57"/>
    <w:rsid w:val="004645D8"/>
    <w:rsid w:val="004659AD"/>
    <w:rsid w:val="00467F3E"/>
    <w:rsid w:val="00471526"/>
    <w:rsid w:val="004715C7"/>
    <w:rsid w:val="004754B0"/>
    <w:rsid w:val="004855C4"/>
    <w:rsid w:val="004861D7"/>
    <w:rsid w:val="004871CF"/>
    <w:rsid w:val="004910F7"/>
    <w:rsid w:val="00493F1B"/>
    <w:rsid w:val="004941CB"/>
    <w:rsid w:val="00497074"/>
    <w:rsid w:val="004973E7"/>
    <w:rsid w:val="004A0624"/>
    <w:rsid w:val="004A18D4"/>
    <w:rsid w:val="004A2CDB"/>
    <w:rsid w:val="004A389D"/>
    <w:rsid w:val="004A3BDA"/>
    <w:rsid w:val="004A3E51"/>
    <w:rsid w:val="004A6272"/>
    <w:rsid w:val="004B76C7"/>
    <w:rsid w:val="004B78DD"/>
    <w:rsid w:val="004C2D84"/>
    <w:rsid w:val="004C77A3"/>
    <w:rsid w:val="004D06BC"/>
    <w:rsid w:val="004D1806"/>
    <w:rsid w:val="004D1905"/>
    <w:rsid w:val="004D4A77"/>
    <w:rsid w:val="004D4B25"/>
    <w:rsid w:val="004D768C"/>
    <w:rsid w:val="004E01F7"/>
    <w:rsid w:val="004E19B0"/>
    <w:rsid w:val="004E1CFA"/>
    <w:rsid w:val="004E5CED"/>
    <w:rsid w:val="004E5D7A"/>
    <w:rsid w:val="004F00E6"/>
    <w:rsid w:val="004F2ACC"/>
    <w:rsid w:val="004F4AA7"/>
    <w:rsid w:val="004F52A9"/>
    <w:rsid w:val="004F59DD"/>
    <w:rsid w:val="00501A4F"/>
    <w:rsid w:val="00503BDC"/>
    <w:rsid w:val="00503C88"/>
    <w:rsid w:val="00504285"/>
    <w:rsid w:val="00510317"/>
    <w:rsid w:val="0051167B"/>
    <w:rsid w:val="0051255A"/>
    <w:rsid w:val="00513877"/>
    <w:rsid w:val="00513D03"/>
    <w:rsid w:val="00514E02"/>
    <w:rsid w:val="0051517F"/>
    <w:rsid w:val="00515690"/>
    <w:rsid w:val="00515DB1"/>
    <w:rsid w:val="00522198"/>
    <w:rsid w:val="005222CA"/>
    <w:rsid w:val="00524401"/>
    <w:rsid w:val="00524DBC"/>
    <w:rsid w:val="00524ED5"/>
    <w:rsid w:val="00526BF0"/>
    <w:rsid w:val="00532E1B"/>
    <w:rsid w:val="00532ECC"/>
    <w:rsid w:val="005346DA"/>
    <w:rsid w:val="00534CBF"/>
    <w:rsid w:val="0053544D"/>
    <w:rsid w:val="00535ECB"/>
    <w:rsid w:val="00540DF6"/>
    <w:rsid w:val="00541300"/>
    <w:rsid w:val="0054390A"/>
    <w:rsid w:val="0054474B"/>
    <w:rsid w:val="00545A54"/>
    <w:rsid w:val="00545AA8"/>
    <w:rsid w:val="0054661B"/>
    <w:rsid w:val="005535A5"/>
    <w:rsid w:val="00553939"/>
    <w:rsid w:val="00553D0E"/>
    <w:rsid w:val="00554EAA"/>
    <w:rsid w:val="00565CE0"/>
    <w:rsid w:val="00566782"/>
    <w:rsid w:val="005703F8"/>
    <w:rsid w:val="005710C8"/>
    <w:rsid w:val="00571304"/>
    <w:rsid w:val="005717FC"/>
    <w:rsid w:val="00572718"/>
    <w:rsid w:val="00572A49"/>
    <w:rsid w:val="00576557"/>
    <w:rsid w:val="00580811"/>
    <w:rsid w:val="005836CD"/>
    <w:rsid w:val="00584901"/>
    <w:rsid w:val="005932F5"/>
    <w:rsid w:val="00595462"/>
    <w:rsid w:val="00595B60"/>
    <w:rsid w:val="00597E77"/>
    <w:rsid w:val="005A3A01"/>
    <w:rsid w:val="005A52D6"/>
    <w:rsid w:val="005A5AD3"/>
    <w:rsid w:val="005A7914"/>
    <w:rsid w:val="005A7DC9"/>
    <w:rsid w:val="005B1489"/>
    <w:rsid w:val="005B1D7B"/>
    <w:rsid w:val="005B3E33"/>
    <w:rsid w:val="005B562E"/>
    <w:rsid w:val="005C0186"/>
    <w:rsid w:val="005C36C0"/>
    <w:rsid w:val="005C3BA2"/>
    <w:rsid w:val="005C4D68"/>
    <w:rsid w:val="005C5920"/>
    <w:rsid w:val="005C5929"/>
    <w:rsid w:val="005C61D4"/>
    <w:rsid w:val="005C763F"/>
    <w:rsid w:val="005C7E50"/>
    <w:rsid w:val="005D0F8F"/>
    <w:rsid w:val="005D196D"/>
    <w:rsid w:val="005D22D3"/>
    <w:rsid w:val="005D6FEE"/>
    <w:rsid w:val="005D7609"/>
    <w:rsid w:val="005E4712"/>
    <w:rsid w:val="005E4819"/>
    <w:rsid w:val="005E4FC5"/>
    <w:rsid w:val="005E5E81"/>
    <w:rsid w:val="005E7DF5"/>
    <w:rsid w:val="005F0CE0"/>
    <w:rsid w:val="005F3BB4"/>
    <w:rsid w:val="005F47BC"/>
    <w:rsid w:val="005F4981"/>
    <w:rsid w:val="005F52A6"/>
    <w:rsid w:val="005F5587"/>
    <w:rsid w:val="005F692B"/>
    <w:rsid w:val="005F7A70"/>
    <w:rsid w:val="00600BBF"/>
    <w:rsid w:val="0060358C"/>
    <w:rsid w:val="006048CF"/>
    <w:rsid w:val="00605355"/>
    <w:rsid w:val="00606A2E"/>
    <w:rsid w:val="00606B41"/>
    <w:rsid w:val="006100FA"/>
    <w:rsid w:val="0061017A"/>
    <w:rsid w:val="0061366C"/>
    <w:rsid w:val="006159C9"/>
    <w:rsid w:val="0061624A"/>
    <w:rsid w:val="00621B54"/>
    <w:rsid w:val="00623B2B"/>
    <w:rsid w:val="00625DCE"/>
    <w:rsid w:val="00625FD3"/>
    <w:rsid w:val="00632003"/>
    <w:rsid w:val="006335AA"/>
    <w:rsid w:val="00636DD7"/>
    <w:rsid w:val="00640FC7"/>
    <w:rsid w:val="006436A2"/>
    <w:rsid w:val="00645D31"/>
    <w:rsid w:val="00651B54"/>
    <w:rsid w:val="0065269B"/>
    <w:rsid w:val="00652989"/>
    <w:rsid w:val="00653D41"/>
    <w:rsid w:val="00654E3C"/>
    <w:rsid w:val="00657792"/>
    <w:rsid w:val="00660F1F"/>
    <w:rsid w:val="00661E63"/>
    <w:rsid w:val="00662371"/>
    <w:rsid w:val="00662616"/>
    <w:rsid w:val="00663D76"/>
    <w:rsid w:val="00667D8A"/>
    <w:rsid w:val="00672A9D"/>
    <w:rsid w:val="00673348"/>
    <w:rsid w:val="0067340A"/>
    <w:rsid w:val="00674471"/>
    <w:rsid w:val="00676BEC"/>
    <w:rsid w:val="00677C5E"/>
    <w:rsid w:val="00681EED"/>
    <w:rsid w:val="006927CF"/>
    <w:rsid w:val="00695CFE"/>
    <w:rsid w:val="006A0980"/>
    <w:rsid w:val="006A28B2"/>
    <w:rsid w:val="006A4AEF"/>
    <w:rsid w:val="006A742E"/>
    <w:rsid w:val="006A74B5"/>
    <w:rsid w:val="006B2BE6"/>
    <w:rsid w:val="006B6E6C"/>
    <w:rsid w:val="006C134D"/>
    <w:rsid w:val="006C5E47"/>
    <w:rsid w:val="006C6511"/>
    <w:rsid w:val="006C71B9"/>
    <w:rsid w:val="006D5D8B"/>
    <w:rsid w:val="006D7637"/>
    <w:rsid w:val="006E09DA"/>
    <w:rsid w:val="006E3407"/>
    <w:rsid w:val="006E7B74"/>
    <w:rsid w:val="006F0848"/>
    <w:rsid w:val="006F4B0D"/>
    <w:rsid w:val="006F6256"/>
    <w:rsid w:val="006F6428"/>
    <w:rsid w:val="006F7A48"/>
    <w:rsid w:val="00700818"/>
    <w:rsid w:val="00700C17"/>
    <w:rsid w:val="00701925"/>
    <w:rsid w:val="00703FE5"/>
    <w:rsid w:val="007075A6"/>
    <w:rsid w:val="007102A0"/>
    <w:rsid w:val="007168D7"/>
    <w:rsid w:val="00716E53"/>
    <w:rsid w:val="00726372"/>
    <w:rsid w:val="00733905"/>
    <w:rsid w:val="00734915"/>
    <w:rsid w:val="007355F5"/>
    <w:rsid w:val="00740C7E"/>
    <w:rsid w:val="007414FE"/>
    <w:rsid w:val="007426DD"/>
    <w:rsid w:val="00742B2E"/>
    <w:rsid w:val="00744A44"/>
    <w:rsid w:val="00744AF3"/>
    <w:rsid w:val="007464A6"/>
    <w:rsid w:val="00746608"/>
    <w:rsid w:val="007469D6"/>
    <w:rsid w:val="00750F58"/>
    <w:rsid w:val="0075310D"/>
    <w:rsid w:val="00757C55"/>
    <w:rsid w:val="00760319"/>
    <w:rsid w:val="007612EA"/>
    <w:rsid w:val="00762039"/>
    <w:rsid w:val="0076246F"/>
    <w:rsid w:val="007626B1"/>
    <w:rsid w:val="00763DF4"/>
    <w:rsid w:val="00765E9B"/>
    <w:rsid w:val="007701C8"/>
    <w:rsid w:val="00781E86"/>
    <w:rsid w:val="00782EA9"/>
    <w:rsid w:val="00783D91"/>
    <w:rsid w:val="00785064"/>
    <w:rsid w:val="007874F7"/>
    <w:rsid w:val="00787781"/>
    <w:rsid w:val="00790300"/>
    <w:rsid w:val="00790AC9"/>
    <w:rsid w:val="00791A80"/>
    <w:rsid w:val="00795A9A"/>
    <w:rsid w:val="00796B15"/>
    <w:rsid w:val="0079747A"/>
    <w:rsid w:val="007A1384"/>
    <w:rsid w:val="007A3120"/>
    <w:rsid w:val="007A4045"/>
    <w:rsid w:val="007A5598"/>
    <w:rsid w:val="007A6FC0"/>
    <w:rsid w:val="007A7044"/>
    <w:rsid w:val="007A71F4"/>
    <w:rsid w:val="007A7FA4"/>
    <w:rsid w:val="007B0B36"/>
    <w:rsid w:val="007B2841"/>
    <w:rsid w:val="007B49A9"/>
    <w:rsid w:val="007B5660"/>
    <w:rsid w:val="007B6A6E"/>
    <w:rsid w:val="007C070F"/>
    <w:rsid w:val="007C52B1"/>
    <w:rsid w:val="007C61BF"/>
    <w:rsid w:val="007D09F2"/>
    <w:rsid w:val="007D52FC"/>
    <w:rsid w:val="007E420C"/>
    <w:rsid w:val="007E662D"/>
    <w:rsid w:val="007E66B0"/>
    <w:rsid w:val="007E7643"/>
    <w:rsid w:val="007F0473"/>
    <w:rsid w:val="007F083A"/>
    <w:rsid w:val="007F2143"/>
    <w:rsid w:val="007F27B8"/>
    <w:rsid w:val="007F2986"/>
    <w:rsid w:val="007F2BFF"/>
    <w:rsid w:val="007F5CAE"/>
    <w:rsid w:val="00800A48"/>
    <w:rsid w:val="00801428"/>
    <w:rsid w:val="0080559D"/>
    <w:rsid w:val="008074BF"/>
    <w:rsid w:val="00807A6A"/>
    <w:rsid w:val="00807B31"/>
    <w:rsid w:val="0081178D"/>
    <w:rsid w:val="00811C60"/>
    <w:rsid w:val="0081320F"/>
    <w:rsid w:val="008142B0"/>
    <w:rsid w:val="00816256"/>
    <w:rsid w:val="0081645D"/>
    <w:rsid w:val="00816660"/>
    <w:rsid w:val="00817BF2"/>
    <w:rsid w:val="00827807"/>
    <w:rsid w:val="00830943"/>
    <w:rsid w:val="00831904"/>
    <w:rsid w:val="00831F0E"/>
    <w:rsid w:val="008376D5"/>
    <w:rsid w:val="00837E07"/>
    <w:rsid w:val="008400A7"/>
    <w:rsid w:val="0084017A"/>
    <w:rsid w:val="0084023F"/>
    <w:rsid w:val="00840CCA"/>
    <w:rsid w:val="00843926"/>
    <w:rsid w:val="00846230"/>
    <w:rsid w:val="00846681"/>
    <w:rsid w:val="0084715E"/>
    <w:rsid w:val="00851714"/>
    <w:rsid w:val="008534DA"/>
    <w:rsid w:val="00861701"/>
    <w:rsid w:val="008618F5"/>
    <w:rsid w:val="00861CEB"/>
    <w:rsid w:val="00862AA4"/>
    <w:rsid w:val="00871A37"/>
    <w:rsid w:val="00875028"/>
    <w:rsid w:val="00875FA2"/>
    <w:rsid w:val="00876614"/>
    <w:rsid w:val="00886D6C"/>
    <w:rsid w:val="008871C8"/>
    <w:rsid w:val="00891888"/>
    <w:rsid w:val="0089232A"/>
    <w:rsid w:val="008948A1"/>
    <w:rsid w:val="00894B58"/>
    <w:rsid w:val="0089795A"/>
    <w:rsid w:val="00897D67"/>
    <w:rsid w:val="008A2295"/>
    <w:rsid w:val="008A4EDB"/>
    <w:rsid w:val="008A5121"/>
    <w:rsid w:val="008B18B1"/>
    <w:rsid w:val="008B42AB"/>
    <w:rsid w:val="008B7611"/>
    <w:rsid w:val="008C17DF"/>
    <w:rsid w:val="008C33D5"/>
    <w:rsid w:val="008C4165"/>
    <w:rsid w:val="008C4767"/>
    <w:rsid w:val="008D1780"/>
    <w:rsid w:val="008D2C3F"/>
    <w:rsid w:val="008D4150"/>
    <w:rsid w:val="008D5DC3"/>
    <w:rsid w:val="008D6044"/>
    <w:rsid w:val="008D6640"/>
    <w:rsid w:val="008D7ABE"/>
    <w:rsid w:val="008E3487"/>
    <w:rsid w:val="008E4162"/>
    <w:rsid w:val="008E7627"/>
    <w:rsid w:val="008F2F59"/>
    <w:rsid w:val="008F38E9"/>
    <w:rsid w:val="008F4BB2"/>
    <w:rsid w:val="008F76D8"/>
    <w:rsid w:val="00902B63"/>
    <w:rsid w:val="00902D49"/>
    <w:rsid w:val="0090629A"/>
    <w:rsid w:val="009065A4"/>
    <w:rsid w:val="00907AF5"/>
    <w:rsid w:val="009127CB"/>
    <w:rsid w:val="00914569"/>
    <w:rsid w:val="009154C4"/>
    <w:rsid w:val="00915A98"/>
    <w:rsid w:val="00915DFB"/>
    <w:rsid w:val="00922807"/>
    <w:rsid w:val="00922D61"/>
    <w:rsid w:val="00922EA8"/>
    <w:rsid w:val="00924838"/>
    <w:rsid w:val="00924EC4"/>
    <w:rsid w:val="009267C3"/>
    <w:rsid w:val="00927BA2"/>
    <w:rsid w:val="00930A09"/>
    <w:rsid w:val="00930FFF"/>
    <w:rsid w:val="009350D4"/>
    <w:rsid w:val="00935A35"/>
    <w:rsid w:val="00935DD9"/>
    <w:rsid w:val="0094288B"/>
    <w:rsid w:val="0094417F"/>
    <w:rsid w:val="0094582D"/>
    <w:rsid w:val="00945BD7"/>
    <w:rsid w:val="009475B0"/>
    <w:rsid w:val="00952FEE"/>
    <w:rsid w:val="00953AC7"/>
    <w:rsid w:val="0095570F"/>
    <w:rsid w:val="009565A5"/>
    <w:rsid w:val="009572FC"/>
    <w:rsid w:val="009579C0"/>
    <w:rsid w:val="00960041"/>
    <w:rsid w:val="00962499"/>
    <w:rsid w:val="00964603"/>
    <w:rsid w:val="00964D43"/>
    <w:rsid w:val="00966330"/>
    <w:rsid w:val="009667A1"/>
    <w:rsid w:val="00967456"/>
    <w:rsid w:val="00967B26"/>
    <w:rsid w:val="00974C05"/>
    <w:rsid w:val="009764C7"/>
    <w:rsid w:val="00976D9F"/>
    <w:rsid w:val="00977A9B"/>
    <w:rsid w:val="00981E7F"/>
    <w:rsid w:val="009905E8"/>
    <w:rsid w:val="00991B04"/>
    <w:rsid w:val="009935DF"/>
    <w:rsid w:val="00993C6C"/>
    <w:rsid w:val="009947F4"/>
    <w:rsid w:val="009A4D22"/>
    <w:rsid w:val="009A59D9"/>
    <w:rsid w:val="009B0490"/>
    <w:rsid w:val="009B06A5"/>
    <w:rsid w:val="009B1489"/>
    <w:rsid w:val="009B1553"/>
    <w:rsid w:val="009B1C35"/>
    <w:rsid w:val="009B24F2"/>
    <w:rsid w:val="009B361D"/>
    <w:rsid w:val="009B4AF4"/>
    <w:rsid w:val="009B5706"/>
    <w:rsid w:val="009B5875"/>
    <w:rsid w:val="009B62E1"/>
    <w:rsid w:val="009C09D4"/>
    <w:rsid w:val="009C1D14"/>
    <w:rsid w:val="009C22A5"/>
    <w:rsid w:val="009D61DD"/>
    <w:rsid w:val="009D6310"/>
    <w:rsid w:val="009D7C5F"/>
    <w:rsid w:val="009E5482"/>
    <w:rsid w:val="009E5918"/>
    <w:rsid w:val="009E6AD9"/>
    <w:rsid w:val="009E6D97"/>
    <w:rsid w:val="009F0749"/>
    <w:rsid w:val="009F14B6"/>
    <w:rsid w:val="009F5D11"/>
    <w:rsid w:val="009F7681"/>
    <w:rsid w:val="00A00740"/>
    <w:rsid w:val="00A01315"/>
    <w:rsid w:val="00A01748"/>
    <w:rsid w:val="00A04900"/>
    <w:rsid w:val="00A07D32"/>
    <w:rsid w:val="00A101CD"/>
    <w:rsid w:val="00A101D7"/>
    <w:rsid w:val="00A128FE"/>
    <w:rsid w:val="00A155B7"/>
    <w:rsid w:val="00A16260"/>
    <w:rsid w:val="00A22007"/>
    <w:rsid w:val="00A223AC"/>
    <w:rsid w:val="00A24CBF"/>
    <w:rsid w:val="00A24D46"/>
    <w:rsid w:val="00A304EE"/>
    <w:rsid w:val="00A31AB0"/>
    <w:rsid w:val="00A328E0"/>
    <w:rsid w:val="00A329DB"/>
    <w:rsid w:val="00A33480"/>
    <w:rsid w:val="00A34006"/>
    <w:rsid w:val="00A34699"/>
    <w:rsid w:val="00A35A1A"/>
    <w:rsid w:val="00A36225"/>
    <w:rsid w:val="00A37E04"/>
    <w:rsid w:val="00A44B14"/>
    <w:rsid w:val="00A51848"/>
    <w:rsid w:val="00A67AFF"/>
    <w:rsid w:val="00A70C7D"/>
    <w:rsid w:val="00A711E6"/>
    <w:rsid w:val="00A72F9A"/>
    <w:rsid w:val="00A778EF"/>
    <w:rsid w:val="00A805B7"/>
    <w:rsid w:val="00A81866"/>
    <w:rsid w:val="00A86ABB"/>
    <w:rsid w:val="00A874B0"/>
    <w:rsid w:val="00A9236A"/>
    <w:rsid w:val="00A92BE5"/>
    <w:rsid w:val="00A93799"/>
    <w:rsid w:val="00A93881"/>
    <w:rsid w:val="00A96672"/>
    <w:rsid w:val="00A97B70"/>
    <w:rsid w:val="00AA7AB4"/>
    <w:rsid w:val="00AB0FA6"/>
    <w:rsid w:val="00AB400E"/>
    <w:rsid w:val="00AC3B4D"/>
    <w:rsid w:val="00AC7A2E"/>
    <w:rsid w:val="00AD0859"/>
    <w:rsid w:val="00AD0F27"/>
    <w:rsid w:val="00AD1B5A"/>
    <w:rsid w:val="00AD3C0E"/>
    <w:rsid w:val="00AD772E"/>
    <w:rsid w:val="00AD7ECF"/>
    <w:rsid w:val="00AE41E5"/>
    <w:rsid w:val="00AE44BF"/>
    <w:rsid w:val="00AE4B59"/>
    <w:rsid w:val="00AE77A0"/>
    <w:rsid w:val="00AF0C34"/>
    <w:rsid w:val="00AF6ABF"/>
    <w:rsid w:val="00B0003C"/>
    <w:rsid w:val="00B03030"/>
    <w:rsid w:val="00B03DCB"/>
    <w:rsid w:val="00B03FC6"/>
    <w:rsid w:val="00B04678"/>
    <w:rsid w:val="00B053E8"/>
    <w:rsid w:val="00B06887"/>
    <w:rsid w:val="00B07DEC"/>
    <w:rsid w:val="00B1283B"/>
    <w:rsid w:val="00B134FA"/>
    <w:rsid w:val="00B13E80"/>
    <w:rsid w:val="00B158EA"/>
    <w:rsid w:val="00B173E6"/>
    <w:rsid w:val="00B21320"/>
    <w:rsid w:val="00B21724"/>
    <w:rsid w:val="00B2387A"/>
    <w:rsid w:val="00B26CA4"/>
    <w:rsid w:val="00B27210"/>
    <w:rsid w:val="00B27F80"/>
    <w:rsid w:val="00B30E76"/>
    <w:rsid w:val="00B35429"/>
    <w:rsid w:val="00B43024"/>
    <w:rsid w:val="00B44E34"/>
    <w:rsid w:val="00B45D11"/>
    <w:rsid w:val="00B52638"/>
    <w:rsid w:val="00B5704E"/>
    <w:rsid w:val="00B57B68"/>
    <w:rsid w:val="00B6700E"/>
    <w:rsid w:val="00B706E7"/>
    <w:rsid w:val="00B71C9E"/>
    <w:rsid w:val="00B72F4A"/>
    <w:rsid w:val="00B7303F"/>
    <w:rsid w:val="00B75686"/>
    <w:rsid w:val="00B75BE3"/>
    <w:rsid w:val="00B76A9D"/>
    <w:rsid w:val="00B77450"/>
    <w:rsid w:val="00B81AB2"/>
    <w:rsid w:val="00B81D87"/>
    <w:rsid w:val="00B82A0C"/>
    <w:rsid w:val="00B83F64"/>
    <w:rsid w:val="00B84282"/>
    <w:rsid w:val="00B84355"/>
    <w:rsid w:val="00B8436B"/>
    <w:rsid w:val="00B8682C"/>
    <w:rsid w:val="00B86C59"/>
    <w:rsid w:val="00B87F6E"/>
    <w:rsid w:val="00B90F06"/>
    <w:rsid w:val="00B966C5"/>
    <w:rsid w:val="00B96D37"/>
    <w:rsid w:val="00B96FA9"/>
    <w:rsid w:val="00BA141A"/>
    <w:rsid w:val="00BA2BC0"/>
    <w:rsid w:val="00BB2C67"/>
    <w:rsid w:val="00BB30CC"/>
    <w:rsid w:val="00BB348B"/>
    <w:rsid w:val="00BB5ED2"/>
    <w:rsid w:val="00BC1849"/>
    <w:rsid w:val="00BC2877"/>
    <w:rsid w:val="00BC38E8"/>
    <w:rsid w:val="00BC3CD7"/>
    <w:rsid w:val="00BC4770"/>
    <w:rsid w:val="00BC4886"/>
    <w:rsid w:val="00BC5B10"/>
    <w:rsid w:val="00BD2D92"/>
    <w:rsid w:val="00BD39D8"/>
    <w:rsid w:val="00BD5958"/>
    <w:rsid w:val="00BD7809"/>
    <w:rsid w:val="00BE28B6"/>
    <w:rsid w:val="00BE598B"/>
    <w:rsid w:val="00BE66E9"/>
    <w:rsid w:val="00BE701B"/>
    <w:rsid w:val="00BF054B"/>
    <w:rsid w:val="00BF5F44"/>
    <w:rsid w:val="00BF6BE4"/>
    <w:rsid w:val="00BF7EA7"/>
    <w:rsid w:val="00C005C7"/>
    <w:rsid w:val="00C02F90"/>
    <w:rsid w:val="00C11C1E"/>
    <w:rsid w:val="00C13F8E"/>
    <w:rsid w:val="00C275C5"/>
    <w:rsid w:val="00C319CA"/>
    <w:rsid w:val="00C33069"/>
    <w:rsid w:val="00C34B82"/>
    <w:rsid w:val="00C36585"/>
    <w:rsid w:val="00C367C5"/>
    <w:rsid w:val="00C36B05"/>
    <w:rsid w:val="00C36DAD"/>
    <w:rsid w:val="00C36DE1"/>
    <w:rsid w:val="00C4289A"/>
    <w:rsid w:val="00C429BA"/>
    <w:rsid w:val="00C440EC"/>
    <w:rsid w:val="00C442F2"/>
    <w:rsid w:val="00C44E9D"/>
    <w:rsid w:val="00C474CC"/>
    <w:rsid w:val="00C478F2"/>
    <w:rsid w:val="00C47EF0"/>
    <w:rsid w:val="00C5331F"/>
    <w:rsid w:val="00C53B39"/>
    <w:rsid w:val="00C6042F"/>
    <w:rsid w:val="00C6211E"/>
    <w:rsid w:val="00C636C7"/>
    <w:rsid w:val="00C64288"/>
    <w:rsid w:val="00C64512"/>
    <w:rsid w:val="00C64C09"/>
    <w:rsid w:val="00C64D05"/>
    <w:rsid w:val="00C70623"/>
    <w:rsid w:val="00C70E71"/>
    <w:rsid w:val="00C71196"/>
    <w:rsid w:val="00C72354"/>
    <w:rsid w:val="00C74285"/>
    <w:rsid w:val="00C74891"/>
    <w:rsid w:val="00C754DF"/>
    <w:rsid w:val="00C771B3"/>
    <w:rsid w:val="00C8015B"/>
    <w:rsid w:val="00C80E84"/>
    <w:rsid w:val="00C80ED8"/>
    <w:rsid w:val="00C844AD"/>
    <w:rsid w:val="00C8460A"/>
    <w:rsid w:val="00C84A3F"/>
    <w:rsid w:val="00C861E4"/>
    <w:rsid w:val="00C90202"/>
    <w:rsid w:val="00C926E6"/>
    <w:rsid w:val="00C9341B"/>
    <w:rsid w:val="00CA09FD"/>
    <w:rsid w:val="00CA1496"/>
    <w:rsid w:val="00CA26C1"/>
    <w:rsid w:val="00CA4249"/>
    <w:rsid w:val="00CA4910"/>
    <w:rsid w:val="00CA6A7C"/>
    <w:rsid w:val="00CB6D88"/>
    <w:rsid w:val="00CC1003"/>
    <w:rsid w:val="00CC1C10"/>
    <w:rsid w:val="00CC2608"/>
    <w:rsid w:val="00CC291A"/>
    <w:rsid w:val="00CC373B"/>
    <w:rsid w:val="00CC4F75"/>
    <w:rsid w:val="00CC5640"/>
    <w:rsid w:val="00CC5F9F"/>
    <w:rsid w:val="00CC6425"/>
    <w:rsid w:val="00CC687B"/>
    <w:rsid w:val="00CD0B61"/>
    <w:rsid w:val="00CD1428"/>
    <w:rsid w:val="00CD476B"/>
    <w:rsid w:val="00CD5182"/>
    <w:rsid w:val="00CD789E"/>
    <w:rsid w:val="00CE1C41"/>
    <w:rsid w:val="00CE3766"/>
    <w:rsid w:val="00CE3878"/>
    <w:rsid w:val="00CE418F"/>
    <w:rsid w:val="00CF096A"/>
    <w:rsid w:val="00CF2307"/>
    <w:rsid w:val="00CF393A"/>
    <w:rsid w:val="00CF3D30"/>
    <w:rsid w:val="00CF4D00"/>
    <w:rsid w:val="00CF4EED"/>
    <w:rsid w:val="00CF572C"/>
    <w:rsid w:val="00D00AFE"/>
    <w:rsid w:val="00D02677"/>
    <w:rsid w:val="00D029FF"/>
    <w:rsid w:val="00D046C5"/>
    <w:rsid w:val="00D04E5C"/>
    <w:rsid w:val="00D10581"/>
    <w:rsid w:val="00D108B9"/>
    <w:rsid w:val="00D11760"/>
    <w:rsid w:val="00D11F48"/>
    <w:rsid w:val="00D131E9"/>
    <w:rsid w:val="00D13366"/>
    <w:rsid w:val="00D13655"/>
    <w:rsid w:val="00D13AC3"/>
    <w:rsid w:val="00D13CAF"/>
    <w:rsid w:val="00D1419D"/>
    <w:rsid w:val="00D166D2"/>
    <w:rsid w:val="00D17496"/>
    <w:rsid w:val="00D26571"/>
    <w:rsid w:val="00D27524"/>
    <w:rsid w:val="00D3329A"/>
    <w:rsid w:val="00D3536D"/>
    <w:rsid w:val="00D41264"/>
    <w:rsid w:val="00D41869"/>
    <w:rsid w:val="00D4752A"/>
    <w:rsid w:val="00D47761"/>
    <w:rsid w:val="00D478D7"/>
    <w:rsid w:val="00D50E4C"/>
    <w:rsid w:val="00D64B94"/>
    <w:rsid w:val="00D67F18"/>
    <w:rsid w:val="00D705BD"/>
    <w:rsid w:val="00D71EB3"/>
    <w:rsid w:val="00D724CE"/>
    <w:rsid w:val="00D73DAE"/>
    <w:rsid w:val="00D75921"/>
    <w:rsid w:val="00D77EFA"/>
    <w:rsid w:val="00D80705"/>
    <w:rsid w:val="00D830D2"/>
    <w:rsid w:val="00D85880"/>
    <w:rsid w:val="00D86262"/>
    <w:rsid w:val="00D90023"/>
    <w:rsid w:val="00D90C71"/>
    <w:rsid w:val="00D91364"/>
    <w:rsid w:val="00D917DE"/>
    <w:rsid w:val="00D9222B"/>
    <w:rsid w:val="00D94483"/>
    <w:rsid w:val="00D95196"/>
    <w:rsid w:val="00D9524A"/>
    <w:rsid w:val="00D96B85"/>
    <w:rsid w:val="00D97C75"/>
    <w:rsid w:val="00DA0353"/>
    <w:rsid w:val="00DA046D"/>
    <w:rsid w:val="00DA2C6A"/>
    <w:rsid w:val="00DA3D83"/>
    <w:rsid w:val="00DB1056"/>
    <w:rsid w:val="00DB1FF1"/>
    <w:rsid w:val="00DB2008"/>
    <w:rsid w:val="00DB3746"/>
    <w:rsid w:val="00DB393F"/>
    <w:rsid w:val="00DB6C30"/>
    <w:rsid w:val="00DC045B"/>
    <w:rsid w:val="00DC7B96"/>
    <w:rsid w:val="00DD37DA"/>
    <w:rsid w:val="00DD4F3F"/>
    <w:rsid w:val="00DD556C"/>
    <w:rsid w:val="00DD6376"/>
    <w:rsid w:val="00DD69FA"/>
    <w:rsid w:val="00DD6ACA"/>
    <w:rsid w:val="00DD7DA9"/>
    <w:rsid w:val="00DE3485"/>
    <w:rsid w:val="00DE4944"/>
    <w:rsid w:val="00DE4DD4"/>
    <w:rsid w:val="00DE5840"/>
    <w:rsid w:val="00DF439C"/>
    <w:rsid w:val="00DF6381"/>
    <w:rsid w:val="00DF6802"/>
    <w:rsid w:val="00DF75AC"/>
    <w:rsid w:val="00E00DE4"/>
    <w:rsid w:val="00E01C5D"/>
    <w:rsid w:val="00E01D30"/>
    <w:rsid w:val="00E02467"/>
    <w:rsid w:val="00E0375B"/>
    <w:rsid w:val="00E04AD6"/>
    <w:rsid w:val="00E079E3"/>
    <w:rsid w:val="00E07E31"/>
    <w:rsid w:val="00E116EA"/>
    <w:rsid w:val="00E138CC"/>
    <w:rsid w:val="00E14311"/>
    <w:rsid w:val="00E16092"/>
    <w:rsid w:val="00E1659F"/>
    <w:rsid w:val="00E21528"/>
    <w:rsid w:val="00E229FE"/>
    <w:rsid w:val="00E24BDB"/>
    <w:rsid w:val="00E2564C"/>
    <w:rsid w:val="00E30E88"/>
    <w:rsid w:val="00E316BE"/>
    <w:rsid w:val="00E3179F"/>
    <w:rsid w:val="00E323C5"/>
    <w:rsid w:val="00E35214"/>
    <w:rsid w:val="00E35811"/>
    <w:rsid w:val="00E35813"/>
    <w:rsid w:val="00E35D39"/>
    <w:rsid w:val="00E37EC1"/>
    <w:rsid w:val="00E401EF"/>
    <w:rsid w:val="00E457AF"/>
    <w:rsid w:val="00E47D17"/>
    <w:rsid w:val="00E47FFA"/>
    <w:rsid w:val="00E50857"/>
    <w:rsid w:val="00E528AE"/>
    <w:rsid w:val="00E53066"/>
    <w:rsid w:val="00E5387B"/>
    <w:rsid w:val="00E5515F"/>
    <w:rsid w:val="00E5743C"/>
    <w:rsid w:val="00E57E47"/>
    <w:rsid w:val="00E6076F"/>
    <w:rsid w:val="00E60E8F"/>
    <w:rsid w:val="00E62929"/>
    <w:rsid w:val="00E629CF"/>
    <w:rsid w:val="00E632CC"/>
    <w:rsid w:val="00E638BD"/>
    <w:rsid w:val="00E640A0"/>
    <w:rsid w:val="00E70FD8"/>
    <w:rsid w:val="00E71029"/>
    <w:rsid w:val="00E7545F"/>
    <w:rsid w:val="00E765E6"/>
    <w:rsid w:val="00E77FA0"/>
    <w:rsid w:val="00E77FA3"/>
    <w:rsid w:val="00E80668"/>
    <w:rsid w:val="00E80BEA"/>
    <w:rsid w:val="00E816AA"/>
    <w:rsid w:val="00E87E0E"/>
    <w:rsid w:val="00E92B19"/>
    <w:rsid w:val="00E93F09"/>
    <w:rsid w:val="00E976F4"/>
    <w:rsid w:val="00EA267E"/>
    <w:rsid w:val="00EA35E7"/>
    <w:rsid w:val="00EA4F1F"/>
    <w:rsid w:val="00EA50CD"/>
    <w:rsid w:val="00EB1396"/>
    <w:rsid w:val="00EB1453"/>
    <w:rsid w:val="00EB1B17"/>
    <w:rsid w:val="00EB1CFC"/>
    <w:rsid w:val="00EB2671"/>
    <w:rsid w:val="00EB35F0"/>
    <w:rsid w:val="00EB74C2"/>
    <w:rsid w:val="00EC7AAF"/>
    <w:rsid w:val="00ED42E8"/>
    <w:rsid w:val="00ED4E09"/>
    <w:rsid w:val="00ED5198"/>
    <w:rsid w:val="00ED63B9"/>
    <w:rsid w:val="00ED715A"/>
    <w:rsid w:val="00ED7A78"/>
    <w:rsid w:val="00EE0364"/>
    <w:rsid w:val="00EE11C4"/>
    <w:rsid w:val="00EE247F"/>
    <w:rsid w:val="00EE5328"/>
    <w:rsid w:val="00EF0328"/>
    <w:rsid w:val="00EF1E54"/>
    <w:rsid w:val="00EF47A6"/>
    <w:rsid w:val="00EF6EBB"/>
    <w:rsid w:val="00EF71D4"/>
    <w:rsid w:val="00EF7255"/>
    <w:rsid w:val="00EF7471"/>
    <w:rsid w:val="00EF7F00"/>
    <w:rsid w:val="00F00A66"/>
    <w:rsid w:val="00F026DC"/>
    <w:rsid w:val="00F127ED"/>
    <w:rsid w:val="00F16510"/>
    <w:rsid w:val="00F175E6"/>
    <w:rsid w:val="00F20298"/>
    <w:rsid w:val="00F2305F"/>
    <w:rsid w:val="00F24418"/>
    <w:rsid w:val="00F250D4"/>
    <w:rsid w:val="00F258F9"/>
    <w:rsid w:val="00F36A49"/>
    <w:rsid w:val="00F4028A"/>
    <w:rsid w:val="00F42D46"/>
    <w:rsid w:val="00F4403A"/>
    <w:rsid w:val="00F4518F"/>
    <w:rsid w:val="00F45C5C"/>
    <w:rsid w:val="00F46A31"/>
    <w:rsid w:val="00F4711D"/>
    <w:rsid w:val="00F47871"/>
    <w:rsid w:val="00F47F64"/>
    <w:rsid w:val="00F62021"/>
    <w:rsid w:val="00F62AC5"/>
    <w:rsid w:val="00F667EE"/>
    <w:rsid w:val="00F677E6"/>
    <w:rsid w:val="00F67E29"/>
    <w:rsid w:val="00F7003A"/>
    <w:rsid w:val="00F70AB5"/>
    <w:rsid w:val="00F80032"/>
    <w:rsid w:val="00F801E0"/>
    <w:rsid w:val="00F80947"/>
    <w:rsid w:val="00F82777"/>
    <w:rsid w:val="00F82796"/>
    <w:rsid w:val="00F8424F"/>
    <w:rsid w:val="00F84B9D"/>
    <w:rsid w:val="00F854F9"/>
    <w:rsid w:val="00F90A41"/>
    <w:rsid w:val="00F93877"/>
    <w:rsid w:val="00F95C37"/>
    <w:rsid w:val="00F96745"/>
    <w:rsid w:val="00FA04D5"/>
    <w:rsid w:val="00FA0EE5"/>
    <w:rsid w:val="00FA35C2"/>
    <w:rsid w:val="00FA5227"/>
    <w:rsid w:val="00FA7F23"/>
    <w:rsid w:val="00FB0B4E"/>
    <w:rsid w:val="00FB3AD4"/>
    <w:rsid w:val="00FC4B9F"/>
    <w:rsid w:val="00FD0B11"/>
    <w:rsid w:val="00FD57AB"/>
    <w:rsid w:val="00FD6B85"/>
    <w:rsid w:val="00FE42A7"/>
    <w:rsid w:val="00FE45D8"/>
    <w:rsid w:val="00FE4D09"/>
    <w:rsid w:val="00FE5709"/>
    <w:rsid w:val="00FE5BC4"/>
    <w:rsid w:val="00FE6C98"/>
    <w:rsid w:val="00FF1C66"/>
    <w:rsid w:val="00FF417C"/>
    <w:rsid w:val="00FF465A"/>
    <w:rsid w:val="00FF4F90"/>
    <w:rsid w:val="00FF68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860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annotation subject" w:uiPriority="99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C1DA6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785064"/>
    <w:pPr>
      <w:keepNext/>
      <w:jc w:val="center"/>
      <w:outlineLvl w:val="0"/>
    </w:pPr>
    <w:rPr>
      <w:b/>
      <w:i/>
      <w:iCs/>
      <w:sz w:val="28"/>
    </w:rPr>
  </w:style>
  <w:style w:type="paragraph" w:styleId="2">
    <w:name w:val="heading 2"/>
    <w:basedOn w:val="a"/>
    <w:next w:val="a"/>
    <w:link w:val="20"/>
    <w:qFormat/>
    <w:rsid w:val="00785064"/>
    <w:pPr>
      <w:keepNext/>
      <w:tabs>
        <w:tab w:val="left" w:pos="570"/>
        <w:tab w:val="left" w:pos="645"/>
        <w:tab w:val="center" w:pos="4677"/>
      </w:tabs>
      <w:ind w:left="570"/>
      <w:outlineLvl w:val="1"/>
    </w:pPr>
    <w:rPr>
      <w:b/>
    </w:rPr>
  </w:style>
  <w:style w:type="paragraph" w:styleId="3">
    <w:name w:val="heading 3"/>
    <w:basedOn w:val="a"/>
    <w:next w:val="a"/>
    <w:link w:val="30"/>
    <w:qFormat/>
    <w:rsid w:val="00785064"/>
    <w:pPr>
      <w:keepNext/>
      <w:ind w:firstLine="709"/>
      <w:jc w:val="right"/>
      <w:outlineLvl w:val="2"/>
    </w:pPr>
    <w:rPr>
      <w:rFonts w:ascii="Symbol" w:eastAsia="Symbol" w:hAnsi="Symbol"/>
      <w:szCs w:val="20"/>
    </w:rPr>
  </w:style>
  <w:style w:type="paragraph" w:styleId="4">
    <w:name w:val="heading 4"/>
    <w:basedOn w:val="a"/>
    <w:next w:val="a"/>
    <w:link w:val="40"/>
    <w:qFormat/>
    <w:rsid w:val="00785064"/>
    <w:pPr>
      <w:keepNext/>
      <w:jc w:val="right"/>
      <w:outlineLvl w:val="3"/>
    </w:pPr>
    <w:rPr>
      <w:rFonts w:ascii="Symbol" w:eastAsia="Symbol" w:hAnsi="Symbol"/>
      <w:szCs w:val="20"/>
    </w:rPr>
  </w:style>
  <w:style w:type="paragraph" w:styleId="5">
    <w:name w:val="heading 5"/>
    <w:basedOn w:val="a"/>
    <w:next w:val="a"/>
    <w:link w:val="50"/>
    <w:qFormat/>
    <w:rsid w:val="00785064"/>
    <w:pPr>
      <w:keepNext/>
      <w:ind w:right="-30"/>
      <w:jc w:val="center"/>
      <w:outlineLvl w:val="4"/>
    </w:pPr>
    <w:rPr>
      <w:b/>
      <w:bCs/>
    </w:rPr>
  </w:style>
  <w:style w:type="paragraph" w:styleId="7">
    <w:name w:val="heading 7"/>
    <w:basedOn w:val="a"/>
    <w:next w:val="a"/>
    <w:link w:val="70"/>
    <w:qFormat/>
    <w:rsid w:val="00785064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785064"/>
    <w:rPr>
      <w:rFonts w:ascii="Times New Roman" w:eastAsia="Times New Roman" w:hAnsi="Times New Roman" w:cs="Times New Roman"/>
      <w:b/>
      <w:i/>
      <w:iCs/>
      <w:sz w:val="28"/>
      <w:szCs w:val="24"/>
      <w:lang w:eastAsia="ru-RU"/>
    </w:rPr>
  </w:style>
  <w:style w:type="character" w:customStyle="1" w:styleId="20">
    <w:name w:val="Заголовок 2 Знак"/>
    <w:link w:val="2"/>
    <w:rsid w:val="00785064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Заголовок 3 Знак"/>
    <w:link w:val="3"/>
    <w:rsid w:val="00785064"/>
    <w:rPr>
      <w:rFonts w:ascii="Symbol" w:eastAsia="Symbol" w:hAnsi="Symbol" w:cs="Times New Roman"/>
      <w:sz w:val="24"/>
      <w:szCs w:val="20"/>
      <w:lang w:eastAsia="ru-RU"/>
    </w:rPr>
  </w:style>
  <w:style w:type="character" w:customStyle="1" w:styleId="40">
    <w:name w:val="Заголовок 4 Знак"/>
    <w:link w:val="4"/>
    <w:rsid w:val="00785064"/>
    <w:rPr>
      <w:rFonts w:ascii="Symbol" w:eastAsia="Symbol" w:hAnsi="Symbol" w:cs="Times New Roman"/>
      <w:sz w:val="24"/>
      <w:szCs w:val="20"/>
      <w:lang w:eastAsia="ru-RU"/>
    </w:rPr>
  </w:style>
  <w:style w:type="character" w:customStyle="1" w:styleId="50">
    <w:name w:val="Заголовок 5 Знак"/>
    <w:link w:val="5"/>
    <w:rsid w:val="0078506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70">
    <w:name w:val="Заголовок 7 Знак"/>
    <w:link w:val="7"/>
    <w:rsid w:val="0078506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Обычный1"/>
    <w:rsid w:val="00785064"/>
    <w:rPr>
      <w:rFonts w:ascii="Times New Roman" w:eastAsia="Times New Roman" w:hAnsi="Times New Roman"/>
    </w:rPr>
  </w:style>
  <w:style w:type="paragraph" w:styleId="a3">
    <w:name w:val="Subtitle"/>
    <w:basedOn w:val="a"/>
    <w:link w:val="a4"/>
    <w:qFormat/>
    <w:rsid w:val="00785064"/>
    <w:pPr>
      <w:jc w:val="right"/>
    </w:pPr>
    <w:rPr>
      <w:i/>
      <w:szCs w:val="20"/>
    </w:rPr>
  </w:style>
  <w:style w:type="character" w:customStyle="1" w:styleId="a4">
    <w:name w:val="Подзаголовок Знак"/>
    <w:link w:val="a3"/>
    <w:rsid w:val="00785064"/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customStyle="1" w:styleId="51">
    <w:name w:val="Заголовок 51"/>
    <w:basedOn w:val="11"/>
    <w:next w:val="11"/>
    <w:rsid w:val="00785064"/>
    <w:pPr>
      <w:keepNext/>
      <w:jc w:val="center"/>
    </w:pPr>
    <w:rPr>
      <w:sz w:val="24"/>
    </w:rPr>
  </w:style>
  <w:style w:type="paragraph" w:styleId="a5">
    <w:name w:val="Body Text Indent"/>
    <w:basedOn w:val="a"/>
    <w:link w:val="a6"/>
    <w:rsid w:val="00785064"/>
    <w:pPr>
      <w:ind w:firstLine="709"/>
      <w:jc w:val="both"/>
    </w:pPr>
    <w:rPr>
      <w:rFonts w:ascii="Symbol" w:eastAsia="Symbol" w:hAnsi="Symbol"/>
      <w:szCs w:val="20"/>
    </w:rPr>
  </w:style>
  <w:style w:type="character" w:customStyle="1" w:styleId="a6">
    <w:name w:val="Основной текст с отступом Знак"/>
    <w:link w:val="a5"/>
    <w:rsid w:val="00785064"/>
    <w:rPr>
      <w:rFonts w:ascii="Symbol" w:eastAsia="Symbol" w:hAnsi="Symbol" w:cs="Times New Roman"/>
      <w:sz w:val="24"/>
      <w:szCs w:val="20"/>
      <w:lang w:eastAsia="ru-RU"/>
    </w:rPr>
  </w:style>
  <w:style w:type="paragraph" w:customStyle="1" w:styleId="41">
    <w:name w:val="Заголовок 41"/>
    <w:basedOn w:val="11"/>
    <w:next w:val="11"/>
    <w:rsid w:val="00785064"/>
    <w:pPr>
      <w:keepNext/>
      <w:jc w:val="center"/>
    </w:pPr>
    <w:rPr>
      <w:b/>
      <w:sz w:val="24"/>
    </w:rPr>
  </w:style>
  <w:style w:type="paragraph" w:styleId="a7">
    <w:name w:val="Body Text"/>
    <w:basedOn w:val="a"/>
    <w:link w:val="a8"/>
    <w:rsid w:val="00785064"/>
    <w:pPr>
      <w:jc w:val="both"/>
    </w:pPr>
    <w:rPr>
      <w:szCs w:val="20"/>
    </w:rPr>
  </w:style>
  <w:style w:type="character" w:customStyle="1" w:styleId="a8">
    <w:name w:val="Основной текст Знак"/>
    <w:link w:val="a7"/>
    <w:rsid w:val="0078506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1">
    <w:name w:val="Основной текст 21"/>
    <w:basedOn w:val="a"/>
    <w:rsid w:val="00785064"/>
    <w:pPr>
      <w:ind w:firstLine="709"/>
      <w:jc w:val="both"/>
    </w:pPr>
    <w:rPr>
      <w:b/>
      <w:kern w:val="28"/>
      <w:szCs w:val="20"/>
    </w:rPr>
  </w:style>
  <w:style w:type="paragraph" w:styleId="31">
    <w:name w:val="Body Text Indent 3"/>
    <w:basedOn w:val="a"/>
    <w:link w:val="32"/>
    <w:rsid w:val="00785064"/>
    <w:pPr>
      <w:ind w:firstLine="709"/>
      <w:jc w:val="both"/>
    </w:pPr>
    <w:rPr>
      <w:rFonts w:ascii="Symbol" w:eastAsia="Symbol" w:hAnsi="Symbol"/>
      <w:szCs w:val="20"/>
    </w:rPr>
  </w:style>
  <w:style w:type="character" w:customStyle="1" w:styleId="32">
    <w:name w:val="Основной текст с отступом 3 Знак"/>
    <w:link w:val="31"/>
    <w:rsid w:val="00785064"/>
    <w:rPr>
      <w:rFonts w:ascii="Symbol" w:eastAsia="Symbol" w:hAnsi="Symbol" w:cs="Times New Roman"/>
      <w:sz w:val="24"/>
      <w:szCs w:val="20"/>
      <w:lang w:eastAsia="ru-RU"/>
    </w:rPr>
  </w:style>
  <w:style w:type="paragraph" w:customStyle="1" w:styleId="310">
    <w:name w:val="Основной текст с отступом 31"/>
    <w:basedOn w:val="a"/>
    <w:rsid w:val="00785064"/>
    <w:pPr>
      <w:ind w:firstLine="720"/>
      <w:jc w:val="both"/>
    </w:pPr>
    <w:rPr>
      <w:szCs w:val="20"/>
    </w:rPr>
  </w:style>
  <w:style w:type="paragraph" w:customStyle="1" w:styleId="22">
    <w:name w:val="çàãîëîâîê 2"/>
    <w:basedOn w:val="a"/>
    <w:next w:val="a"/>
    <w:rsid w:val="00785064"/>
    <w:pPr>
      <w:keepNext/>
      <w:jc w:val="center"/>
    </w:pPr>
    <w:rPr>
      <w:szCs w:val="20"/>
    </w:rPr>
  </w:style>
  <w:style w:type="character" w:customStyle="1" w:styleId="12">
    <w:name w:val="Номер страницы1"/>
    <w:basedOn w:val="13"/>
    <w:rsid w:val="00785064"/>
  </w:style>
  <w:style w:type="character" w:customStyle="1" w:styleId="13">
    <w:name w:val="Основной шрифт абзаца1"/>
    <w:rsid w:val="00785064"/>
  </w:style>
  <w:style w:type="paragraph" w:customStyle="1" w:styleId="14">
    <w:name w:val="Верхний колонтитул1"/>
    <w:basedOn w:val="11"/>
    <w:rsid w:val="00785064"/>
    <w:pPr>
      <w:tabs>
        <w:tab w:val="center" w:pos="4153"/>
        <w:tab w:val="right" w:pos="8306"/>
      </w:tabs>
    </w:pPr>
  </w:style>
  <w:style w:type="character" w:styleId="a9">
    <w:name w:val="page number"/>
    <w:basedOn w:val="a0"/>
    <w:rsid w:val="00785064"/>
  </w:style>
  <w:style w:type="paragraph" w:styleId="aa">
    <w:name w:val="footer"/>
    <w:basedOn w:val="a"/>
    <w:link w:val="ab"/>
    <w:uiPriority w:val="99"/>
    <w:rsid w:val="00785064"/>
    <w:pPr>
      <w:tabs>
        <w:tab w:val="center" w:pos="4153"/>
        <w:tab w:val="right" w:pos="8306"/>
      </w:tabs>
    </w:pPr>
    <w:rPr>
      <w:rFonts w:ascii="Courier Tur" w:hAnsi="Courier Tur"/>
      <w:sz w:val="20"/>
      <w:szCs w:val="20"/>
    </w:rPr>
  </w:style>
  <w:style w:type="character" w:customStyle="1" w:styleId="ab">
    <w:name w:val="Нижний колонтитул Знак"/>
    <w:link w:val="aa"/>
    <w:uiPriority w:val="99"/>
    <w:rsid w:val="00785064"/>
    <w:rPr>
      <w:rFonts w:ascii="Courier Tur" w:eastAsia="Times New Roman" w:hAnsi="Courier Tur" w:cs="Times New Roman"/>
      <w:sz w:val="20"/>
      <w:szCs w:val="20"/>
      <w:lang w:eastAsia="ru-RU"/>
    </w:rPr>
  </w:style>
  <w:style w:type="paragraph" w:styleId="ac">
    <w:name w:val="header"/>
    <w:basedOn w:val="a"/>
    <w:link w:val="ad"/>
    <w:uiPriority w:val="99"/>
    <w:rsid w:val="0078506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link w:val="ac"/>
    <w:uiPriority w:val="99"/>
    <w:rsid w:val="0078506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3">
    <w:name w:val="Body Text Indent 2"/>
    <w:basedOn w:val="a"/>
    <w:link w:val="24"/>
    <w:rsid w:val="00785064"/>
    <w:pPr>
      <w:ind w:firstLine="720"/>
    </w:pPr>
  </w:style>
  <w:style w:type="character" w:customStyle="1" w:styleId="24">
    <w:name w:val="Основной текст с отступом 2 Знак"/>
    <w:link w:val="23"/>
    <w:rsid w:val="007850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">
    <w:name w:val="Схема документа Знак"/>
    <w:link w:val="af"/>
    <w:semiHidden/>
    <w:rsid w:val="00785064"/>
    <w:rPr>
      <w:rFonts w:ascii="Tahoma" w:eastAsia="Times New Roman" w:hAnsi="Tahoma" w:cs="Tahoma"/>
      <w:sz w:val="24"/>
      <w:szCs w:val="24"/>
      <w:shd w:val="clear" w:color="auto" w:fill="000080"/>
      <w:lang w:eastAsia="ru-RU"/>
    </w:rPr>
  </w:style>
  <w:style w:type="paragraph" w:styleId="af">
    <w:name w:val="Document Map"/>
    <w:basedOn w:val="a"/>
    <w:link w:val="ae"/>
    <w:semiHidden/>
    <w:rsid w:val="00785064"/>
    <w:pPr>
      <w:shd w:val="clear" w:color="auto" w:fill="000080"/>
    </w:pPr>
    <w:rPr>
      <w:rFonts w:ascii="Tahoma" w:hAnsi="Tahoma"/>
    </w:rPr>
  </w:style>
  <w:style w:type="character" w:customStyle="1" w:styleId="15">
    <w:name w:val="Схема документа Знак1"/>
    <w:uiPriority w:val="99"/>
    <w:semiHidden/>
    <w:rsid w:val="00785064"/>
    <w:rPr>
      <w:rFonts w:ascii="Tahoma" w:eastAsia="Times New Roman" w:hAnsi="Tahoma" w:cs="Tahoma"/>
      <w:sz w:val="16"/>
      <w:szCs w:val="16"/>
      <w:lang w:eastAsia="ru-RU"/>
    </w:rPr>
  </w:style>
  <w:style w:type="paragraph" w:styleId="25">
    <w:name w:val="Body Text 2"/>
    <w:basedOn w:val="a"/>
    <w:link w:val="26"/>
    <w:rsid w:val="00785064"/>
    <w:pPr>
      <w:tabs>
        <w:tab w:val="left" w:pos="8220"/>
        <w:tab w:val="left" w:pos="8355"/>
      </w:tabs>
      <w:jc w:val="both"/>
    </w:pPr>
    <w:rPr>
      <w:sz w:val="28"/>
    </w:rPr>
  </w:style>
  <w:style w:type="character" w:customStyle="1" w:styleId="26">
    <w:name w:val="Основной текст 2 Знак"/>
    <w:link w:val="25"/>
    <w:rsid w:val="0078506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3">
    <w:name w:val="Body Text 3"/>
    <w:basedOn w:val="a"/>
    <w:link w:val="34"/>
    <w:rsid w:val="00785064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link w:val="33"/>
    <w:rsid w:val="00785064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0">
    <w:name w:val="Plain Text"/>
    <w:basedOn w:val="a"/>
    <w:link w:val="af1"/>
    <w:rsid w:val="00785064"/>
    <w:rPr>
      <w:rFonts w:ascii="Courier New" w:hAnsi="Courier New"/>
      <w:sz w:val="20"/>
      <w:szCs w:val="20"/>
    </w:rPr>
  </w:style>
  <w:style w:type="character" w:customStyle="1" w:styleId="af1">
    <w:name w:val="Текст Знак"/>
    <w:link w:val="af0"/>
    <w:rsid w:val="00785064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f2">
    <w:name w:val="Normal (Web)"/>
    <w:basedOn w:val="a"/>
    <w:rsid w:val="00785064"/>
  </w:style>
  <w:style w:type="character" w:customStyle="1" w:styleId="af3">
    <w:name w:val="Текст выноски Знак"/>
    <w:link w:val="af4"/>
    <w:semiHidden/>
    <w:rsid w:val="00785064"/>
    <w:rPr>
      <w:rFonts w:ascii="Tahoma" w:eastAsia="Times New Roman" w:hAnsi="Tahoma" w:cs="Tahoma"/>
      <w:sz w:val="16"/>
      <w:szCs w:val="16"/>
      <w:lang w:eastAsia="ru-RU"/>
    </w:rPr>
  </w:style>
  <w:style w:type="paragraph" w:styleId="af4">
    <w:name w:val="Balloon Text"/>
    <w:basedOn w:val="a"/>
    <w:link w:val="af3"/>
    <w:semiHidden/>
    <w:rsid w:val="00785064"/>
    <w:rPr>
      <w:rFonts w:ascii="Tahoma" w:hAnsi="Tahoma"/>
      <w:sz w:val="16"/>
      <w:szCs w:val="16"/>
    </w:rPr>
  </w:style>
  <w:style w:type="character" w:customStyle="1" w:styleId="16">
    <w:name w:val="Текст выноски Знак1"/>
    <w:uiPriority w:val="99"/>
    <w:semiHidden/>
    <w:rsid w:val="00785064"/>
    <w:rPr>
      <w:rFonts w:ascii="Tahoma" w:eastAsia="Times New Roman" w:hAnsi="Tahoma" w:cs="Tahoma"/>
      <w:sz w:val="16"/>
      <w:szCs w:val="16"/>
      <w:lang w:eastAsia="ru-RU"/>
    </w:rPr>
  </w:style>
  <w:style w:type="paragraph" w:styleId="af5">
    <w:name w:val="Block Text"/>
    <w:basedOn w:val="a"/>
    <w:rsid w:val="00785064"/>
    <w:pPr>
      <w:shd w:val="clear" w:color="auto" w:fill="FFFFFF"/>
      <w:spacing w:before="230" w:line="295" w:lineRule="exact"/>
      <w:ind w:left="14" w:right="36" w:firstLine="706"/>
      <w:jc w:val="both"/>
    </w:pPr>
  </w:style>
  <w:style w:type="paragraph" w:styleId="af6">
    <w:name w:val="Title"/>
    <w:basedOn w:val="a"/>
    <w:link w:val="af7"/>
    <w:qFormat/>
    <w:rsid w:val="00785064"/>
    <w:pPr>
      <w:ind w:firstLine="567"/>
      <w:jc w:val="center"/>
    </w:pPr>
    <w:rPr>
      <w:b/>
      <w:sz w:val="28"/>
      <w:szCs w:val="20"/>
    </w:rPr>
  </w:style>
  <w:style w:type="character" w:customStyle="1" w:styleId="af7">
    <w:name w:val="Название Знак"/>
    <w:link w:val="af6"/>
    <w:rsid w:val="00785064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10">
    <w:name w:val="Заголовок 51"/>
    <w:basedOn w:val="a"/>
    <w:next w:val="a"/>
    <w:rsid w:val="00553939"/>
  </w:style>
  <w:style w:type="character" w:styleId="af8">
    <w:name w:val="Hyperlink"/>
    <w:uiPriority w:val="99"/>
    <w:unhideWhenUsed/>
    <w:rsid w:val="009C22A5"/>
    <w:rPr>
      <w:color w:val="0000FF"/>
      <w:u w:val="single"/>
    </w:rPr>
  </w:style>
  <w:style w:type="table" w:styleId="af9">
    <w:name w:val="Table Grid"/>
    <w:basedOn w:val="a1"/>
    <w:uiPriority w:val="59"/>
    <w:rsid w:val="00B96F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282411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71">
    <w:name w:val="Заголовок 71"/>
    <w:basedOn w:val="11"/>
    <w:next w:val="11"/>
    <w:rsid w:val="00967456"/>
    <w:pPr>
      <w:keepNext/>
    </w:pPr>
    <w:rPr>
      <w:sz w:val="24"/>
    </w:rPr>
  </w:style>
  <w:style w:type="paragraph" w:customStyle="1" w:styleId="210">
    <w:name w:val="Основной текст с отступом 21"/>
    <w:basedOn w:val="a"/>
    <w:rsid w:val="00967456"/>
    <w:pPr>
      <w:widowControl w:val="0"/>
      <w:ind w:firstLine="709"/>
      <w:jc w:val="both"/>
    </w:pPr>
    <w:rPr>
      <w:szCs w:val="20"/>
    </w:rPr>
  </w:style>
  <w:style w:type="paragraph" w:customStyle="1" w:styleId="61">
    <w:name w:val="Заголовок 61"/>
    <w:basedOn w:val="11"/>
    <w:next w:val="11"/>
    <w:rsid w:val="00967456"/>
    <w:pPr>
      <w:keepNext/>
      <w:jc w:val="right"/>
    </w:pPr>
    <w:rPr>
      <w:sz w:val="28"/>
    </w:rPr>
  </w:style>
  <w:style w:type="paragraph" w:customStyle="1" w:styleId="42">
    <w:name w:val="çàãîëîâîê 4"/>
    <w:basedOn w:val="a"/>
    <w:next w:val="a"/>
    <w:rsid w:val="00967456"/>
    <w:pPr>
      <w:keepNext/>
      <w:jc w:val="right"/>
    </w:pPr>
    <w:rPr>
      <w:szCs w:val="20"/>
    </w:rPr>
  </w:style>
  <w:style w:type="paragraph" w:customStyle="1" w:styleId="caaieiaie3">
    <w:name w:val="caaieiaie 3"/>
    <w:basedOn w:val="a"/>
    <w:next w:val="a"/>
    <w:rsid w:val="00967456"/>
    <w:pPr>
      <w:keepNext/>
      <w:jc w:val="center"/>
    </w:pPr>
    <w:rPr>
      <w:sz w:val="28"/>
      <w:szCs w:val="20"/>
    </w:rPr>
  </w:style>
  <w:style w:type="paragraph" w:customStyle="1" w:styleId="caaieiaie4">
    <w:name w:val="caaieiaie 4"/>
    <w:basedOn w:val="a"/>
    <w:next w:val="a"/>
    <w:rsid w:val="00967456"/>
    <w:pPr>
      <w:keepNext/>
    </w:pPr>
    <w:rPr>
      <w:sz w:val="28"/>
      <w:szCs w:val="20"/>
    </w:rPr>
  </w:style>
  <w:style w:type="paragraph" w:customStyle="1" w:styleId="17">
    <w:name w:val="Стиль1"/>
    <w:basedOn w:val="a"/>
    <w:rsid w:val="00967456"/>
    <w:pPr>
      <w:tabs>
        <w:tab w:val="left" w:pos="360"/>
      </w:tabs>
      <w:spacing w:after="120"/>
      <w:ind w:left="284" w:hanging="284"/>
      <w:jc w:val="both"/>
    </w:pPr>
    <w:rPr>
      <w:b/>
      <w:szCs w:val="20"/>
    </w:rPr>
  </w:style>
  <w:style w:type="paragraph" w:customStyle="1" w:styleId="Normal1">
    <w:name w:val="Normal1"/>
    <w:rsid w:val="00967456"/>
    <w:rPr>
      <w:rFonts w:ascii="Times New Roman" w:eastAsia="Times New Roman" w:hAnsi="Times New Roman"/>
    </w:rPr>
  </w:style>
  <w:style w:type="paragraph" w:customStyle="1" w:styleId="18">
    <w:name w:val="Обычный1"/>
    <w:rsid w:val="00967456"/>
    <w:rPr>
      <w:rFonts w:ascii="Times New Roman" w:eastAsia="Times New Roman" w:hAnsi="Times New Roman"/>
      <w:snapToGrid w:val="0"/>
      <w:color w:val="000000"/>
      <w:sz w:val="24"/>
      <w:szCs w:val="24"/>
    </w:rPr>
  </w:style>
  <w:style w:type="paragraph" w:customStyle="1" w:styleId="710">
    <w:name w:val="Заголовок 71"/>
    <w:basedOn w:val="18"/>
    <w:next w:val="18"/>
    <w:rsid w:val="00967456"/>
    <w:pPr>
      <w:keepNext/>
    </w:pPr>
  </w:style>
  <w:style w:type="paragraph" w:customStyle="1" w:styleId="211">
    <w:name w:val="Основной текст с отступом 21"/>
    <w:basedOn w:val="a"/>
    <w:rsid w:val="00967456"/>
    <w:pPr>
      <w:widowControl w:val="0"/>
      <w:ind w:firstLine="709"/>
      <w:jc w:val="both"/>
    </w:pPr>
    <w:rPr>
      <w:snapToGrid w:val="0"/>
      <w:color w:val="000000"/>
      <w:szCs w:val="20"/>
    </w:rPr>
  </w:style>
  <w:style w:type="paragraph" w:customStyle="1" w:styleId="410">
    <w:name w:val="Заголовок 41"/>
    <w:basedOn w:val="18"/>
    <w:next w:val="18"/>
    <w:rsid w:val="00967456"/>
    <w:pPr>
      <w:keepNext/>
      <w:jc w:val="center"/>
    </w:pPr>
    <w:rPr>
      <w:b/>
    </w:rPr>
  </w:style>
  <w:style w:type="paragraph" w:customStyle="1" w:styleId="212">
    <w:name w:val="Основной текст 21"/>
    <w:basedOn w:val="a"/>
    <w:rsid w:val="00967456"/>
    <w:pPr>
      <w:ind w:firstLine="709"/>
      <w:jc w:val="both"/>
    </w:pPr>
    <w:rPr>
      <w:b/>
      <w:snapToGrid w:val="0"/>
      <w:color w:val="000000"/>
      <w:kern w:val="28"/>
      <w:szCs w:val="20"/>
    </w:rPr>
  </w:style>
  <w:style w:type="paragraph" w:customStyle="1" w:styleId="610">
    <w:name w:val="Заголовок 61"/>
    <w:basedOn w:val="18"/>
    <w:next w:val="18"/>
    <w:rsid w:val="00967456"/>
    <w:pPr>
      <w:keepNext/>
      <w:jc w:val="right"/>
    </w:pPr>
    <w:rPr>
      <w:sz w:val="28"/>
    </w:rPr>
  </w:style>
  <w:style w:type="paragraph" w:customStyle="1" w:styleId="311">
    <w:name w:val="Основной текст с отступом 31"/>
    <w:basedOn w:val="a"/>
    <w:rsid w:val="00967456"/>
    <w:pPr>
      <w:ind w:firstLine="720"/>
      <w:jc w:val="both"/>
    </w:pPr>
    <w:rPr>
      <w:snapToGrid w:val="0"/>
      <w:color w:val="000000"/>
      <w:szCs w:val="20"/>
    </w:rPr>
  </w:style>
  <w:style w:type="character" w:customStyle="1" w:styleId="19">
    <w:name w:val="Номер страницы1"/>
    <w:basedOn w:val="1a"/>
    <w:rsid w:val="00967456"/>
  </w:style>
  <w:style w:type="character" w:customStyle="1" w:styleId="1a">
    <w:name w:val="Основной шрифт абзаца1"/>
    <w:rsid w:val="00967456"/>
  </w:style>
  <w:style w:type="paragraph" w:customStyle="1" w:styleId="1b">
    <w:name w:val="Верхний колонтитул1"/>
    <w:basedOn w:val="18"/>
    <w:rsid w:val="00967456"/>
    <w:pPr>
      <w:tabs>
        <w:tab w:val="center" w:pos="4153"/>
        <w:tab w:val="right" w:pos="8306"/>
      </w:tabs>
    </w:pPr>
  </w:style>
  <w:style w:type="character" w:styleId="afa">
    <w:name w:val="annotation reference"/>
    <w:uiPriority w:val="99"/>
    <w:unhideWhenUsed/>
    <w:rsid w:val="00967456"/>
    <w:rPr>
      <w:sz w:val="16"/>
      <w:szCs w:val="16"/>
    </w:rPr>
  </w:style>
  <w:style w:type="paragraph" w:styleId="afb">
    <w:name w:val="annotation text"/>
    <w:basedOn w:val="a"/>
    <w:link w:val="afc"/>
    <w:uiPriority w:val="99"/>
    <w:unhideWhenUsed/>
    <w:rsid w:val="00967456"/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rsid w:val="00967456"/>
    <w:rPr>
      <w:rFonts w:ascii="Times New Roman" w:eastAsia="Times New Roman" w:hAnsi="Times New Roman"/>
    </w:rPr>
  </w:style>
  <w:style w:type="paragraph" w:styleId="afd">
    <w:name w:val="annotation subject"/>
    <w:basedOn w:val="afb"/>
    <w:next w:val="afb"/>
    <w:link w:val="afe"/>
    <w:uiPriority w:val="99"/>
    <w:unhideWhenUsed/>
    <w:rsid w:val="00967456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rsid w:val="00967456"/>
    <w:rPr>
      <w:b/>
      <w:bCs/>
    </w:rPr>
  </w:style>
  <w:style w:type="character" w:styleId="aff">
    <w:name w:val="FollowedHyperlink"/>
    <w:uiPriority w:val="99"/>
    <w:unhideWhenUsed/>
    <w:rsid w:val="00967456"/>
    <w:rPr>
      <w:color w:val="800080"/>
      <w:u w:val="single"/>
    </w:rPr>
  </w:style>
  <w:style w:type="paragraph" w:customStyle="1" w:styleId="font5">
    <w:name w:val="font5"/>
    <w:basedOn w:val="a"/>
    <w:rsid w:val="00967456"/>
    <w:pPr>
      <w:spacing w:before="100" w:beforeAutospacing="1" w:after="100" w:afterAutospacing="1"/>
    </w:pPr>
    <w:rPr>
      <w:rFonts w:ascii="Calibri" w:hAnsi="Calibri"/>
      <w:color w:val="000000"/>
      <w:sz w:val="20"/>
      <w:szCs w:val="20"/>
    </w:rPr>
  </w:style>
  <w:style w:type="paragraph" w:customStyle="1" w:styleId="font6">
    <w:name w:val="font6"/>
    <w:basedOn w:val="a"/>
    <w:rsid w:val="00967456"/>
    <w:pPr>
      <w:spacing w:before="100" w:beforeAutospacing="1" w:after="100" w:afterAutospacing="1"/>
    </w:pPr>
    <w:rPr>
      <w:rFonts w:ascii="Calibri" w:hAnsi="Calibri"/>
      <w:color w:val="000000"/>
      <w:sz w:val="16"/>
      <w:szCs w:val="16"/>
    </w:rPr>
  </w:style>
  <w:style w:type="paragraph" w:customStyle="1" w:styleId="xl63">
    <w:name w:val="xl63"/>
    <w:basedOn w:val="a"/>
    <w:rsid w:val="00967456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4">
    <w:name w:val="xl64"/>
    <w:basedOn w:val="a"/>
    <w:rsid w:val="00967456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5">
    <w:name w:val="xl65"/>
    <w:basedOn w:val="a"/>
    <w:rsid w:val="00967456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6">
    <w:name w:val="xl66"/>
    <w:basedOn w:val="a"/>
    <w:rsid w:val="00967456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7">
    <w:name w:val="xl67"/>
    <w:basedOn w:val="a"/>
    <w:rsid w:val="0096745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8">
    <w:name w:val="xl68"/>
    <w:basedOn w:val="a"/>
    <w:rsid w:val="0096745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9">
    <w:name w:val="xl69"/>
    <w:basedOn w:val="a"/>
    <w:rsid w:val="00967456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0">
    <w:name w:val="xl70"/>
    <w:basedOn w:val="a"/>
    <w:rsid w:val="00967456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1">
    <w:name w:val="xl71"/>
    <w:basedOn w:val="a"/>
    <w:rsid w:val="00967456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2">
    <w:name w:val="xl72"/>
    <w:basedOn w:val="a"/>
    <w:rsid w:val="00967456"/>
    <w:pPr>
      <w:pBdr>
        <w:top w:val="single" w:sz="8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3">
    <w:name w:val="xl73"/>
    <w:basedOn w:val="a"/>
    <w:rsid w:val="0096745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</w:style>
  <w:style w:type="paragraph" w:customStyle="1" w:styleId="xl74">
    <w:name w:val="xl74"/>
    <w:basedOn w:val="a"/>
    <w:rsid w:val="00967456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5">
    <w:name w:val="xl75"/>
    <w:basedOn w:val="a"/>
    <w:rsid w:val="00967456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76">
    <w:name w:val="xl76"/>
    <w:basedOn w:val="a"/>
    <w:rsid w:val="00967456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77">
    <w:name w:val="xl77"/>
    <w:basedOn w:val="a"/>
    <w:rsid w:val="00967456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78">
    <w:name w:val="xl78"/>
    <w:basedOn w:val="a"/>
    <w:rsid w:val="00967456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9">
    <w:name w:val="xl79"/>
    <w:basedOn w:val="a"/>
    <w:rsid w:val="00967456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0">
    <w:name w:val="xl80"/>
    <w:basedOn w:val="a"/>
    <w:rsid w:val="00967456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1">
    <w:name w:val="xl81"/>
    <w:basedOn w:val="a"/>
    <w:rsid w:val="00967456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numbering" w:customStyle="1" w:styleId="1c">
    <w:name w:val="Нет списка1"/>
    <w:next w:val="a2"/>
    <w:uiPriority w:val="99"/>
    <w:semiHidden/>
    <w:unhideWhenUsed/>
    <w:rsid w:val="00967456"/>
  </w:style>
  <w:style w:type="paragraph" w:customStyle="1" w:styleId="xl82">
    <w:name w:val="xl82"/>
    <w:basedOn w:val="a"/>
    <w:rsid w:val="00967456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3">
    <w:name w:val="xl83"/>
    <w:basedOn w:val="a"/>
    <w:rsid w:val="00967456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4">
    <w:name w:val="xl84"/>
    <w:basedOn w:val="a"/>
    <w:rsid w:val="0096745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styleId="aff0">
    <w:name w:val="No Spacing"/>
    <w:uiPriority w:val="1"/>
    <w:qFormat/>
    <w:rsid w:val="00967456"/>
    <w:rPr>
      <w:rFonts w:ascii="Times New Roman" w:hAnsi="Times New Roman"/>
      <w:color w:val="000000"/>
      <w:szCs w:val="24"/>
      <w:lang w:eastAsia="en-US"/>
    </w:rPr>
  </w:style>
  <w:style w:type="paragraph" w:customStyle="1" w:styleId="xl85">
    <w:name w:val="xl85"/>
    <w:basedOn w:val="a"/>
    <w:rsid w:val="00967456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86">
    <w:name w:val="xl86"/>
    <w:basedOn w:val="a"/>
    <w:rsid w:val="00967456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87">
    <w:name w:val="xl87"/>
    <w:basedOn w:val="a"/>
    <w:rsid w:val="00967456"/>
    <w:pP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88">
    <w:name w:val="xl88"/>
    <w:basedOn w:val="a"/>
    <w:rsid w:val="0096745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89">
    <w:name w:val="xl89"/>
    <w:basedOn w:val="a"/>
    <w:rsid w:val="00967456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</w:rPr>
  </w:style>
  <w:style w:type="paragraph" w:customStyle="1" w:styleId="27">
    <w:name w:val="Обычный2"/>
    <w:rsid w:val="00AB400E"/>
    <w:rPr>
      <w:rFonts w:ascii="Times New Roman" w:eastAsia="Times New Roman" w:hAnsi="Times New Roman"/>
    </w:rPr>
  </w:style>
  <w:style w:type="paragraph" w:customStyle="1" w:styleId="35">
    <w:name w:val="Обычный3"/>
    <w:rsid w:val="009F14B6"/>
    <w:rPr>
      <w:rFonts w:ascii="Times New Roman" w:eastAsia="Times New Roman" w:hAnsi="Times New Roman"/>
    </w:rPr>
  </w:style>
  <w:style w:type="paragraph" w:customStyle="1" w:styleId="52">
    <w:name w:val="Заголовок 52"/>
    <w:basedOn w:val="35"/>
    <w:next w:val="35"/>
    <w:rsid w:val="009F14B6"/>
    <w:pPr>
      <w:keepNext/>
      <w:jc w:val="center"/>
    </w:pPr>
    <w:rPr>
      <w:sz w:val="24"/>
    </w:rPr>
  </w:style>
  <w:style w:type="paragraph" w:customStyle="1" w:styleId="420">
    <w:name w:val="Заголовок 42"/>
    <w:basedOn w:val="35"/>
    <w:next w:val="35"/>
    <w:rsid w:val="009F14B6"/>
    <w:pPr>
      <w:keepNext/>
      <w:jc w:val="center"/>
    </w:pPr>
    <w:rPr>
      <w:b/>
      <w:sz w:val="24"/>
    </w:rPr>
  </w:style>
  <w:style w:type="paragraph" w:customStyle="1" w:styleId="220">
    <w:name w:val="Основной текст 22"/>
    <w:basedOn w:val="a"/>
    <w:rsid w:val="009F14B6"/>
    <w:pPr>
      <w:ind w:firstLine="709"/>
      <w:jc w:val="both"/>
    </w:pPr>
    <w:rPr>
      <w:b/>
      <w:kern w:val="28"/>
      <w:szCs w:val="20"/>
    </w:rPr>
  </w:style>
  <w:style w:type="paragraph" w:customStyle="1" w:styleId="320">
    <w:name w:val="Основной текст с отступом 32"/>
    <w:basedOn w:val="a"/>
    <w:rsid w:val="009F14B6"/>
    <w:pPr>
      <w:ind w:firstLine="720"/>
      <w:jc w:val="both"/>
    </w:pPr>
    <w:rPr>
      <w:szCs w:val="20"/>
    </w:rPr>
  </w:style>
  <w:style w:type="character" w:customStyle="1" w:styleId="28">
    <w:name w:val="Номер страницы2"/>
    <w:basedOn w:val="29"/>
    <w:rsid w:val="009F14B6"/>
  </w:style>
  <w:style w:type="character" w:customStyle="1" w:styleId="29">
    <w:name w:val="Основной шрифт абзаца2"/>
    <w:rsid w:val="009F14B6"/>
  </w:style>
  <w:style w:type="paragraph" w:customStyle="1" w:styleId="2a">
    <w:name w:val="Верхний колонтитул2"/>
    <w:basedOn w:val="35"/>
    <w:rsid w:val="009F14B6"/>
    <w:pPr>
      <w:tabs>
        <w:tab w:val="center" w:pos="4153"/>
        <w:tab w:val="right" w:pos="8306"/>
      </w:tabs>
    </w:pPr>
  </w:style>
  <w:style w:type="paragraph" w:customStyle="1" w:styleId="72">
    <w:name w:val="Заголовок 72"/>
    <w:basedOn w:val="35"/>
    <w:next w:val="35"/>
    <w:rsid w:val="009F14B6"/>
    <w:pPr>
      <w:keepNext/>
    </w:pPr>
    <w:rPr>
      <w:sz w:val="24"/>
    </w:rPr>
  </w:style>
  <w:style w:type="paragraph" w:customStyle="1" w:styleId="221">
    <w:name w:val="Основной текст с отступом 22"/>
    <w:basedOn w:val="a"/>
    <w:rsid w:val="009F14B6"/>
    <w:pPr>
      <w:widowControl w:val="0"/>
      <w:ind w:firstLine="709"/>
      <w:jc w:val="both"/>
    </w:pPr>
    <w:rPr>
      <w:szCs w:val="20"/>
    </w:rPr>
  </w:style>
  <w:style w:type="paragraph" w:customStyle="1" w:styleId="62">
    <w:name w:val="Заголовок 62"/>
    <w:basedOn w:val="35"/>
    <w:next w:val="35"/>
    <w:rsid w:val="009F14B6"/>
    <w:pPr>
      <w:keepNext/>
      <w:jc w:val="right"/>
    </w:pPr>
    <w:rPr>
      <w:sz w:val="28"/>
    </w:rPr>
  </w:style>
  <w:style w:type="paragraph" w:customStyle="1" w:styleId="330">
    <w:name w:val="Основной текст с отступом 33"/>
    <w:basedOn w:val="a"/>
    <w:rsid w:val="00B44E34"/>
    <w:pPr>
      <w:ind w:firstLine="720"/>
      <w:jc w:val="both"/>
    </w:pPr>
    <w:rPr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8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Program%20Files%20(x86)\SIPS\Templates\&#1053;&#1054;&#1057;&#1058;12\&#1064;&#1072;&#1073;&#1083;&#1086;&#1085;&#1099;_&#1080;&#1079;&#1084;&#1077;&#1085;&#1077;&#1085;&#1085;&#1099;&#1077;\HOCT12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23A6E81-FDD0-4C53-9422-7406A7CA4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HOCT12</Template>
  <TotalTime>19</TotalTime>
  <Pages>7</Pages>
  <Words>2047</Words>
  <Characters>11672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13692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ikhitalenko</dc:creator>
  <cp:lastModifiedBy>dmona</cp:lastModifiedBy>
  <cp:revision>23</cp:revision>
  <dcterms:created xsi:type="dcterms:W3CDTF">2019-08-07T07:02:00Z</dcterms:created>
  <dcterms:modified xsi:type="dcterms:W3CDTF">2021-12-14T11:14:00Z</dcterms:modified>
</cp:coreProperties>
</file>