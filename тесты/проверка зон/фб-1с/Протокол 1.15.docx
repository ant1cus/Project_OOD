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92" w:rsidRDefault="00657792" w:rsidP="00657792">
      <w:pPr>
        <w:jc w:val="right"/>
        <w:rPr>
          <w:color w:val="FF0000"/>
          <w:sz w:val="28"/>
          <w:szCs w:val="28"/>
        </w:rPr>
      </w:pPr>
    </w:p>
    <w:p w:rsidR="00196EDF" w:rsidRDefault="00196EDF" w:rsidP="00657792">
      <w:pPr>
        <w:jc w:val="right"/>
        <w:rPr>
          <w:color w:val="FF0000"/>
          <w:sz w:val="28"/>
          <w:szCs w:val="28"/>
        </w:rPr>
      </w:pPr>
    </w:p>
    <w:p w:rsidR="00196EDF" w:rsidRPr="002D004D" w:rsidRDefault="009D61DD" w:rsidP="00127F11">
      <w:pPr>
        <w:keepNext/>
        <w:keepLines/>
        <w:ind w:firstLine="720"/>
        <w:jc w:val="right"/>
        <w:rPr>
          <w:color w:val="000000" w:themeColor="text1"/>
          <w:sz w:val="28"/>
          <w:szCs w:val="28"/>
        </w:rPr>
      </w:pPr>
      <w:r w:rsidRPr="0054474B">
        <w:rPr>
          <w:b/>
          <w:color w:val="000000" w:themeColor="text1"/>
          <w:sz w:val="28"/>
          <w:szCs w:val="28"/>
        </w:rPr>
        <w:t xml:space="preserve">Таблица </w:t>
      </w:r>
      <w:r w:rsidR="002D004D" w:rsidRPr="0054474B">
        <w:rPr>
          <w:b/>
          <w:color w:val="000000" w:themeColor="text1"/>
          <w:sz w:val="28"/>
          <w:szCs w:val="28"/>
        </w:rPr>
        <w:t>1</w:t>
      </w:r>
      <w:r w:rsidR="0054474B">
        <w:rPr>
          <w:b/>
          <w:color w:val="000000" w:themeColor="text1"/>
          <w:sz w:val="28"/>
          <w:szCs w:val="28"/>
        </w:rPr>
        <w:t xml:space="preserve"> </w:t>
      </w:r>
      <w:r w:rsidR="008142B0" w:rsidRPr="0054474B">
        <w:rPr>
          <w:b/>
          <w:color w:val="000000" w:themeColor="text1"/>
          <w:sz w:val="28"/>
          <w:szCs w:val="28"/>
        </w:rPr>
        <w:t>(</w:t>
      </w:r>
      <w:r w:rsidR="008142B0">
        <w:rPr>
          <w:color w:val="000000" w:themeColor="text1"/>
          <w:sz w:val="28"/>
          <w:szCs w:val="28"/>
        </w:rPr>
        <w:t>Итоговая таблица</w:t>
      </w:r>
      <w:r w:rsidR="008142B0"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A778EF" w:rsidP="00127F11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44"/>
        <w:gridCol w:w="926"/>
        <w:gridCol w:w="985"/>
        <w:gridCol w:w="987"/>
        <w:gridCol w:w="993"/>
        <w:gridCol w:w="987"/>
        <w:gridCol w:w="987"/>
        <w:gridCol w:w="961"/>
      </w:tblGrid>
      <w:tr w:rsidR="00196EDF" w:rsidRPr="006B45CF" w:rsidTr="00A778EF">
        <w:trPr>
          <w:trHeight w:hRule="exact" w:val="312"/>
          <w:tblHeader/>
          <w:jc w:val="center"/>
        </w:trPr>
        <w:tc>
          <w:tcPr>
            <w:tcW w:w="16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Состав ТС</w:t>
            </w:r>
          </w:p>
        </w:tc>
        <w:tc>
          <w:tcPr>
            <w:tcW w:w="4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1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  <w:r w:rsidRPr="006B45CF">
              <w:rPr>
                <w:b/>
                <w:bCs/>
                <w:color w:val="000000"/>
                <w:lang w:val="en-US"/>
              </w:rPr>
              <w:t xml:space="preserve"> </w:t>
            </w:r>
            <w:r w:rsidRPr="006B45CF"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14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3</w:t>
            </w:r>
            <w:r w:rsidRPr="006B45CF">
              <w:rPr>
                <w:b/>
                <w:bCs/>
                <w:color w:val="000000"/>
                <w:lang w:val="en-US"/>
              </w:rPr>
              <w:t xml:space="preserve"> </w:t>
            </w:r>
            <w:r w:rsidRPr="006B45CF">
              <w:rPr>
                <w:b/>
                <w:bCs/>
                <w:color w:val="000000"/>
              </w:rPr>
              <w:t>категория</w:t>
            </w:r>
          </w:p>
        </w:tc>
      </w:tr>
      <w:tr w:rsidR="00196EDF" w:rsidRPr="006B45CF" w:rsidTr="00FC49E2">
        <w:trPr>
          <w:trHeight w:hRule="exact" w:val="312"/>
          <w:tblHeader/>
          <w:jc w:val="center"/>
        </w:trPr>
        <w:tc>
          <w:tcPr>
            <w:tcW w:w="16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6B45CF">
              <w:rPr>
                <w:b/>
                <w:bCs/>
                <w:color w:val="000000"/>
              </w:rPr>
              <w:t>Стац</w:t>
            </w:r>
            <w:proofErr w:type="spellEnd"/>
            <w:r w:rsidRPr="006B45CF">
              <w:rPr>
                <w:b/>
                <w:bCs/>
                <w:color w:val="000000"/>
              </w:rPr>
              <w:t>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Воз.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Нос.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6B45CF">
              <w:rPr>
                <w:b/>
                <w:bCs/>
                <w:color w:val="000000"/>
              </w:rPr>
              <w:t>Стац</w:t>
            </w:r>
            <w:proofErr w:type="spellEnd"/>
            <w:r w:rsidRPr="006B45CF">
              <w:rPr>
                <w:b/>
                <w:bCs/>
                <w:color w:val="000000"/>
              </w:rPr>
              <w:t>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Воз.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Нос.</w:t>
            </w:r>
          </w:p>
        </w:tc>
      </w:tr>
      <w:tr w:rsidR="00196EDF" w:rsidRPr="006B45CF" w:rsidTr="00FC49E2">
        <w:trPr>
          <w:trHeight w:val="312"/>
          <w:jc w:val="center"/>
        </w:trPr>
        <w:tc>
          <w:tcPr>
            <w:tcW w:w="1611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E876C5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W w:w="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196,9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56,9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29,6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104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37,2</w:t>
            </w:r>
          </w:p>
        </w:tc>
        <w:tc>
          <w:tcPr>
            <w:tcW w:w="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19,7</w:t>
            </w:r>
          </w:p>
        </w:tc>
      </w:tr>
      <w:tr w:rsidR="00196EDF" w:rsidRPr="006B45CF" w:rsidTr="00FC49E2">
        <w:trPr>
          <w:trHeight w:val="312"/>
          <w:jc w:val="center"/>
        </w:trPr>
        <w:tc>
          <w:tcPr>
            <w:tcW w:w="32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</w:p>
        </w:tc>
        <w:tc>
          <w:tcPr>
            <w:tcW w:w="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1,5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1,5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1,5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1,5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1,5</w:t>
            </w:r>
          </w:p>
        </w:tc>
        <w:tc>
          <w:tcPr>
            <w:tcW w:w="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1,5</w:t>
            </w:r>
          </w:p>
        </w:tc>
      </w:tr>
      <w:tr w:rsidR="00196EDF" w:rsidRPr="006B45CF" w:rsidTr="00FC49E2">
        <w:trPr>
          <w:trHeight w:val="312"/>
          <w:jc w:val="center"/>
        </w:trPr>
        <w:tc>
          <w:tcPr>
            <w:tcW w:w="32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</w:p>
        </w:tc>
        <w:tc>
          <w:tcPr>
            <w:tcW w:w="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W w:w="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0,4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0,4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0,4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0,4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0,4</w:t>
            </w:r>
          </w:p>
        </w:tc>
        <w:tc>
          <w:tcPr>
            <w:tcW w:w="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0,4</w:t>
            </w:r>
          </w:p>
        </w:tc>
      </w:tr>
    </w:tbl>
    <w:p w:rsidR="00A778EF" w:rsidRDefault="00A778EF" w:rsidP="00A778EF">
      <w:pPr>
        <w:ind w:left="710"/>
      </w:pPr>
    </w:p>
    <w:p w:rsidR="008142B0" w:rsidRDefault="008142B0" w:rsidP="00127F11">
      <w:pPr>
        <w:keepNext/>
        <w:keepLines/>
        <w:ind w:left="710"/>
        <w:jc w:val="right"/>
      </w:pPr>
      <w:r w:rsidRPr="0054474B">
        <w:rPr>
          <w:b/>
          <w:color w:val="000000" w:themeColor="text1"/>
          <w:sz w:val="28"/>
          <w:szCs w:val="28"/>
        </w:rPr>
        <w:t>Таблица 2</w:t>
      </w:r>
      <w:r>
        <w:rPr>
          <w:color w:val="000000" w:themeColor="text1"/>
          <w:sz w:val="28"/>
          <w:szCs w:val="28"/>
        </w:rPr>
        <w:t xml:space="preserve"> </w:t>
      </w:r>
      <w:r w:rsidRPr="0054474B"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Итоговая таблица</w:t>
      </w:r>
      <w:r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A778EF" w:rsidP="00127F11">
      <w:pPr>
        <w:keepNext/>
        <w:keepLines/>
        <w:ind w:left="710"/>
      </w:pPr>
      <w:r>
        <w:t>(Для 3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84"/>
        <w:gridCol w:w="928"/>
        <w:gridCol w:w="1974"/>
        <w:gridCol w:w="2032"/>
        <w:gridCol w:w="1952"/>
      </w:tblGrid>
      <w:tr w:rsidR="00A778EF" w:rsidRPr="00A778EF" w:rsidTr="008142B0">
        <w:trPr>
          <w:trHeight w:hRule="exact" w:val="312"/>
          <w:tblHeader/>
          <w:jc w:val="center"/>
        </w:trPr>
        <w:tc>
          <w:tcPr>
            <w:tcW w:w="15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Состав ТС</w:t>
            </w:r>
          </w:p>
        </w:tc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Зона</w:t>
            </w:r>
          </w:p>
        </w:tc>
        <w:tc>
          <w:tcPr>
            <w:tcW w:w="2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3</w:t>
            </w:r>
            <w:r w:rsidRPr="00A778EF">
              <w:rPr>
                <w:b/>
                <w:bCs/>
                <w:lang w:val="en-US"/>
              </w:rPr>
              <w:t xml:space="preserve"> </w:t>
            </w:r>
            <w:r w:rsidRPr="00A778EF">
              <w:rPr>
                <w:b/>
                <w:bCs/>
              </w:rPr>
              <w:t>категория</w:t>
            </w:r>
          </w:p>
        </w:tc>
      </w:tr>
      <w:tr w:rsidR="00A778EF" w:rsidRPr="00A778EF" w:rsidTr="008142B0">
        <w:trPr>
          <w:trHeight w:hRule="exact" w:val="312"/>
          <w:tblHeader/>
          <w:jc w:val="center"/>
        </w:trPr>
        <w:tc>
          <w:tcPr>
            <w:tcW w:w="15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</w:p>
        </w:tc>
        <w:tc>
          <w:tcPr>
            <w:tcW w:w="4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proofErr w:type="spellStart"/>
            <w:r w:rsidRPr="00A778EF">
              <w:rPr>
                <w:b/>
                <w:bCs/>
              </w:rPr>
              <w:t>Стац</w:t>
            </w:r>
            <w:proofErr w:type="spellEnd"/>
            <w:r w:rsidRPr="00A778EF">
              <w:rPr>
                <w:b/>
                <w:bCs/>
              </w:rPr>
              <w:t>.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Воз.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Нос.</w:t>
            </w:r>
          </w:p>
        </w:tc>
      </w:tr>
      <w:tr w:rsidR="00A778EF" w:rsidRPr="00A778EF" w:rsidTr="008142B0">
        <w:trPr>
          <w:trHeight w:val="387"/>
          <w:jc w:val="center"/>
        </w:trPr>
        <w:tc>
          <w:tcPr>
            <w:tcW w:w="1581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</w:pPr>
          </w:p>
        </w:tc>
        <w:tc>
          <w:tcPr>
            <w:tcW w:w="9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W w:w="19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104</w:t>
            </w:r>
          </w:p>
        </w:tc>
        <w:tc>
          <w:tcPr>
            <w:tcW w:w="20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37,2</w:t>
            </w:r>
          </w:p>
        </w:tc>
        <w:tc>
          <w:tcPr>
            <w:tcW w:w="19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19,7</w:t>
            </w:r>
          </w:p>
        </w:tc>
      </w:tr>
      <w:tr w:rsidR="00A778EF" w:rsidRPr="00A778EF" w:rsidTr="008142B0">
        <w:trPr>
          <w:trHeight w:val="387"/>
          <w:jc w:val="center"/>
        </w:trPr>
        <w:tc>
          <w:tcPr>
            <w:tcW w:w="3184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</w:p>
        </w:tc>
        <w:tc>
          <w:tcPr>
            <w:tcW w:w="9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19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1,5</w:t>
            </w:r>
          </w:p>
        </w:tc>
        <w:tc>
          <w:tcPr>
            <w:tcW w:w="20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1,5</w:t>
            </w:r>
          </w:p>
        </w:tc>
        <w:tc>
          <w:tcPr>
            <w:tcW w:w="19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1,5</w:t>
            </w:r>
          </w:p>
        </w:tc>
      </w:tr>
      <w:tr w:rsidR="00A778EF" w:rsidRPr="00A778EF" w:rsidTr="008142B0">
        <w:trPr>
          <w:trHeight w:val="387"/>
          <w:jc w:val="center"/>
        </w:trPr>
        <w:tc>
          <w:tcPr>
            <w:tcW w:w="3184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</w:p>
        </w:tc>
        <w:tc>
          <w:tcPr>
            <w:tcW w:w="9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W w:w="19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0,4</w:t>
            </w:r>
          </w:p>
        </w:tc>
        <w:tc>
          <w:tcPr>
            <w:tcW w:w="20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0,4</w:t>
            </w:r>
          </w:p>
        </w:tc>
        <w:tc>
          <w:tcPr>
            <w:tcW w:w="19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0,4</w:t>
            </w:r>
          </w:p>
        </w:tc>
      </w:tr>
    </w:tbl>
    <w:p w:rsidR="009D61DD" w:rsidRDefault="009D61DD" w:rsidP="00196EDF">
      <w:pPr>
        <w:ind w:firstLine="709"/>
        <w:jc w:val="right"/>
        <w:rPr>
          <w:rFonts w:eastAsia="Symbol"/>
          <w:sz w:val="28"/>
          <w:szCs w:val="28"/>
          <w:lang w:val="en-US"/>
        </w:rPr>
      </w:pPr>
    </w:p>
    <w:p w:rsidR="00196EDF" w:rsidRPr="00E30E88" w:rsidRDefault="009D61DD" w:rsidP="00127F11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 w:rsidR="008142B0" w:rsidRPr="0054474B">
        <w:rPr>
          <w:rFonts w:eastAsia="Symbol"/>
          <w:b/>
          <w:sz w:val="28"/>
          <w:szCs w:val="28"/>
        </w:rPr>
        <w:t>3</w:t>
      </w:r>
      <w:r w:rsidR="008142B0">
        <w:rPr>
          <w:rFonts w:eastAsia="Symbol"/>
          <w:sz w:val="28"/>
          <w:szCs w:val="28"/>
        </w:rPr>
        <w:t xml:space="preserve"> </w:t>
      </w:r>
      <w:r w:rsidR="00E30E88" w:rsidRPr="0054474B">
        <w:rPr>
          <w:rFonts w:eastAsia="Symbol"/>
          <w:b/>
          <w:sz w:val="28"/>
          <w:szCs w:val="28"/>
        </w:rPr>
        <w:t>(</w:t>
      </w:r>
      <w:r w:rsidR="008142B0">
        <w:rPr>
          <w:rFonts w:eastAsia="Symbol"/>
          <w:sz w:val="28"/>
          <w:szCs w:val="28"/>
        </w:rPr>
        <w:t>Расчеты</w:t>
      </w:r>
      <w:r w:rsidR="00E30E88" w:rsidRPr="0054474B">
        <w:rPr>
          <w:rFonts w:eastAsia="Symbol"/>
          <w:b/>
          <w:sz w:val="28"/>
          <w:szCs w:val="28"/>
        </w:rPr>
        <w:t>)</w:t>
      </w:r>
    </w:p>
    <w:p w:rsidR="0040588A" w:rsidRDefault="0040588A" w:rsidP="00127F11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0"/>
        <w:gridCol w:w="783"/>
        <w:gridCol w:w="601"/>
        <w:gridCol w:w="578"/>
        <w:gridCol w:w="793"/>
        <w:gridCol w:w="574"/>
        <w:gridCol w:w="585"/>
        <w:gridCol w:w="585"/>
        <w:gridCol w:w="587"/>
        <w:gridCol w:w="747"/>
        <w:gridCol w:w="830"/>
        <w:gridCol w:w="517"/>
        <w:gridCol w:w="585"/>
        <w:gridCol w:w="585"/>
        <w:gridCol w:w="960"/>
      </w:tblGrid>
      <w:tr w:rsidR="00196EDF" w:rsidRPr="00ED4E09" w:rsidTr="0040588A">
        <w:trPr>
          <w:cantSplit/>
          <w:tblHeader/>
          <w:jc w:val="center"/>
        </w:trPr>
        <w:tc>
          <w:tcPr>
            <w:tcW w:w="322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F</w:t>
            </w:r>
            <w:r w:rsidRPr="00C80ED8">
              <w:rPr>
                <w:b/>
                <w:bCs/>
                <w:sz w:val="20"/>
                <w:szCs w:val="20"/>
              </w:rPr>
              <w:t>с, МГц</w:t>
            </w:r>
          </w:p>
        </w:tc>
        <w:tc>
          <w:tcPr>
            <w:tcW w:w="389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с</w:t>
            </w:r>
            <w:r w:rsidRPr="00C80ED8">
              <w:rPr>
                <w:b/>
                <w:bCs/>
                <w:sz w:val="20"/>
                <w:szCs w:val="20"/>
                <w:lang w:val="en-US"/>
              </w:rPr>
              <w:t>+</w:t>
            </w:r>
            <w:proofErr w:type="spellStart"/>
            <w:r w:rsidRPr="00C80ED8">
              <w:rPr>
                <w:b/>
                <w:bCs/>
                <w:sz w:val="20"/>
                <w:szCs w:val="20"/>
              </w:rPr>
              <w:t>ш</w:t>
            </w:r>
            <w:proofErr w:type="spellEnd"/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8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proofErr w:type="spellStart"/>
            <w:r w:rsidRPr="00C80ED8">
              <w:rPr>
                <w:b/>
                <w:bCs/>
                <w:sz w:val="20"/>
                <w:szCs w:val="20"/>
              </w:rPr>
              <w:t>ш</w:t>
            </w:r>
            <w:proofErr w:type="spellEnd"/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proofErr w:type="spellStart"/>
            <w:r w:rsidRPr="00C80ED8">
              <w:rPr>
                <w:b/>
                <w:bCs/>
                <w:sz w:val="20"/>
                <w:szCs w:val="20"/>
              </w:rPr>
              <w:t>Ka</w:t>
            </w:r>
            <w:proofErr w:type="spellEnd"/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1/</w:t>
            </w:r>
            <w:r w:rsidRPr="00C80ED8">
              <w:rPr>
                <w:b/>
                <w:bCs/>
                <w:sz w:val="20"/>
                <w:szCs w:val="20"/>
              </w:rPr>
              <w:t>м</w:t>
            </w: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proofErr w:type="spellStart"/>
            <w:r w:rsidRPr="00C80ED8">
              <w:rPr>
                <w:b/>
                <w:bCs/>
                <w:sz w:val="20"/>
                <w:szCs w:val="20"/>
                <w:lang w:val="en-US"/>
              </w:rPr>
              <w:t>Ec</w:t>
            </w:r>
            <w:proofErr w:type="spellEnd"/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мкВ/м</w:t>
            </w:r>
          </w:p>
        </w:tc>
        <w:tc>
          <w:tcPr>
            <w:tcW w:w="592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593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r1’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783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Стационарные м</w:t>
            </w:r>
          </w:p>
        </w:tc>
        <w:tc>
          <w:tcPr>
            <w:tcW w:w="558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Возимые, м</w:t>
            </w:r>
          </w:p>
        </w:tc>
        <w:tc>
          <w:tcPr>
            <w:tcW w:w="778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Носимые, м</w:t>
            </w:r>
          </w:p>
        </w:tc>
      </w:tr>
      <w:tr w:rsidR="00196EDF" w:rsidRPr="00ED4E09" w:rsidTr="0040588A">
        <w:trPr>
          <w:cantSplit/>
          <w:tblHeader/>
          <w:jc w:val="center"/>
        </w:trPr>
        <w:tc>
          <w:tcPr>
            <w:tcW w:w="322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89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8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3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371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11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62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82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151,1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94,41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51,29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7,45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590,51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76,6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76,6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188,875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59,57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33,5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349,73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226,65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36,31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26,61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6,91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170,71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264,425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48,98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18,62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6,79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307,61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302,2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42,17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31,81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6,68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184,93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339,975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128,82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31,26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6,62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827,3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377,75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118,85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53,09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6,56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697,55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453,3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40,74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155,93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528,85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53,09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6,01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252,95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13,7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13,7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566,625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36,31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5,91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97,34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642,175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59,57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6,03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301,59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679,95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53,7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6,21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266,13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717,725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36,31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26,85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6,35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155,22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755,5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40,74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203,26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793,275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37,58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21,88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6,52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199,21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831,05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29,85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20,42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7,06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153,71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868,825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20,42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18,62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7,77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65,13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906,6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36,31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29,85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8,59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177,59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1246,575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14,45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13,18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19,16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113,5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37,2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37,2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19,7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19,7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1284,35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11,35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19,23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202,71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1322,125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28,51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20,75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19,32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377,73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1359,9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23,07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17,26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19,41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297,12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1397,675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37,15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32,55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19,5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349,16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lastRenderedPageBreak/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76,6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76,6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37,2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37,2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19,7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19,7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148,5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53,09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8,32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7,47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391,68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196,9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104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4,9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297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30,9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5,96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6,69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202,84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445,5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29,85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6,33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184,16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594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5,83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184,6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742,5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9,44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198,1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10,4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10,4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891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26,61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5,31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8,22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214,33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1039,5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11,89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3,24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18,71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214,04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11,5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11,5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1188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10,59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3,24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19,03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191,86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1336,5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21,13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3,35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19,36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403,9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1485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10,59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3,35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19,68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197,71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1633,5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18,84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3,47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19,84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367,39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17,5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17,5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1782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5,96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3,41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19,98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97,66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015EE7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1930,5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30,9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3,56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20,11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617,26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56,9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29,6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&lt; 0,1</w:t>
            </w:r>
          </w:p>
        </w:tc>
      </w:tr>
      <w:tr w:rsidR="00196EDF" w:rsidRPr="00ED4E09" w:rsidTr="00015EE7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2079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11,89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3,67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20,63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  <w:r w:rsidRPr="00015EE7">
              <w:rPr>
                <w:sz w:val="20"/>
              </w:rPr>
              <w:t>233,31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015EE7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2227,5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9,44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3,35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21,5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189,75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13,2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2376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11,89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22,39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254,42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2524,5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4,73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23,36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199,7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8,8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2673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6,17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4,22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24,49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110,23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2821,5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6,17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4,73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101,82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196,9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104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56,9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29,6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37,58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1007,01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5,3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5,3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8,41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4,68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11,61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81,13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2,1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2,1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750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10,23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6,42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19,47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17,18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14,96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84,47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lastRenderedPageBreak/>
              <w:t>Режим обмена информацией по сети (100 Мбит/с "витая пара")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196EDF" w:rsidRDefault="00196EDF" w:rsidP="00196EDF">
      <w:pPr>
        <w:ind w:firstLine="709"/>
        <w:jc w:val="both"/>
        <w:rPr>
          <w:rFonts w:eastAsia="Symbol"/>
          <w:sz w:val="18"/>
          <w:szCs w:val="18"/>
        </w:rPr>
      </w:pPr>
    </w:p>
    <w:p w:rsidR="008142B0" w:rsidRDefault="008142B0" w:rsidP="00127F11">
      <w:pPr>
        <w:keepNext/>
        <w:keepLines/>
        <w:ind w:firstLine="709"/>
        <w:jc w:val="right"/>
        <w:rPr>
          <w:rFonts w:eastAsia="Symbol"/>
          <w:sz w:val="18"/>
          <w:szCs w:val="18"/>
        </w:rPr>
      </w:pPr>
      <w:r w:rsidRPr="0054474B">
        <w:rPr>
          <w:rFonts w:eastAsia="Symbol"/>
          <w:b/>
          <w:sz w:val="28"/>
          <w:szCs w:val="28"/>
        </w:rPr>
        <w:t>Таблица 4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rFonts w:eastAsia="Symbol"/>
          <w:sz w:val="28"/>
          <w:szCs w:val="28"/>
        </w:rPr>
        <w:t>Расчеты</w:t>
      </w:r>
      <w:r w:rsidRPr="0054474B">
        <w:rPr>
          <w:rFonts w:eastAsia="Symbol"/>
          <w:b/>
          <w:sz w:val="28"/>
          <w:szCs w:val="28"/>
        </w:rPr>
        <w:t>)</w:t>
      </w:r>
    </w:p>
    <w:p w:rsidR="0040588A" w:rsidRDefault="0040588A" w:rsidP="00127F11">
      <w:pPr>
        <w:keepNext/>
        <w:keepLines/>
        <w:ind w:left="710"/>
      </w:pPr>
      <w:r w:rsidRPr="0040588A">
        <w:t>(Для 3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0"/>
        <w:gridCol w:w="728"/>
        <w:gridCol w:w="652"/>
        <w:gridCol w:w="652"/>
        <w:gridCol w:w="738"/>
        <w:gridCol w:w="1334"/>
        <w:gridCol w:w="1336"/>
        <w:gridCol w:w="1455"/>
        <w:gridCol w:w="1263"/>
        <w:gridCol w:w="1152"/>
      </w:tblGrid>
      <w:tr w:rsidR="0040588A" w:rsidRPr="00615109" w:rsidTr="008142B0">
        <w:trPr>
          <w:cantSplit/>
          <w:jc w:val="center"/>
        </w:trPr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F</w:t>
            </w:r>
            <w:r w:rsidRPr="00615109">
              <w:rPr>
                <w:b/>
                <w:bCs/>
                <w:sz w:val="18"/>
                <w:szCs w:val="18"/>
              </w:rPr>
              <w:t>с, МГц</w:t>
            </w:r>
          </w:p>
        </w:tc>
        <w:tc>
          <w:tcPr>
            <w:tcW w:w="367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с</w:t>
            </w:r>
            <w:r w:rsidRPr="00615109">
              <w:rPr>
                <w:b/>
                <w:bCs/>
                <w:sz w:val="18"/>
                <w:szCs w:val="18"/>
                <w:lang w:val="en-US"/>
              </w:rPr>
              <w:t>+</w:t>
            </w:r>
            <w:proofErr w:type="spellStart"/>
            <w:r w:rsidRPr="00615109">
              <w:rPr>
                <w:b/>
                <w:bCs/>
                <w:sz w:val="18"/>
                <w:szCs w:val="18"/>
              </w:rPr>
              <w:t>ш</w:t>
            </w:r>
            <w:proofErr w:type="spellEnd"/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proofErr w:type="spellStart"/>
            <w:r w:rsidRPr="00615109">
              <w:rPr>
                <w:b/>
                <w:bCs/>
                <w:sz w:val="18"/>
                <w:szCs w:val="18"/>
              </w:rPr>
              <w:t>ш</w:t>
            </w:r>
            <w:proofErr w:type="spellEnd"/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proofErr w:type="spellStart"/>
            <w:r w:rsidRPr="00615109">
              <w:rPr>
                <w:b/>
                <w:bCs/>
                <w:sz w:val="18"/>
                <w:szCs w:val="18"/>
              </w:rPr>
              <w:t>Ka</w:t>
            </w:r>
            <w:proofErr w:type="spellEnd"/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1/</w:t>
            </w:r>
            <w:r w:rsidRPr="00615109">
              <w:rPr>
                <w:b/>
                <w:bCs/>
                <w:sz w:val="18"/>
                <w:szCs w:val="18"/>
              </w:rPr>
              <w:t>м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proofErr w:type="spellStart"/>
            <w:r w:rsidRPr="00615109">
              <w:rPr>
                <w:b/>
                <w:bCs/>
                <w:sz w:val="18"/>
                <w:szCs w:val="18"/>
                <w:lang w:val="en-US"/>
              </w:rPr>
              <w:t>Ec</w:t>
            </w:r>
            <w:proofErr w:type="spellEnd"/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мкВ/м</w:t>
            </w:r>
          </w:p>
        </w:tc>
        <w:tc>
          <w:tcPr>
            <w:tcW w:w="668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r1’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Стационарные м</w:t>
            </w:r>
          </w:p>
        </w:tc>
        <w:tc>
          <w:tcPr>
            <w:tcW w:w="632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Возимые, м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Носимые, м</w:t>
            </w:r>
          </w:p>
        </w:tc>
      </w:tr>
      <w:tr w:rsidR="0040588A" w:rsidRPr="00615109" w:rsidTr="008142B0">
        <w:trPr>
          <w:cantSplit/>
          <w:tblHeader/>
          <w:jc w:val="center"/>
        </w:trPr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67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72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668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69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728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32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577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151,1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94,41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51,29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7,45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590,51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76,6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188,875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59,57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33,5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349,73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226,65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36,31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26,61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6,91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170,71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264,425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48,98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18,62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6,79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307,61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302,2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42,17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31,81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6,68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184,93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339,975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128,82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31,26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6,62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827,3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377,75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118,85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53,09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6,56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697,55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453,3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40,74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155,93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528,85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53,09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6,01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252,95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13,7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566,625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36,31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5,91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97,34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642,175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59,57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6,03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301,59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679,95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53,7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6,21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266,13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717,725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36,31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26,85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6,35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155,22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755,5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40,74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25,7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203,26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793,275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37,58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21,88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6,52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199,21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831,05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29,85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20,42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7,06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153,71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868,825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20,42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18,62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7,77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65,13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906,6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36,31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29,85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8,59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177,59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1246,575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14,45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13,18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19,16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113,5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37,2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19,7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1284,35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15,49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11,35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19,23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202,71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1322,125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28,51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20,75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19,32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377,73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1359,9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23,07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17,26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19,41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297,12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1397,675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37,15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32,55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19,5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349,16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76,6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37,2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19,7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148,5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53,09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8,32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7,47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391,68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104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4,9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297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30,9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5,96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6,69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202,84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445,5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29,85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6,68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6,33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184,16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9,9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594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6,68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5,83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184,6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742,5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32,36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9,44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198,1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16,5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10,4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891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26,61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5,31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8,22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214,33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1039,5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11,89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3,24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18,71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214,04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19,7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11,5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1188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10,59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3,24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19,03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191,86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1336,5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21,13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3,35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19,36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403,9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1485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10,59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3,35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19,68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197,71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1633,5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18,84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3,47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19,84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367,39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32,9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17,5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1782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5,96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3,41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19,98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97,66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1930,5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30,9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3,56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20,11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617,26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2079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11,89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3,67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20,63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233,31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2227,5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9,44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3,35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21,5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189,75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2376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11,89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22,39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254,42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2524,5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4,73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23,36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199,7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2673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6,17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4,22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24,49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110,23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2821,5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6,17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4,73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25,7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101,82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104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37,58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6,68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1007,01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8,41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4,68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11,61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81,13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750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10,23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6,42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19,47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17,18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14,96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84,47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40588A" w:rsidRDefault="0040588A" w:rsidP="00657792">
      <w:pPr>
        <w:jc w:val="right"/>
        <w:rPr>
          <w:sz w:val="28"/>
          <w:szCs w:val="28"/>
        </w:rPr>
      </w:pPr>
    </w:p>
    <w:p w:rsidR="00196EDF" w:rsidRPr="00BD5958" w:rsidRDefault="00BD5958" w:rsidP="00127F11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>Таблица 5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BD5958" w:rsidRDefault="008142B0" w:rsidP="00127F11">
      <w:pPr>
        <w:keepNext/>
        <w:keepLines/>
        <w:ind w:firstLine="709"/>
      </w:pPr>
      <w:r>
        <w:t>(Для 2</w:t>
      </w:r>
      <w:r w:rsidRPr="0040588A">
        <w:t xml:space="preserve"> категории)</w:t>
      </w:r>
    </w:p>
    <w:p w:rsidR="00A223AC" w:rsidRDefault="00A223AC" w:rsidP="00127F11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1434"/>
        <w:gridCol w:w="1212"/>
      </w:tblGrid>
      <w:tr w:rsidR="00BD5958" w:rsidRPr="00BD5958" w:rsidTr="008142B0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f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Uизм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Uп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BD5958">
              <w:rPr>
                <w:b/>
                <w:bCs/>
                <w:sz w:val="20"/>
                <w:szCs w:val="20"/>
              </w:rPr>
              <w:t>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Uс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rFonts w:eastAsia="Symbol"/>
                <w:b/>
                <w:sz w:val="20"/>
                <w:szCs w:val="20"/>
              </w:rPr>
              <w:t>∆</w:t>
            </w:r>
            <w:proofErr w:type="spellStart"/>
            <w:r w:rsidRPr="00BD5958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  <w:proofErr w:type="spellEnd"/>
          </w:p>
        </w:tc>
        <w:tc>
          <w:tcPr>
            <w:tcW w:w="131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Kзат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 xml:space="preserve"> (дБ)</w:t>
            </w:r>
          </w:p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D5958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BD5958" w:rsidRPr="00BD5958" w:rsidTr="008142B0">
        <w:trPr>
          <w:trHeight w:val="98"/>
          <w:tblHeader/>
        </w:trPr>
        <w:tc>
          <w:tcPr>
            <w:tcW w:w="5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rFonts w:eastAsia="Symbol"/>
                <w:b/>
                <w:sz w:val="20"/>
                <w:szCs w:val="20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2к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 xml:space="preserve">Измерение в проводах "Ноль", "Защитное </w:t>
            </w:r>
            <w:proofErr w:type="spellStart"/>
            <w:r>
              <w:rPr>
                <w:b/>
                <w:sz w:val="20"/>
              </w:rPr>
              <w:t>зануление</w:t>
            </w:r>
            <w:proofErr w:type="spellEnd"/>
            <w:r>
              <w:rPr>
                <w:b/>
                <w:sz w:val="20"/>
              </w:rPr>
              <w:t>"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8142B0" w:rsidRDefault="008142B0" w:rsidP="00657792">
      <w:pPr>
        <w:jc w:val="right"/>
        <w:rPr>
          <w:sz w:val="28"/>
          <w:szCs w:val="28"/>
        </w:rPr>
      </w:pPr>
    </w:p>
    <w:p w:rsidR="00BD5958" w:rsidRDefault="008142B0" w:rsidP="00127F11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>Таблица 6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8142B0" w:rsidRDefault="008142B0" w:rsidP="00127F11">
      <w:pPr>
        <w:keepNext/>
        <w:keepLines/>
        <w:ind w:firstLine="709"/>
      </w:pPr>
      <w:r>
        <w:t>(Для 3</w:t>
      </w:r>
      <w:r w:rsidRPr="0040588A">
        <w:t xml:space="preserve"> категории)</w:t>
      </w:r>
    </w:p>
    <w:p w:rsidR="00A223AC" w:rsidRDefault="00A223AC" w:rsidP="00127F11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2646"/>
      </w:tblGrid>
      <w:tr w:rsidR="008142B0" w:rsidRPr="008142B0" w:rsidTr="008142B0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f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Uизм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Uп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8142B0">
              <w:rPr>
                <w:b/>
                <w:bCs/>
                <w:sz w:val="20"/>
                <w:szCs w:val="20"/>
              </w:rPr>
              <w:t xml:space="preserve"> 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Uс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rFonts w:eastAsia="Symbol"/>
                <w:b/>
                <w:sz w:val="20"/>
                <w:szCs w:val="20"/>
              </w:rPr>
              <w:t>∆</w:t>
            </w:r>
            <w:proofErr w:type="spellStart"/>
            <w:r w:rsidRPr="008142B0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  <w:proofErr w:type="spellEnd"/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Kзат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 xml:space="preserve"> (дБ)</w:t>
            </w:r>
          </w:p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142B0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8142B0" w:rsidRPr="008142B0" w:rsidTr="008142B0">
        <w:trPr>
          <w:trHeight w:val="98"/>
          <w:tblHeader/>
        </w:trPr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13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 xml:space="preserve">Измерение в проводах "Ноль", "Защитное </w:t>
            </w:r>
            <w:proofErr w:type="spellStart"/>
            <w:r>
              <w:rPr>
                <w:b/>
                <w:sz w:val="20"/>
              </w:rPr>
              <w:t>зануление</w:t>
            </w:r>
            <w:proofErr w:type="spellEnd"/>
            <w:r>
              <w:rPr>
                <w:b/>
                <w:sz w:val="20"/>
              </w:rPr>
              <w:t>"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8142B0" w:rsidRDefault="008142B0" w:rsidP="00657792">
      <w:pPr>
        <w:jc w:val="right"/>
        <w:rPr>
          <w:color w:val="FF0000"/>
          <w:sz w:val="28"/>
          <w:szCs w:val="28"/>
        </w:rPr>
      </w:pPr>
    </w:p>
    <w:p w:rsidR="003F5737" w:rsidRPr="008142B0" w:rsidRDefault="008142B0" w:rsidP="00127F11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>Таблица 7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sz w:val="28"/>
          <w:szCs w:val="28"/>
        </w:rPr>
        <w:t>Режимы</w:t>
      </w:r>
      <w:r w:rsidRPr="0054474B">
        <w:rPr>
          <w:b/>
          <w:sz w:val="28"/>
          <w:szCs w:val="28"/>
        </w:rPr>
        <w:t>)</w:t>
      </w:r>
    </w:p>
    <w:p w:rsidR="003F5737" w:rsidRPr="00282411" w:rsidRDefault="003F5737" w:rsidP="00127F11">
      <w:pPr>
        <w:keepNext/>
        <w:keepLines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774"/>
        <w:gridCol w:w="2235"/>
        <w:gridCol w:w="1688"/>
        <w:gridCol w:w="1005"/>
        <w:gridCol w:w="2337"/>
        <w:gridCol w:w="1871"/>
      </w:tblGrid>
      <w:tr w:rsidR="000623ED" w:rsidRPr="00134E15" w:rsidTr="00FF417C">
        <w:trPr>
          <w:trHeight w:val="1619"/>
          <w:tblHeader/>
        </w:trPr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  <w:lang w:val="en-US"/>
              </w:rPr>
            </w:pPr>
            <w:r w:rsidRPr="00134E15">
              <w:rPr>
                <w:b/>
                <w:bCs/>
                <w:color w:val="000000"/>
              </w:rPr>
              <w:t>№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  <w:bCs/>
                <w:color w:val="000000"/>
              </w:rPr>
              <w:t>п</w:t>
            </w:r>
            <w:proofErr w:type="spellEnd"/>
            <w:r w:rsidRPr="00134E15">
              <w:rPr>
                <w:b/>
                <w:bCs/>
                <w:color w:val="000000"/>
              </w:rPr>
              <w:t>/</w:t>
            </w:r>
            <w:proofErr w:type="spellStart"/>
            <w:r w:rsidRPr="00134E15">
              <w:rPr>
                <w:b/>
                <w:bCs/>
                <w:color w:val="000000"/>
              </w:rPr>
              <w:t>п</w:t>
            </w:r>
            <w:proofErr w:type="spellEnd"/>
          </w:p>
        </w:tc>
        <w:tc>
          <w:tcPr>
            <w:tcW w:w="1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Режимы</w:t>
            </w:r>
          </w:p>
          <w:p w:rsidR="000623ED" w:rsidRPr="00134E15" w:rsidRDefault="000623ED" w:rsidP="00127F11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обработки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информации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Вид кода (</w:t>
            </w:r>
            <w:proofErr w:type="spellStart"/>
            <w:r w:rsidRPr="00134E15">
              <w:rPr>
                <w:b/>
              </w:rPr>
              <w:t>им-пульсный</w:t>
            </w:r>
            <w:proofErr w:type="spellEnd"/>
            <w:r w:rsidRPr="00134E15">
              <w:rPr>
                <w:b/>
              </w:rPr>
              <w:t xml:space="preserve">, </w:t>
            </w:r>
            <w:proofErr w:type="spellStart"/>
            <w:r w:rsidRPr="00134E15">
              <w:rPr>
                <w:b/>
              </w:rPr>
              <w:t>потенциаль-ный</w:t>
            </w:r>
            <w:proofErr w:type="spellEnd"/>
            <w:r w:rsidRPr="00134E15">
              <w:rPr>
                <w:b/>
              </w:rPr>
              <w:t>)</w:t>
            </w:r>
          </w:p>
        </w:tc>
        <w:tc>
          <w:tcPr>
            <w:tcW w:w="5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</w:rPr>
              <w:t>Коэффи-циент</w:t>
            </w:r>
            <w:proofErr w:type="spellEnd"/>
            <w:r w:rsidRPr="00134E15">
              <w:rPr>
                <w:b/>
              </w:rPr>
              <w:t xml:space="preserve">, </w:t>
            </w:r>
            <w:proofErr w:type="spellStart"/>
            <w:r w:rsidRPr="00134E15">
              <w:rPr>
                <w:b/>
              </w:rPr>
              <w:t>учиты-вающий</w:t>
            </w:r>
            <w:proofErr w:type="spellEnd"/>
            <w:r w:rsidRPr="00134E15">
              <w:rPr>
                <w:b/>
              </w:rPr>
              <w:t xml:space="preserve"> </w:t>
            </w:r>
            <w:proofErr w:type="spellStart"/>
            <w:r w:rsidRPr="00134E15">
              <w:rPr>
                <w:b/>
              </w:rPr>
              <w:t>разряд-ность</w:t>
            </w:r>
            <w:proofErr w:type="spellEnd"/>
            <w:r w:rsidRPr="00134E15">
              <w:rPr>
                <w:b/>
              </w:rPr>
              <w:t xml:space="preserve"> кода</w:t>
            </w:r>
          </w:p>
        </w:tc>
        <w:tc>
          <w:tcPr>
            <w:tcW w:w="11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Длитель</w:t>
            </w:r>
            <w:r>
              <w:rPr>
                <w:b/>
              </w:rPr>
              <w:t>ность единичного импульса в тес</w:t>
            </w:r>
            <w:r w:rsidRPr="00134E15">
              <w:rPr>
                <w:b/>
              </w:rPr>
              <w:t xml:space="preserve">товой </w:t>
            </w:r>
            <w:proofErr w:type="spellStart"/>
            <w:r w:rsidRPr="00134E15">
              <w:rPr>
                <w:b/>
              </w:rPr>
              <w:t>по-сылке</w:t>
            </w:r>
            <w:proofErr w:type="spellEnd"/>
            <w:r w:rsidRPr="00134E15">
              <w:rPr>
                <w:b/>
                <w:bCs/>
                <w:color w:val="000000"/>
              </w:rPr>
              <w:t xml:space="preserve"> 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  <w:bCs/>
                <w:color w:val="000000"/>
              </w:rPr>
              <w:t>t</w:t>
            </w:r>
            <w:proofErr w:type="spellEnd"/>
            <w:r w:rsidRPr="00134E15">
              <w:rPr>
                <w:b/>
                <w:bCs/>
                <w:color w:val="000000"/>
              </w:rPr>
              <w:t>, с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81320F" w:rsidRDefault="000623ED" w:rsidP="00127F11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 xml:space="preserve">Тактовая </w:t>
            </w:r>
            <w:proofErr w:type="spellStart"/>
            <w:r w:rsidRPr="0081320F">
              <w:rPr>
                <w:b/>
                <w:bCs/>
                <w:color w:val="000000"/>
              </w:rPr>
              <w:t>час-тота</w:t>
            </w:r>
            <w:proofErr w:type="spellEnd"/>
            <w:r w:rsidRPr="0081320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81320F">
              <w:rPr>
                <w:b/>
                <w:bCs/>
                <w:color w:val="000000"/>
              </w:rPr>
              <w:t>последо-вательности</w:t>
            </w:r>
            <w:proofErr w:type="spellEnd"/>
            <w:r w:rsidRPr="0081320F">
              <w:rPr>
                <w:b/>
                <w:bCs/>
                <w:color w:val="000000"/>
              </w:rPr>
              <w:t xml:space="preserve"> импульсов в структуре</w:t>
            </w:r>
          </w:p>
          <w:p w:rsidR="000623ED" w:rsidRPr="0081320F" w:rsidRDefault="000623ED" w:rsidP="00127F11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81320F">
              <w:rPr>
                <w:b/>
                <w:bCs/>
                <w:color w:val="000000"/>
              </w:rPr>
              <w:t>тест-сигнала</w:t>
            </w:r>
            <w:proofErr w:type="spellEnd"/>
            <w:r w:rsidRPr="0081320F">
              <w:rPr>
                <w:b/>
                <w:bCs/>
                <w:color w:val="000000"/>
              </w:rPr>
              <w:t>,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  <w:bCs/>
                <w:color w:val="000000"/>
              </w:rPr>
              <w:t>Fт</w:t>
            </w:r>
            <w:proofErr w:type="spellEnd"/>
            <w:r w:rsidRPr="00134E15">
              <w:rPr>
                <w:b/>
                <w:bCs/>
                <w:color w:val="000000"/>
              </w:rPr>
              <w:t xml:space="preserve">, </w:t>
            </w:r>
            <w:r>
              <w:rPr>
                <w:b/>
                <w:bCs/>
                <w:color w:val="000000"/>
              </w:rPr>
              <w:t>к</w:t>
            </w:r>
            <w:r w:rsidRPr="00134E15">
              <w:rPr>
                <w:b/>
                <w:bCs/>
                <w:color w:val="000000"/>
              </w:rPr>
              <w:t>Гц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вывода информации на монитор 1920x1080/60 (LVDS)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1,89090e-09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264425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2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вывода информации на монитор 1920x1080/60 (HDMI)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3,36700e-09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148500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3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записи-считывания информации на SSD (SATA)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1,66667e-10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3000000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4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записи-считывания информации на SSD (блок электроники)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1,00000e-08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50000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5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записи-считывания информации на оптический диск (SATA)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6,66667e-10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750000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набора информации с клавиатуры (USB)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6,68003e-07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748,5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7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обмена информацией по сети (100 Мбит/с "витая пара")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8,00000e-09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62500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8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обмена информацией по сети (1000 Мбит/с "витая пара")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4,00000e-09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125000</w:t>
            </w:r>
          </w:p>
        </w:tc>
      </w:tr>
    </w:tbl>
    <w:p w:rsidR="000623ED" w:rsidRPr="001367D2" w:rsidRDefault="000623ED" w:rsidP="00E07E31">
      <w:pPr>
        <w:rPr>
          <w:color w:val="FF0000"/>
        </w:rPr>
      </w:pPr>
    </w:p>
    <w:sectPr w:rsidR="000623ED" w:rsidRPr="001367D2" w:rsidSect="0028069D">
      <w:headerReference w:type="default" r:id="rId8"/>
      <w:pgSz w:w="11906" w:h="16838"/>
      <w:pgMar w:top="539" w:right="748" w:bottom="90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6F76" w:rsidRDefault="00016F76">
      <w:r>
        <w:separator/>
      </w:r>
    </w:p>
  </w:endnote>
  <w:endnote w:type="continuationSeparator" w:id="1">
    <w:p w:rsidR="00016F76" w:rsidRDefault="00016F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Tur">
    <w:altName w:val="Lucida Console"/>
    <w:panose1 w:val="00000000000000000000"/>
    <w:charset w:val="A2"/>
    <w:family w:val="modern"/>
    <w:notTrueType/>
    <w:pitch w:val="fixed"/>
    <w:sig w:usb0="00000005" w:usb1="00000000" w:usb2="00000000" w:usb3="00000000" w:csb0="0000001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6F76" w:rsidRDefault="00016F76">
      <w:r>
        <w:separator/>
      </w:r>
    </w:p>
  </w:footnote>
  <w:footnote w:type="continuationSeparator" w:id="1">
    <w:p w:rsidR="00016F76" w:rsidRDefault="00016F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317" w:rsidRDefault="00FB0242">
    <w:pPr>
      <w:pStyle w:val="ac"/>
      <w:jc w:val="center"/>
    </w:pPr>
    <w:fldSimple w:instr=" PAGE   \* MERGEFORMAT ">
      <w:r w:rsidR="00015EE7">
        <w:rPr>
          <w:noProof/>
        </w:rPr>
        <w:t>2</w:t>
      </w:r>
    </w:fldSimple>
  </w:p>
  <w:p w:rsidR="00510317" w:rsidRDefault="00510317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C4473"/>
    <w:multiLevelType w:val="hybridMultilevel"/>
    <w:tmpl w:val="513A7EB2"/>
    <w:lvl w:ilvl="0" w:tplc="03F89D8A">
      <w:start w:val="1"/>
      <w:numFmt w:val="decimal"/>
      <w:lvlText w:val="3.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4126E"/>
    <w:multiLevelType w:val="hybridMultilevel"/>
    <w:tmpl w:val="853001CC"/>
    <w:lvl w:ilvl="0" w:tplc="3C1A0E3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00969A6"/>
    <w:multiLevelType w:val="hybridMultilevel"/>
    <w:tmpl w:val="850464C6"/>
    <w:lvl w:ilvl="0" w:tplc="90D488CE">
      <w:start w:val="1"/>
      <w:numFmt w:val="decimal"/>
      <w:lvlText w:val="4.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3503E5"/>
    <w:multiLevelType w:val="hybridMultilevel"/>
    <w:tmpl w:val="8E5A9E92"/>
    <w:lvl w:ilvl="0" w:tplc="847E674C">
      <w:start w:val="1"/>
      <w:numFmt w:val="decimal"/>
      <w:lvlText w:val="1.%1."/>
      <w:lvlJc w:val="center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4E24109"/>
    <w:multiLevelType w:val="hybridMultilevel"/>
    <w:tmpl w:val="8DBE2B4C"/>
    <w:lvl w:ilvl="0" w:tplc="5CBE76C2">
      <w:start w:val="1"/>
      <w:numFmt w:val="decimal"/>
      <w:lvlText w:val="2.%1."/>
      <w:lvlJc w:val="center"/>
      <w:pPr>
        <w:ind w:left="163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68609"/>
  </w:hdrShapeDefaults>
  <w:footnotePr>
    <w:footnote w:id="0"/>
    <w:footnote w:id="1"/>
  </w:footnotePr>
  <w:endnotePr>
    <w:endnote w:id="0"/>
    <w:endnote w:id="1"/>
  </w:endnotePr>
  <w:compat/>
  <w:rsids>
    <w:rsidRoot w:val="00FD0B11"/>
    <w:rsid w:val="00003454"/>
    <w:rsid w:val="0000354C"/>
    <w:rsid w:val="0000594B"/>
    <w:rsid w:val="0001081F"/>
    <w:rsid w:val="00012EE5"/>
    <w:rsid w:val="0001371A"/>
    <w:rsid w:val="00015EA1"/>
    <w:rsid w:val="00015EE7"/>
    <w:rsid w:val="00016471"/>
    <w:rsid w:val="00016F76"/>
    <w:rsid w:val="0002136D"/>
    <w:rsid w:val="00021419"/>
    <w:rsid w:val="0002151F"/>
    <w:rsid w:val="00021EB2"/>
    <w:rsid w:val="00023364"/>
    <w:rsid w:val="00024B95"/>
    <w:rsid w:val="000275AD"/>
    <w:rsid w:val="000276EC"/>
    <w:rsid w:val="00033E8E"/>
    <w:rsid w:val="00035234"/>
    <w:rsid w:val="00040659"/>
    <w:rsid w:val="000464BF"/>
    <w:rsid w:val="000467D0"/>
    <w:rsid w:val="0004689F"/>
    <w:rsid w:val="0005001B"/>
    <w:rsid w:val="00050518"/>
    <w:rsid w:val="000508B0"/>
    <w:rsid w:val="00051C9B"/>
    <w:rsid w:val="00054824"/>
    <w:rsid w:val="000551FC"/>
    <w:rsid w:val="00060E75"/>
    <w:rsid w:val="00060F46"/>
    <w:rsid w:val="000623ED"/>
    <w:rsid w:val="000625B6"/>
    <w:rsid w:val="000630BE"/>
    <w:rsid w:val="000633B0"/>
    <w:rsid w:val="000635D1"/>
    <w:rsid w:val="00063C2D"/>
    <w:rsid w:val="0006463D"/>
    <w:rsid w:val="00064E01"/>
    <w:rsid w:val="00065A5C"/>
    <w:rsid w:val="00066356"/>
    <w:rsid w:val="00066B58"/>
    <w:rsid w:val="00073DCF"/>
    <w:rsid w:val="00074B91"/>
    <w:rsid w:val="00075041"/>
    <w:rsid w:val="000761B2"/>
    <w:rsid w:val="0007733E"/>
    <w:rsid w:val="00077F87"/>
    <w:rsid w:val="0008000C"/>
    <w:rsid w:val="00084526"/>
    <w:rsid w:val="00086E60"/>
    <w:rsid w:val="00093D32"/>
    <w:rsid w:val="00096144"/>
    <w:rsid w:val="00097437"/>
    <w:rsid w:val="00097947"/>
    <w:rsid w:val="000A3B73"/>
    <w:rsid w:val="000A400F"/>
    <w:rsid w:val="000A4499"/>
    <w:rsid w:val="000A729C"/>
    <w:rsid w:val="000B3DAC"/>
    <w:rsid w:val="000B4F42"/>
    <w:rsid w:val="000B5618"/>
    <w:rsid w:val="000B6D94"/>
    <w:rsid w:val="000C1190"/>
    <w:rsid w:val="000C1B33"/>
    <w:rsid w:val="000C1E27"/>
    <w:rsid w:val="000C5441"/>
    <w:rsid w:val="000D2047"/>
    <w:rsid w:val="000D4C00"/>
    <w:rsid w:val="000D5389"/>
    <w:rsid w:val="000D6510"/>
    <w:rsid w:val="000D79CA"/>
    <w:rsid w:val="000E1326"/>
    <w:rsid w:val="000E1947"/>
    <w:rsid w:val="000E332F"/>
    <w:rsid w:val="000E5BFC"/>
    <w:rsid w:val="000E5F21"/>
    <w:rsid w:val="000E7FE1"/>
    <w:rsid w:val="000F10C5"/>
    <w:rsid w:val="000F629A"/>
    <w:rsid w:val="001010F7"/>
    <w:rsid w:val="001034ED"/>
    <w:rsid w:val="0010490A"/>
    <w:rsid w:val="00104D8D"/>
    <w:rsid w:val="00104FA2"/>
    <w:rsid w:val="00105577"/>
    <w:rsid w:val="001100A5"/>
    <w:rsid w:val="00113F14"/>
    <w:rsid w:val="0011730A"/>
    <w:rsid w:val="001178F9"/>
    <w:rsid w:val="001200CE"/>
    <w:rsid w:val="001217F0"/>
    <w:rsid w:val="00125000"/>
    <w:rsid w:val="00127F11"/>
    <w:rsid w:val="00130CAF"/>
    <w:rsid w:val="00132029"/>
    <w:rsid w:val="001338E3"/>
    <w:rsid w:val="001340D8"/>
    <w:rsid w:val="001367D2"/>
    <w:rsid w:val="001401BB"/>
    <w:rsid w:val="001405A7"/>
    <w:rsid w:val="0014285B"/>
    <w:rsid w:val="0014382D"/>
    <w:rsid w:val="00144F61"/>
    <w:rsid w:val="001471BD"/>
    <w:rsid w:val="0014720D"/>
    <w:rsid w:val="00150BB4"/>
    <w:rsid w:val="00156305"/>
    <w:rsid w:val="0016615C"/>
    <w:rsid w:val="0017129F"/>
    <w:rsid w:val="00176B61"/>
    <w:rsid w:val="00182CAA"/>
    <w:rsid w:val="00183DE0"/>
    <w:rsid w:val="00185B5B"/>
    <w:rsid w:val="001860E0"/>
    <w:rsid w:val="00196A4C"/>
    <w:rsid w:val="00196EDF"/>
    <w:rsid w:val="001A010A"/>
    <w:rsid w:val="001B04A0"/>
    <w:rsid w:val="001B3CF1"/>
    <w:rsid w:val="001B3DEF"/>
    <w:rsid w:val="001B4DEB"/>
    <w:rsid w:val="001C12F5"/>
    <w:rsid w:val="001C1AEF"/>
    <w:rsid w:val="001C1E4F"/>
    <w:rsid w:val="001C7E25"/>
    <w:rsid w:val="001D0472"/>
    <w:rsid w:val="001D0A09"/>
    <w:rsid w:val="001D2BF5"/>
    <w:rsid w:val="001D32E3"/>
    <w:rsid w:val="001D6F3D"/>
    <w:rsid w:val="001E11D4"/>
    <w:rsid w:val="001E13DA"/>
    <w:rsid w:val="001E21CC"/>
    <w:rsid w:val="001E2CB6"/>
    <w:rsid w:val="001E7283"/>
    <w:rsid w:val="001F352C"/>
    <w:rsid w:val="001F489E"/>
    <w:rsid w:val="001F7A7F"/>
    <w:rsid w:val="00200F6A"/>
    <w:rsid w:val="002012AC"/>
    <w:rsid w:val="002013FD"/>
    <w:rsid w:val="00201B5D"/>
    <w:rsid w:val="00203771"/>
    <w:rsid w:val="00206A39"/>
    <w:rsid w:val="00207491"/>
    <w:rsid w:val="002100A8"/>
    <w:rsid w:val="00211566"/>
    <w:rsid w:val="0021417B"/>
    <w:rsid w:val="00215A55"/>
    <w:rsid w:val="00215EB2"/>
    <w:rsid w:val="0021719F"/>
    <w:rsid w:val="002178DB"/>
    <w:rsid w:val="002179E5"/>
    <w:rsid w:val="002224A4"/>
    <w:rsid w:val="0023219F"/>
    <w:rsid w:val="00233125"/>
    <w:rsid w:val="0023370E"/>
    <w:rsid w:val="002364F3"/>
    <w:rsid w:val="002406FD"/>
    <w:rsid w:val="0024084A"/>
    <w:rsid w:val="00244982"/>
    <w:rsid w:val="00244A12"/>
    <w:rsid w:val="00244CB2"/>
    <w:rsid w:val="00246A35"/>
    <w:rsid w:val="00247E6D"/>
    <w:rsid w:val="00253BDB"/>
    <w:rsid w:val="00254729"/>
    <w:rsid w:val="002551EB"/>
    <w:rsid w:val="00256B11"/>
    <w:rsid w:val="00261BE3"/>
    <w:rsid w:val="0026297C"/>
    <w:rsid w:val="00265B48"/>
    <w:rsid w:val="00266304"/>
    <w:rsid w:val="002672FB"/>
    <w:rsid w:val="0028069D"/>
    <w:rsid w:val="00282411"/>
    <w:rsid w:val="00296179"/>
    <w:rsid w:val="00297248"/>
    <w:rsid w:val="0029782E"/>
    <w:rsid w:val="002A215B"/>
    <w:rsid w:val="002A437B"/>
    <w:rsid w:val="002A4A32"/>
    <w:rsid w:val="002A54C2"/>
    <w:rsid w:val="002A6EB1"/>
    <w:rsid w:val="002B1D3D"/>
    <w:rsid w:val="002B3801"/>
    <w:rsid w:val="002B5638"/>
    <w:rsid w:val="002B5B56"/>
    <w:rsid w:val="002B7515"/>
    <w:rsid w:val="002B7F0B"/>
    <w:rsid w:val="002C0C94"/>
    <w:rsid w:val="002C174E"/>
    <w:rsid w:val="002C1DA6"/>
    <w:rsid w:val="002C2A21"/>
    <w:rsid w:val="002C322A"/>
    <w:rsid w:val="002D004D"/>
    <w:rsid w:val="002D03ED"/>
    <w:rsid w:val="002D298F"/>
    <w:rsid w:val="002D38A2"/>
    <w:rsid w:val="002D3FBA"/>
    <w:rsid w:val="002E4B29"/>
    <w:rsid w:val="002E4E74"/>
    <w:rsid w:val="002F10EC"/>
    <w:rsid w:val="002F25B5"/>
    <w:rsid w:val="002F2CA4"/>
    <w:rsid w:val="002F72F4"/>
    <w:rsid w:val="002F7608"/>
    <w:rsid w:val="00300298"/>
    <w:rsid w:val="00300D59"/>
    <w:rsid w:val="00303A31"/>
    <w:rsid w:val="003041B7"/>
    <w:rsid w:val="003045B1"/>
    <w:rsid w:val="0030468D"/>
    <w:rsid w:val="00304761"/>
    <w:rsid w:val="00305B98"/>
    <w:rsid w:val="00306114"/>
    <w:rsid w:val="00306A96"/>
    <w:rsid w:val="00307852"/>
    <w:rsid w:val="0031015A"/>
    <w:rsid w:val="00311663"/>
    <w:rsid w:val="00312277"/>
    <w:rsid w:val="00312E78"/>
    <w:rsid w:val="00316684"/>
    <w:rsid w:val="0032018E"/>
    <w:rsid w:val="00321279"/>
    <w:rsid w:val="003243A0"/>
    <w:rsid w:val="00325760"/>
    <w:rsid w:val="003258BC"/>
    <w:rsid w:val="00326056"/>
    <w:rsid w:val="00327231"/>
    <w:rsid w:val="0033037D"/>
    <w:rsid w:val="00331728"/>
    <w:rsid w:val="0033255A"/>
    <w:rsid w:val="00332D66"/>
    <w:rsid w:val="0033653A"/>
    <w:rsid w:val="00337B22"/>
    <w:rsid w:val="00340D60"/>
    <w:rsid w:val="0034225C"/>
    <w:rsid w:val="00343A5B"/>
    <w:rsid w:val="0034415D"/>
    <w:rsid w:val="003468C3"/>
    <w:rsid w:val="00347AC4"/>
    <w:rsid w:val="00354114"/>
    <w:rsid w:val="0035432B"/>
    <w:rsid w:val="00354585"/>
    <w:rsid w:val="00354753"/>
    <w:rsid w:val="0035594A"/>
    <w:rsid w:val="00357522"/>
    <w:rsid w:val="00365DD0"/>
    <w:rsid w:val="00371349"/>
    <w:rsid w:val="00372D27"/>
    <w:rsid w:val="003740B3"/>
    <w:rsid w:val="00374ABF"/>
    <w:rsid w:val="00375D0E"/>
    <w:rsid w:val="003820D6"/>
    <w:rsid w:val="003854D1"/>
    <w:rsid w:val="00386BF4"/>
    <w:rsid w:val="00387FC8"/>
    <w:rsid w:val="003915FD"/>
    <w:rsid w:val="00391D45"/>
    <w:rsid w:val="0039496C"/>
    <w:rsid w:val="0039736D"/>
    <w:rsid w:val="003A0793"/>
    <w:rsid w:val="003A0C2F"/>
    <w:rsid w:val="003A1F79"/>
    <w:rsid w:val="003A3090"/>
    <w:rsid w:val="003A72DD"/>
    <w:rsid w:val="003B305B"/>
    <w:rsid w:val="003B685F"/>
    <w:rsid w:val="003B6AC1"/>
    <w:rsid w:val="003B6CC7"/>
    <w:rsid w:val="003C0222"/>
    <w:rsid w:val="003C2540"/>
    <w:rsid w:val="003C34EA"/>
    <w:rsid w:val="003C369B"/>
    <w:rsid w:val="003C4797"/>
    <w:rsid w:val="003D0EBD"/>
    <w:rsid w:val="003D1CCB"/>
    <w:rsid w:val="003D615F"/>
    <w:rsid w:val="003D6D2F"/>
    <w:rsid w:val="003D791F"/>
    <w:rsid w:val="003E18F1"/>
    <w:rsid w:val="003E3D3F"/>
    <w:rsid w:val="003E6912"/>
    <w:rsid w:val="003E6A55"/>
    <w:rsid w:val="003E6ADD"/>
    <w:rsid w:val="003F0673"/>
    <w:rsid w:val="003F52A2"/>
    <w:rsid w:val="003F5737"/>
    <w:rsid w:val="003F75AC"/>
    <w:rsid w:val="004008DB"/>
    <w:rsid w:val="00400D61"/>
    <w:rsid w:val="00402111"/>
    <w:rsid w:val="0040257B"/>
    <w:rsid w:val="0040588A"/>
    <w:rsid w:val="0041090B"/>
    <w:rsid w:val="004114AC"/>
    <w:rsid w:val="00415825"/>
    <w:rsid w:val="004167B8"/>
    <w:rsid w:val="0041774B"/>
    <w:rsid w:val="004205E6"/>
    <w:rsid w:val="00421F52"/>
    <w:rsid w:val="0042261B"/>
    <w:rsid w:val="00423FD9"/>
    <w:rsid w:val="00426D2E"/>
    <w:rsid w:val="00430DAF"/>
    <w:rsid w:val="0043120B"/>
    <w:rsid w:val="00433A4B"/>
    <w:rsid w:val="00437498"/>
    <w:rsid w:val="00437C5F"/>
    <w:rsid w:val="0044034B"/>
    <w:rsid w:val="00443C34"/>
    <w:rsid w:val="00455E57"/>
    <w:rsid w:val="004645D8"/>
    <w:rsid w:val="004659AD"/>
    <w:rsid w:val="00467F3E"/>
    <w:rsid w:val="00471526"/>
    <w:rsid w:val="004715C7"/>
    <w:rsid w:val="004754B0"/>
    <w:rsid w:val="004855C4"/>
    <w:rsid w:val="004861D7"/>
    <w:rsid w:val="004871CF"/>
    <w:rsid w:val="004910F7"/>
    <w:rsid w:val="00493F1B"/>
    <w:rsid w:val="004941CB"/>
    <w:rsid w:val="00497074"/>
    <w:rsid w:val="004973E7"/>
    <w:rsid w:val="004A0624"/>
    <w:rsid w:val="004A18D4"/>
    <w:rsid w:val="004A2CDB"/>
    <w:rsid w:val="004A389D"/>
    <w:rsid w:val="004A3BDA"/>
    <w:rsid w:val="004A3E51"/>
    <w:rsid w:val="004A6272"/>
    <w:rsid w:val="004B76C7"/>
    <w:rsid w:val="004B78DD"/>
    <w:rsid w:val="004C2D84"/>
    <w:rsid w:val="004C77A3"/>
    <w:rsid w:val="004D06BC"/>
    <w:rsid w:val="004D1806"/>
    <w:rsid w:val="004D1905"/>
    <w:rsid w:val="004D4A77"/>
    <w:rsid w:val="004D4B25"/>
    <w:rsid w:val="004D768C"/>
    <w:rsid w:val="004E01F7"/>
    <w:rsid w:val="004E19B0"/>
    <w:rsid w:val="004E1CFA"/>
    <w:rsid w:val="004E5CED"/>
    <w:rsid w:val="004E5D7A"/>
    <w:rsid w:val="004F00E6"/>
    <w:rsid w:val="004F2ACC"/>
    <w:rsid w:val="004F4AA7"/>
    <w:rsid w:val="004F52A9"/>
    <w:rsid w:val="004F59DD"/>
    <w:rsid w:val="00501A4F"/>
    <w:rsid w:val="00503BDC"/>
    <w:rsid w:val="00503C88"/>
    <w:rsid w:val="00504285"/>
    <w:rsid w:val="00510317"/>
    <w:rsid w:val="0051167B"/>
    <w:rsid w:val="0051255A"/>
    <w:rsid w:val="00513877"/>
    <w:rsid w:val="00513D03"/>
    <w:rsid w:val="00514E02"/>
    <w:rsid w:val="0051517F"/>
    <w:rsid w:val="00515690"/>
    <w:rsid w:val="00515DB1"/>
    <w:rsid w:val="00522198"/>
    <w:rsid w:val="005222CA"/>
    <w:rsid w:val="00524401"/>
    <w:rsid w:val="00524DBC"/>
    <w:rsid w:val="00524ED5"/>
    <w:rsid w:val="00526BF0"/>
    <w:rsid w:val="00532E1B"/>
    <w:rsid w:val="00532ECC"/>
    <w:rsid w:val="005346DA"/>
    <w:rsid w:val="00534CBF"/>
    <w:rsid w:val="0053544D"/>
    <w:rsid w:val="00535ECB"/>
    <w:rsid w:val="00540DF6"/>
    <w:rsid w:val="00541300"/>
    <w:rsid w:val="0054390A"/>
    <w:rsid w:val="0054474B"/>
    <w:rsid w:val="00545A54"/>
    <w:rsid w:val="00545AA8"/>
    <w:rsid w:val="0054661B"/>
    <w:rsid w:val="005535A5"/>
    <w:rsid w:val="00553939"/>
    <w:rsid w:val="00553D0E"/>
    <w:rsid w:val="00554EAA"/>
    <w:rsid w:val="00565CE0"/>
    <w:rsid w:val="00566782"/>
    <w:rsid w:val="005703F8"/>
    <w:rsid w:val="005710C8"/>
    <w:rsid w:val="00571304"/>
    <w:rsid w:val="005717FC"/>
    <w:rsid w:val="00572718"/>
    <w:rsid w:val="00572A49"/>
    <w:rsid w:val="00576557"/>
    <w:rsid w:val="00580811"/>
    <w:rsid w:val="005836CD"/>
    <w:rsid w:val="00584901"/>
    <w:rsid w:val="005932F5"/>
    <w:rsid w:val="00595462"/>
    <w:rsid w:val="00595B60"/>
    <w:rsid w:val="00597E77"/>
    <w:rsid w:val="005A3A01"/>
    <w:rsid w:val="005A52D6"/>
    <w:rsid w:val="005A5AD3"/>
    <w:rsid w:val="005A7914"/>
    <w:rsid w:val="005A7DC9"/>
    <w:rsid w:val="005B1489"/>
    <w:rsid w:val="005B1D7B"/>
    <w:rsid w:val="005B3E33"/>
    <w:rsid w:val="005B562E"/>
    <w:rsid w:val="005C0186"/>
    <w:rsid w:val="005C36C0"/>
    <w:rsid w:val="005C3BA2"/>
    <w:rsid w:val="005C4D68"/>
    <w:rsid w:val="005C5920"/>
    <w:rsid w:val="005C5929"/>
    <w:rsid w:val="005C61D4"/>
    <w:rsid w:val="005C763F"/>
    <w:rsid w:val="005C7E50"/>
    <w:rsid w:val="005D0F8F"/>
    <w:rsid w:val="005D196D"/>
    <w:rsid w:val="005D22D3"/>
    <w:rsid w:val="005D6FEE"/>
    <w:rsid w:val="005D7609"/>
    <w:rsid w:val="005E4712"/>
    <w:rsid w:val="005E4819"/>
    <w:rsid w:val="005E4FC5"/>
    <w:rsid w:val="005E5E81"/>
    <w:rsid w:val="005E7DF5"/>
    <w:rsid w:val="005F0CE0"/>
    <w:rsid w:val="005F3BB4"/>
    <w:rsid w:val="005F47BC"/>
    <w:rsid w:val="005F4981"/>
    <w:rsid w:val="005F52A6"/>
    <w:rsid w:val="005F5587"/>
    <w:rsid w:val="005F692B"/>
    <w:rsid w:val="005F7A70"/>
    <w:rsid w:val="00600BBF"/>
    <w:rsid w:val="0060358C"/>
    <w:rsid w:val="006048CF"/>
    <w:rsid w:val="00605355"/>
    <w:rsid w:val="00606A2E"/>
    <w:rsid w:val="00606B41"/>
    <w:rsid w:val="006100FA"/>
    <w:rsid w:val="0061017A"/>
    <w:rsid w:val="0061366C"/>
    <w:rsid w:val="006159C9"/>
    <w:rsid w:val="0061624A"/>
    <w:rsid w:val="00621B54"/>
    <w:rsid w:val="00623B2B"/>
    <w:rsid w:val="00625DCE"/>
    <w:rsid w:val="00625FD3"/>
    <w:rsid w:val="00632003"/>
    <w:rsid w:val="006335AA"/>
    <w:rsid w:val="00636DD7"/>
    <w:rsid w:val="00640FC7"/>
    <w:rsid w:val="006436A2"/>
    <w:rsid w:val="00645D31"/>
    <w:rsid w:val="00651B54"/>
    <w:rsid w:val="0065269B"/>
    <w:rsid w:val="00652989"/>
    <w:rsid w:val="00653D41"/>
    <w:rsid w:val="00654E3C"/>
    <w:rsid w:val="00657792"/>
    <w:rsid w:val="00660F1F"/>
    <w:rsid w:val="00661E63"/>
    <w:rsid w:val="00662371"/>
    <w:rsid w:val="00662616"/>
    <w:rsid w:val="00663D76"/>
    <w:rsid w:val="00667D8A"/>
    <w:rsid w:val="00672A9D"/>
    <w:rsid w:val="00673348"/>
    <w:rsid w:val="0067340A"/>
    <w:rsid w:val="00674471"/>
    <w:rsid w:val="00676BEC"/>
    <w:rsid w:val="00677C5E"/>
    <w:rsid w:val="00681EED"/>
    <w:rsid w:val="006927CF"/>
    <w:rsid w:val="00695CFE"/>
    <w:rsid w:val="006A0980"/>
    <w:rsid w:val="006A28B2"/>
    <w:rsid w:val="006A4AEF"/>
    <w:rsid w:val="006A742E"/>
    <w:rsid w:val="006A74B5"/>
    <w:rsid w:val="006B2BE6"/>
    <w:rsid w:val="006B6E6C"/>
    <w:rsid w:val="006C134D"/>
    <w:rsid w:val="006C5E47"/>
    <w:rsid w:val="006C6511"/>
    <w:rsid w:val="006C71B9"/>
    <w:rsid w:val="006D5D8B"/>
    <w:rsid w:val="006D7637"/>
    <w:rsid w:val="006E09DA"/>
    <w:rsid w:val="006E3407"/>
    <w:rsid w:val="006E7B74"/>
    <w:rsid w:val="006F0848"/>
    <w:rsid w:val="006F4B0D"/>
    <w:rsid w:val="006F6256"/>
    <w:rsid w:val="006F6428"/>
    <w:rsid w:val="006F7A48"/>
    <w:rsid w:val="00700818"/>
    <w:rsid w:val="00700C17"/>
    <w:rsid w:val="00701925"/>
    <w:rsid w:val="00703FE5"/>
    <w:rsid w:val="007075A6"/>
    <w:rsid w:val="007102A0"/>
    <w:rsid w:val="007168D7"/>
    <w:rsid w:val="00716E53"/>
    <w:rsid w:val="00726372"/>
    <w:rsid w:val="00733905"/>
    <w:rsid w:val="00734915"/>
    <w:rsid w:val="007355F5"/>
    <w:rsid w:val="00740C7E"/>
    <w:rsid w:val="007414FE"/>
    <w:rsid w:val="007426DD"/>
    <w:rsid w:val="00742B2E"/>
    <w:rsid w:val="00744A44"/>
    <w:rsid w:val="00744AF3"/>
    <w:rsid w:val="007464A6"/>
    <w:rsid w:val="00746608"/>
    <w:rsid w:val="007469D6"/>
    <w:rsid w:val="00750F58"/>
    <w:rsid w:val="0075310D"/>
    <w:rsid w:val="00757C55"/>
    <w:rsid w:val="00760319"/>
    <w:rsid w:val="007612EA"/>
    <w:rsid w:val="00762039"/>
    <w:rsid w:val="0076246F"/>
    <w:rsid w:val="007626B1"/>
    <w:rsid w:val="00763DF4"/>
    <w:rsid w:val="00765E9B"/>
    <w:rsid w:val="007701C8"/>
    <w:rsid w:val="00781E86"/>
    <w:rsid w:val="00782EA9"/>
    <w:rsid w:val="00783D91"/>
    <w:rsid w:val="00785064"/>
    <w:rsid w:val="007874F7"/>
    <w:rsid w:val="00787781"/>
    <w:rsid w:val="00790300"/>
    <w:rsid w:val="00790AC9"/>
    <w:rsid w:val="00791A80"/>
    <w:rsid w:val="00795A9A"/>
    <w:rsid w:val="00796B15"/>
    <w:rsid w:val="0079747A"/>
    <w:rsid w:val="007A1384"/>
    <w:rsid w:val="007A3120"/>
    <w:rsid w:val="007A4045"/>
    <w:rsid w:val="007A5598"/>
    <w:rsid w:val="007A6FC0"/>
    <w:rsid w:val="007A7044"/>
    <w:rsid w:val="007A71F4"/>
    <w:rsid w:val="007A7FA4"/>
    <w:rsid w:val="007B0B36"/>
    <w:rsid w:val="007B2841"/>
    <w:rsid w:val="007B49A9"/>
    <w:rsid w:val="007B5660"/>
    <w:rsid w:val="007B6A6E"/>
    <w:rsid w:val="007C070F"/>
    <w:rsid w:val="007C52B1"/>
    <w:rsid w:val="007C61BF"/>
    <w:rsid w:val="007D09F2"/>
    <w:rsid w:val="007D52FC"/>
    <w:rsid w:val="007E420C"/>
    <w:rsid w:val="007E662D"/>
    <w:rsid w:val="007E66B0"/>
    <w:rsid w:val="007E7643"/>
    <w:rsid w:val="007F0473"/>
    <w:rsid w:val="007F083A"/>
    <w:rsid w:val="007F2143"/>
    <w:rsid w:val="007F27B8"/>
    <w:rsid w:val="007F2986"/>
    <w:rsid w:val="007F2BFF"/>
    <w:rsid w:val="007F5CAE"/>
    <w:rsid w:val="00800A48"/>
    <w:rsid w:val="00801428"/>
    <w:rsid w:val="0080559D"/>
    <w:rsid w:val="008074BF"/>
    <w:rsid w:val="00807A6A"/>
    <w:rsid w:val="00807B31"/>
    <w:rsid w:val="0081178D"/>
    <w:rsid w:val="00811C60"/>
    <w:rsid w:val="0081320F"/>
    <w:rsid w:val="008142B0"/>
    <w:rsid w:val="00816256"/>
    <w:rsid w:val="0081645D"/>
    <w:rsid w:val="00816660"/>
    <w:rsid w:val="00817BF2"/>
    <w:rsid w:val="00827807"/>
    <w:rsid w:val="00830943"/>
    <w:rsid w:val="00831904"/>
    <w:rsid w:val="00831F0E"/>
    <w:rsid w:val="008376D5"/>
    <w:rsid w:val="00837E07"/>
    <w:rsid w:val="008400A7"/>
    <w:rsid w:val="0084017A"/>
    <w:rsid w:val="0084023F"/>
    <w:rsid w:val="00840CCA"/>
    <w:rsid w:val="00843926"/>
    <w:rsid w:val="00846230"/>
    <w:rsid w:val="00846681"/>
    <w:rsid w:val="0084715E"/>
    <w:rsid w:val="00851714"/>
    <w:rsid w:val="008534DA"/>
    <w:rsid w:val="00861701"/>
    <w:rsid w:val="008618F5"/>
    <w:rsid w:val="00861CEB"/>
    <w:rsid w:val="00862AA4"/>
    <w:rsid w:val="00871A37"/>
    <w:rsid w:val="00875028"/>
    <w:rsid w:val="00875FA2"/>
    <w:rsid w:val="00876614"/>
    <w:rsid w:val="00886D6C"/>
    <w:rsid w:val="008871C8"/>
    <w:rsid w:val="00891888"/>
    <w:rsid w:val="0089232A"/>
    <w:rsid w:val="008948A1"/>
    <w:rsid w:val="00894B58"/>
    <w:rsid w:val="0089795A"/>
    <w:rsid w:val="00897D67"/>
    <w:rsid w:val="008A2295"/>
    <w:rsid w:val="008A4EDB"/>
    <w:rsid w:val="008A5121"/>
    <w:rsid w:val="008B18B1"/>
    <w:rsid w:val="008B42AB"/>
    <w:rsid w:val="008B7611"/>
    <w:rsid w:val="008C17DF"/>
    <w:rsid w:val="008C33D5"/>
    <w:rsid w:val="008C4165"/>
    <w:rsid w:val="008C4767"/>
    <w:rsid w:val="008D1780"/>
    <w:rsid w:val="008D2C3F"/>
    <w:rsid w:val="008D4150"/>
    <w:rsid w:val="008D5DC3"/>
    <w:rsid w:val="008D6044"/>
    <w:rsid w:val="008D6640"/>
    <w:rsid w:val="008D7ABE"/>
    <w:rsid w:val="008E3487"/>
    <w:rsid w:val="008E4162"/>
    <w:rsid w:val="008E7627"/>
    <w:rsid w:val="008F2F59"/>
    <w:rsid w:val="008F38E9"/>
    <w:rsid w:val="008F4BB2"/>
    <w:rsid w:val="008F76D8"/>
    <w:rsid w:val="00902B63"/>
    <w:rsid w:val="00902D49"/>
    <w:rsid w:val="0090629A"/>
    <w:rsid w:val="009065A4"/>
    <w:rsid w:val="00907AF5"/>
    <w:rsid w:val="009127CB"/>
    <w:rsid w:val="00914569"/>
    <w:rsid w:val="009154C4"/>
    <w:rsid w:val="00915A98"/>
    <w:rsid w:val="00915DFB"/>
    <w:rsid w:val="00922807"/>
    <w:rsid w:val="00922D61"/>
    <w:rsid w:val="00922EA8"/>
    <w:rsid w:val="00924838"/>
    <w:rsid w:val="00924EC4"/>
    <w:rsid w:val="009267C3"/>
    <w:rsid w:val="00927BA2"/>
    <w:rsid w:val="00930A09"/>
    <w:rsid w:val="00930FFF"/>
    <w:rsid w:val="009350D4"/>
    <w:rsid w:val="00935A35"/>
    <w:rsid w:val="00935DD9"/>
    <w:rsid w:val="0094288B"/>
    <w:rsid w:val="0094417F"/>
    <w:rsid w:val="0094582D"/>
    <w:rsid w:val="00945BD7"/>
    <w:rsid w:val="009475B0"/>
    <w:rsid w:val="00952FEE"/>
    <w:rsid w:val="00953AC7"/>
    <w:rsid w:val="0095570F"/>
    <w:rsid w:val="009565A5"/>
    <w:rsid w:val="009572FC"/>
    <w:rsid w:val="009579C0"/>
    <w:rsid w:val="00960041"/>
    <w:rsid w:val="00962499"/>
    <w:rsid w:val="00964603"/>
    <w:rsid w:val="00964D43"/>
    <w:rsid w:val="00966330"/>
    <w:rsid w:val="009667A1"/>
    <w:rsid w:val="00967456"/>
    <w:rsid w:val="00967B26"/>
    <w:rsid w:val="00974C05"/>
    <w:rsid w:val="009764C7"/>
    <w:rsid w:val="00976D9F"/>
    <w:rsid w:val="00977A9B"/>
    <w:rsid w:val="00981E7F"/>
    <w:rsid w:val="009905E8"/>
    <w:rsid w:val="00991B04"/>
    <w:rsid w:val="009935DF"/>
    <w:rsid w:val="00993C6C"/>
    <w:rsid w:val="009947F4"/>
    <w:rsid w:val="009A4D22"/>
    <w:rsid w:val="009A59D9"/>
    <w:rsid w:val="009B0490"/>
    <w:rsid w:val="009B06A5"/>
    <w:rsid w:val="009B1489"/>
    <w:rsid w:val="009B1553"/>
    <w:rsid w:val="009B1C35"/>
    <w:rsid w:val="009B24F2"/>
    <w:rsid w:val="009B361D"/>
    <w:rsid w:val="009B4AF4"/>
    <w:rsid w:val="009B5706"/>
    <w:rsid w:val="009B5875"/>
    <w:rsid w:val="009B62E1"/>
    <w:rsid w:val="009C09D4"/>
    <w:rsid w:val="009C1D14"/>
    <w:rsid w:val="009C22A5"/>
    <w:rsid w:val="009D61DD"/>
    <w:rsid w:val="009D6310"/>
    <w:rsid w:val="009D7C5F"/>
    <w:rsid w:val="009E5482"/>
    <w:rsid w:val="009E5918"/>
    <w:rsid w:val="009E6AD9"/>
    <w:rsid w:val="009E6D97"/>
    <w:rsid w:val="009F0749"/>
    <w:rsid w:val="009F14B6"/>
    <w:rsid w:val="009F5D11"/>
    <w:rsid w:val="009F7681"/>
    <w:rsid w:val="00A00740"/>
    <w:rsid w:val="00A01315"/>
    <w:rsid w:val="00A01748"/>
    <w:rsid w:val="00A04900"/>
    <w:rsid w:val="00A07D32"/>
    <w:rsid w:val="00A101CD"/>
    <w:rsid w:val="00A101D7"/>
    <w:rsid w:val="00A128FE"/>
    <w:rsid w:val="00A155B7"/>
    <w:rsid w:val="00A16260"/>
    <w:rsid w:val="00A22007"/>
    <w:rsid w:val="00A223AC"/>
    <w:rsid w:val="00A24CBF"/>
    <w:rsid w:val="00A24D46"/>
    <w:rsid w:val="00A304EE"/>
    <w:rsid w:val="00A31AB0"/>
    <w:rsid w:val="00A328E0"/>
    <w:rsid w:val="00A329DB"/>
    <w:rsid w:val="00A33480"/>
    <w:rsid w:val="00A34006"/>
    <w:rsid w:val="00A34699"/>
    <w:rsid w:val="00A35A1A"/>
    <w:rsid w:val="00A36225"/>
    <w:rsid w:val="00A37E04"/>
    <w:rsid w:val="00A44B14"/>
    <w:rsid w:val="00A51848"/>
    <w:rsid w:val="00A67AFF"/>
    <w:rsid w:val="00A70C7D"/>
    <w:rsid w:val="00A711E6"/>
    <w:rsid w:val="00A72F9A"/>
    <w:rsid w:val="00A778EF"/>
    <w:rsid w:val="00A805B7"/>
    <w:rsid w:val="00A81866"/>
    <w:rsid w:val="00A86ABB"/>
    <w:rsid w:val="00A874B0"/>
    <w:rsid w:val="00A9236A"/>
    <w:rsid w:val="00A92BE5"/>
    <w:rsid w:val="00A93799"/>
    <w:rsid w:val="00A93881"/>
    <w:rsid w:val="00A96672"/>
    <w:rsid w:val="00A97B70"/>
    <w:rsid w:val="00AA7AB4"/>
    <w:rsid w:val="00AB0FA6"/>
    <w:rsid w:val="00AB400E"/>
    <w:rsid w:val="00AC3B4D"/>
    <w:rsid w:val="00AC7A2E"/>
    <w:rsid w:val="00AD0859"/>
    <w:rsid w:val="00AD0F27"/>
    <w:rsid w:val="00AD3C0E"/>
    <w:rsid w:val="00AD772E"/>
    <w:rsid w:val="00AD7ECF"/>
    <w:rsid w:val="00AE41E5"/>
    <w:rsid w:val="00AE44BF"/>
    <w:rsid w:val="00AE4B59"/>
    <w:rsid w:val="00AE77A0"/>
    <w:rsid w:val="00AF0C34"/>
    <w:rsid w:val="00AF6ABF"/>
    <w:rsid w:val="00B0003C"/>
    <w:rsid w:val="00B03030"/>
    <w:rsid w:val="00B03DCB"/>
    <w:rsid w:val="00B03FC6"/>
    <w:rsid w:val="00B04678"/>
    <w:rsid w:val="00B053E8"/>
    <w:rsid w:val="00B06887"/>
    <w:rsid w:val="00B07DEC"/>
    <w:rsid w:val="00B1283B"/>
    <w:rsid w:val="00B134FA"/>
    <w:rsid w:val="00B13E80"/>
    <w:rsid w:val="00B158EA"/>
    <w:rsid w:val="00B173E6"/>
    <w:rsid w:val="00B21320"/>
    <w:rsid w:val="00B21724"/>
    <w:rsid w:val="00B2387A"/>
    <w:rsid w:val="00B26CA4"/>
    <w:rsid w:val="00B27210"/>
    <w:rsid w:val="00B27F80"/>
    <w:rsid w:val="00B30E76"/>
    <w:rsid w:val="00B35429"/>
    <w:rsid w:val="00B43024"/>
    <w:rsid w:val="00B44E34"/>
    <w:rsid w:val="00B45D11"/>
    <w:rsid w:val="00B52638"/>
    <w:rsid w:val="00B5704E"/>
    <w:rsid w:val="00B57B68"/>
    <w:rsid w:val="00B6700E"/>
    <w:rsid w:val="00B706E7"/>
    <w:rsid w:val="00B71C9E"/>
    <w:rsid w:val="00B72F4A"/>
    <w:rsid w:val="00B7303F"/>
    <w:rsid w:val="00B75686"/>
    <w:rsid w:val="00B75BE3"/>
    <w:rsid w:val="00B76A9D"/>
    <w:rsid w:val="00B77450"/>
    <w:rsid w:val="00B81AB2"/>
    <w:rsid w:val="00B81D87"/>
    <w:rsid w:val="00B82A0C"/>
    <w:rsid w:val="00B83F64"/>
    <w:rsid w:val="00B84282"/>
    <w:rsid w:val="00B84355"/>
    <w:rsid w:val="00B8436B"/>
    <w:rsid w:val="00B8682C"/>
    <w:rsid w:val="00B86C59"/>
    <w:rsid w:val="00B87F6E"/>
    <w:rsid w:val="00B90F06"/>
    <w:rsid w:val="00B966C5"/>
    <w:rsid w:val="00B96D37"/>
    <w:rsid w:val="00B96FA9"/>
    <w:rsid w:val="00BA141A"/>
    <w:rsid w:val="00BA2BC0"/>
    <w:rsid w:val="00BB2C67"/>
    <w:rsid w:val="00BB30CC"/>
    <w:rsid w:val="00BB348B"/>
    <w:rsid w:val="00BB5ED2"/>
    <w:rsid w:val="00BC1849"/>
    <w:rsid w:val="00BC2877"/>
    <w:rsid w:val="00BC38E8"/>
    <w:rsid w:val="00BC3CD7"/>
    <w:rsid w:val="00BC4770"/>
    <w:rsid w:val="00BC4886"/>
    <w:rsid w:val="00BC5B10"/>
    <w:rsid w:val="00BD2D92"/>
    <w:rsid w:val="00BD39D8"/>
    <w:rsid w:val="00BD5958"/>
    <w:rsid w:val="00BD7809"/>
    <w:rsid w:val="00BE28B6"/>
    <w:rsid w:val="00BE598B"/>
    <w:rsid w:val="00BE66E9"/>
    <w:rsid w:val="00BE701B"/>
    <w:rsid w:val="00BF054B"/>
    <w:rsid w:val="00BF5F44"/>
    <w:rsid w:val="00BF6BE4"/>
    <w:rsid w:val="00BF7EA7"/>
    <w:rsid w:val="00C005C7"/>
    <w:rsid w:val="00C02F90"/>
    <w:rsid w:val="00C11C1E"/>
    <w:rsid w:val="00C13F8E"/>
    <w:rsid w:val="00C275C5"/>
    <w:rsid w:val="00C319CA"/>
    <w:rsid w:val="00C33069"/>
    <w:rsid w:val="00C34B82"/>
    <w:rsid w:val="00C36585"/>
    <w:rsid w:val="00C367C5"/>
    <w:rsid w:val="00C36B05"/>
    <w:rsid w:val="00C36DAD"/>
    <w:rsid w:val="00C36DE1"/>
    <w:rsid w:val="00C4289A"/>
    <w:rsid w:val="00C429BA"/>
    <w:rsid w:val="00C440EC"/>
    <w:rsid w:val="00C442F2"/>
    <w:rsid w:val="00C44E9D"/>
    <w:rsid w:val="00C474CC"/>
    <w:rsid w:val="00C478F2"/>
    <w:rsid w:val="00C47EF0"/>
    <w:rsid w:val="00C5331F"/>
    <w:rsid w:val="00C53B39"/>
    <w:rsid w:val="00C6042F"/>
    <w:rsid w:val="00C6211E"/>
    <w:rsid w:val="00C636C7"/>
    <w:rsid w:val="00C64288"/>
    <w:rsid w:val="00C64512"/>
    <w:rsid w:val="00C64C09"/>
    <w:rsid w:val="00C64D05"/>
    <w:rsid w:val="00C70623"/>
    <w:rsid w:val="00C70E71"/>
    <w:rsid w:val="00C71196"/>
    <w:rsid w:val="00C72354"/>
    <w:rsid w:val="00C74285"/>
    <w:rsid w:val="00C74891"/>
    <w:rsid w:val="00C754DF"/>
    <w:rsid w:val="00C771B3"/>
    <w:rsid w:val="00C8015B"/>
    <w:rsid w:val="00C80E84"/>
    <w:rsid w:val="00C80ED8"/>
    <w:rsid w:val="00C844AD"/>
    <w:rsid w:val="00C8460A"/>
    <w:rsid w:val="00C84A3F"/>
    <w:rsid w:val="00C861E4"/>
    <w:rsid w:val="00C90202"/>
    <w:rsid w:val="00C926E6"/>
    <w:rsid w:val="00C9341B"/>
    <w:rsid w:val="00CA09FD"/>
    <w:rsid w:val="00CA1496"/>
    <w:rsid w:val="00CA26C1"/>
    <w:rsid w:val="00CA4249"/>
    <w:rsid w:val="00CA4910"/>
    <w:rsid w:val="00CA6A7C"/>
    <w:rsid w:val="00CB6D88"/>
    <w:rsid w:val="00CC1003"/>
    <w:rsid w:val="00CC1C10"/>
    <w:rsid w:val="00CC2608"/>
    <w:rsid w:val="00CC291A"/>
    <w:rsid w:val="00CC373B"/>
    <w:rsid w:val="00CC4F75"/>
    <w:rsid w:val="00CC5640"/>
    <w:rsid w:val="00CC5F9F"/>
    <w:rsid w:val="00CC6425"/>
    <w:rsid w:val="00CC687B"/>
    <w:rsid w:val="00CD0B61"/>
    <w:rsid w:val="00CD1428"/>
    <w:rsid w:val="00CD476B"/>
    <w:rsid w:val="00CD5182"/>
    <w:rsid w:val="00CD789E"/>
    <w:rsid w:val="00CE1C41"/>
    <w:rsid w:val="00CE3766"/>
    <w:rsid w:val="00CE3878"/>
    <w:rsid w:val="00CE418F"/>
    <w:rsid w:val="00CF096A"/>
    <w:rsid w:val="00CF2307"/>
    <w:rsid w:val="00CF393A"/>
    <w:rsid w:val="00CF3D30"/>
    <w:rsid w:val="00CF4D00"/>
    <w:rsid w:val="00CF4EED"/>
    <w:rsid w:val="00CF572C"/>
    <w:rsid w:val="00D00AFE"/>
    <w:rsid w:val="00D02677"/>
    <w:rsid w:val="00D029FF"/>
    <w:rsid w:val="00D046C5"/>
    <w:rsid w:val="00D04E5C"/>
    <w:rsid w:val="00D10581"/>
    <w:rsid w:val="00D108B9"/>
    <w:rsid w:val="00D11760"/>
    <w:rsid w:val="00D11F48"/>
    <w:rsid w:val="00D131E9"/>
    <w:rsid w:val="00D13366"/>
    <w:rsid w:val="00D13655"/>
    <w:rsid w:val="00D13AC3"/>
    <w:rsid w:val="00D13CAF"/>
    <w:rsid w:val="00D1419D"/>
    <w:rsid w:val="00D166D2"/>
    <w:rsid w:val="00D17496"/>
    <w:rsid w:val="00D26571"/>
    <w:rsid w:val="00D27524"/>
    <w:rsid w:val="00D3329A"/>
    <w:rsid w:val="00D3536D"/>
    <w:rsid w:val="00D41264"/>
    <w:rsid w:val="00D41869"/>
    <w:rsid w:val="00D4752A"/>
    <w:rsid w:val="00D47761"/>
    <w:rsid w:val="00D478D7"/>
    <w:rsid w:val="00D50E4C"/>
    <w:rsid w:val="00D64B94"/>
    <w:rsid w:val="00D67F18"/>
    <w:rsid w:val="00D705BD"/>
    <w:rsid w:val="00D71EB3"/>
    <w:rsid w:val="00D724CE"/>
    <w:rsid w:val="00D73DAE"/>
    <w:rsid w:val="00D75921"/>
    <w:rsid w:val="00D77EFA"/>
    <w:rsid w:val="00D80705"/>
    <w:rsid w:val="00D830D2"/>
    <w:rsid w:val="00D86262"/>
    <w:rsid w:val="00D90023"/>
    <w:rsid w:val="00D90C71"/>
    <w:rsid w:val="00D91364"/>
    <w:rsid w:val="00D917DE"/>
    <w:rsid w:val="00D9222B"/>
    <w:rsid w:val="00D94483"/>
    <w:rsid w:val="00D95196"/>
    <w:rsid w:val="00D9524A"/>
    <w:rsid w:val="00D96B85"/>
    <w:rsid w:val="00D97C75"/>
    <w:rsid w:val="00DA0353"/>
    <w:rsid w:val="00DA046D"/>
    <w:rsid w:val="00DA2C6A"/>
    <w:rsid w:val="00DA3D83"/>
    <w:rsid w:val="00DB1056"/>
    <w:rsid w:val="00DB1FF1"/>
    <w:rsid w:val="00DB2008"/>
    <w:rsid w:val="00DB3746"/>
    <w:rsid w:val="00DB393F"/>
    <w:rsid w:val="00DB6C30"/>
    <w:rsid w:val="00DC045B"/>
    <w:rsid w:val="00DC7B96"/>
    <w:rsid w:val="00DD37DA"/>
    <w:rsid w:val="00DD4F3F"/>
    <w:rsid w:val="00DD556C"/>
    <w:rsid w:val="00DD6376"/>
    <w:rsid w:val="00DD69FA"/>
    <w:rsid w:val="00DD6ACA"/>
    <w:rsid w:val="00DD7DA9"/>
    <w:rsid w:val="00DE3485"/>
    <w:rsid w:val="00DE4944"/>
    <w:rsid w:val="00DE4DD4"/>
    <w:rsid w:val="00DE5840"/>
    <w:rsid w:val="00DF439C"/>
    <w:rsid w:val="00DF6381"/>
    <w:rsid w:val="00DF6802"/>
    <w:rsid w:val="00DF75AC"/>
    <w:rsid w:val="00E00DE4"/>
    <w:rsid w:val="00E01C5D"/>
    <w:rsid w:val="00E01D30"/>
    <w:rsid w:val="00E02467"/>
    <w:rsid w:val="00E0375B"/>
    <w:rsid w:val="00E04AD6"/>
    <w:rsid w:val="00E079E3"/>
    <w:rsid w:val="00E07E31"/>
    <w:rsid w:val="00E116EA"/>
    <w:rsid w:val="00E138CC"/>
    <w:rsid w:val="00E14311"/>
    <w:rsid w:val="00E16092"/>
    <w:rsid w:val="00E1659F"/>
    <w:rsid w:val="00E21528"/>
    <w:rsid w:val="00E229FE"/>
    <w:rsid w:val="00E24BDB"/>
    <w:rsid w:val="00E2564C"/>
    <w:rsid w:val="00E30E88"/>
    <w:rsid w:val="00E316BE"/>
    <w:rsid w:val="00E3179F"/>
    <w:rsid w:val="00E323C5"/>
    <w:rsid w:val="00E35214"/>
    <w:rsid w:val="00E35811"/>
    <w:rsid w:val="00E35813"/>
    <w:rsid w:val="00E35D39"/>
    <w:rsid w:val="00E37EC1"/>
    <w:rsid w:val="00E401EF"/>
    <w:rsid w:val="00E457AF"/>
    <w:rsid w:val="00E47D17"/>
    <w:rsid w:val="00E47FFA"/>
    <w:rsid w:val="00E50857"/>
    <w:rsid w:val="00E528AE"/>
    <w:rsid w:val="00E53066"/>
    <w:rsid w:val="00E5387B"/>
    <w:rsid w:val="00E5515F"/>
    <w:rsid w:val="00E5743C"/>
    <w:rsid w:val="00E57E47"/>
    <w:rsid w:val="00E6076F"/>
    <w:rsid w:val="00E60E8F"/>
    <w:rsid w:val="00E62929"/>
    <w:rsid w:val="00E629CF"/>
    <w:rsid w:val="00E632CC"/>
    <w:rsid w:val="00E638BD"/>
    <w:rsid w:val="00E640A0"/>
    <w:rsid w:val="00E70FD8"/>
    <w:rsid w:val="00E71029"/>
    <w:rsid w:val="00E7545F"/>
    <w:rsid w:val="00E765E6"/>
    <w:rsid w:val="00E77FA0"/>
    <w:rsid w:val="00E77FA3"/>
    <w:rsid w:val="00E80668"/>
    <w:rsid w:val="00E80BEA"/>
    <w:rsid w:val="00E816AA"/>
    <w:rsid w:val="00E87E0E"/>
    <w:rsid w:val="00E92B19"/>
    <w:rsid w:val="00E93F09"/>
    <w:rsid w:val="00E976F4"/>
    <w:rsid w:val="00EA267E"/>
    <w:rsid w:val="00EA35E7"/>
    <w:rsid w:val="00EA4F1F"/>
    <w:rsid w:val="00EA50CD"/>
    <w:rsid w:val="00EB1396"/>
    <w:rsid w:val="00EB1453"/>
    <w:rsid w:val="00EB1B17"/>
    <w:rsid w:val="00EB1CFC"/>
    <w:rsid w:val="00EB2671"/>
    <w:rsid w:val="00EB35F0"/>
    <w:rsid w:val="00EB74C2"/>
    <w:rsid w:val="00EC7AAF"/>
    <w:rsid w:val="00ED42E8"/>
    <w:rsid w:val="00ED4E09"/>
    <w:rsid w:val="00ED5198"/>
    <w:rsid w:val="00ED63B9"/>
    <w:rsid w:val="00ED715A"/>
    <w:rsid w:val="00ED7A78"/>
    <w:rsid w:val="00EE0364"/>
    <w:rsid w:val="00EE11C4"/>
    <w:rsid w:val="00EE247F"/>
    <w:rsid w:val="00EE5328"/>
    <w:rsid w:val="00EF0328"/>
    <w:rsid w:val="00EF1E54"/>
    <w:rsid w:val="00EF47A6"/>
    <w:rsid w:val="00EF6EBB"/>
    <w:rsid w:val="00EF71D4"/>
    <w:rsid w:val="00EF7255"/>
    <w:rsid w:val="00EF7471"/>
    <w:rsid w:val="00EF7F00"/>
    <w:rsid w:val="00F00A66"/>
    <w:rsid w:val="00F026DC"/>
    <w:rsid w:val="00F127ED"/>
    <w:rsid w:val="00F16510"/>
    <w:rsid w:val="00F175E6"/>
    <w:rsid w:val="00F20298"/>
    <w:rsid w:val="00F2305F"/>
    <w:rsid w:val="00F24418"/>
    <w:rsid w:val="00F250D4"/>
    <w:rsid w:val="00F258F9"/>
    <w:rsid w:val="00F36A49"/>
    <w:rsid w:val="00F4028A"/>
    <w:rsid w:val="00F42D46"/>
    <w:rsid w:val="00F4403A"/>
    <w:rsid w:val="00F4518F"/>
    <w:rsid w:val="00F45C5C"/>
    <w:rsid w:val="00F46A31"/>
    <w:rsid w:val="00F4711D"/>
    <w:rsid w:val="00F47871"/>
    <w:rsid w:val="00F47F64"/>
    <w:rsid w:val="00F62021"/>
    <w:rsid w:val="00F62AC5"/>
    <w:rsid w:val="00F667EE"/>
    <w:rsid w:val="00F677E6"/>
    <w:rsid w:val="00F67E29"/>
    <w:rsid w:val="00F7003A"/>
    <w:rsid w:val="00F70AB5"/>
    <w:rsid w:val="00F80032"/>
    <w:rsid w:val="00F801E0"/>
    <w:rsid w:val="00F80947"/>
    <w:rsid w:val="00F82777"/>
    <w:rsid w:val="00F82796"/>
    <w:rsid w:val="00F8424F"/>
    <w:rsid w:val="00F84B9D"/>
    <w:rsid w:val="00F854F9"/>
    <w:rsid w:val="00F90A41"/>
    <w:rsid w:val="00F93877"/>
    <w:rsid w:val="00F95C37"/>
    <w:rsid w:val="00F96745"/>
    <w:rsid w:val="00FA04D5"/>
    <w:rsid w:val="00FA0EE5"/>
    <w:rsid w:val="00FA35C2"/>
    <w:rsid w:val="00FA5227"/>
    <w:rsid w:val="00FA7F23"/>
    <w:rsid w:val="00FB0242"/>
    <w:rsid w:val="00FB0B4E"/>
    <w:rsid w:val="00FB3AD4"/>
    <w:rsid w:val="00FC4B9F"/>
    <w:rsid w:val="00FD0B11"/>
    <w:rsid w:val="00FD57AB"/>
    <w:rsid w:val="00FD6B85"/>
    <w:rsid w:val="00FE42A7"/>
    <w:rsid w:val="00FE45D8"/>
    <w:rsid w:val="00FE4D09"/>
    <w:rsid w:val="00FE5709"/>
    <w:rsid w:val="00FE5BC4"/>
    <w:rsid w:val="00FE6C98"/>
    <w:rsid w:val="00FF1C66"/>
    <w:rsid w:val="00FF417C"/>
    <w:rsid w:val="00FF465A"/>
    <w:rsid w:val="00FF4F90"/>
    <w:rsid w:val="00FF6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0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annotation subject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C1DA6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85064"/>
    <w:pPr>
      <w:keepNext/>
      <w:jc w:val="center"/>
      <w:outlineLvl w:val="0"/>
    </w:pPr>
    <w:rPr>
      <w:b/>
      <w:i/>
      <w:iCs/>
      <w:sz w:val="28"/>
    </w:rPr>
  </w:style>
  <w:style w:type="paragraph" w:styleId="2">
    <w:name w:val="heading 2"/>
    <w:basedOn w:val="a"/>
    <w:next w:val="a"/>
    <w:link w:val="20"/>
    <w:qFormat/>
    <w:rsid w:val="00785064"/>
    <w:pPr>
      <w:keepNext/>
      <w:tabs>
        <w:tab w:val="left" w:pos="570"/>
        <w:tab w:val="left" w:pos="645"/>
        <w:tab w:val="center" w:pos="4677"/>
      </w:tabs>
      <w:ind w:left="57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785064"/>
    <w:pPr>
      <w:keepNext/>
      <w:ind w:firstLine="709"/>
      <w:jc w:val="right"/>
      <w:outlineLvl w:val="2"/>
    </w:pPr>
    <w:rPr>
      <w:rFonts w:ascii="Symbol" w:eastAsia="Symbol" w:hAnsi="Symbol"/>
      <w:szCs w:val="20"/>
    </w:rPr>
  </w:style>
  <w:style w:type="paragraph" w:styleId="4">
    <w:name w:val="heading 4"/>
    <w:basedOn w:val="a"/>
    <w:next w:val="a"/>
    <w:link w:val="40"/>
    <w:qFormat/>
    <w:rsid w:val="00785064"/>
    <w:pPr>
      <w:keepNext/>
      <w:jc w:val="right"/>
      <w:outlineLvl w:val="3"/>
    </w:pPr>
    <w:rPr>
      <w:rFonts w:ascii="Symbol" w:eastAsia="Symbol" w:hAnsi="Symbol"/>
      <w:szCs w:val="20"/>
    </w:rPr>
  </w:style>
  <w:style w:type="paragraph" w:styleId="5">
    <w:name w:val="heading 5"/>
    <w:basedOn w:val="a"/>
    <w:next w:val="a"/>
    <w:link w:val="50"/>
    <w:qFormat/>
    <w:rsid w:val="00785064"/>
    <w:pPr>
      <w:keepNext/>
      <w:ind w:right="-30"/>
      <w:jc w:val="center"/>
      <w:outlineLvl w:val="4"/>
    </w:pPr>
    <w:rPr>
      <w:b/>
      <w:bCs/>
    </w:rPr>
  </w:style>
  <w:style w:type="paragraph" w:styleId="7">
    <w:name w:val="heading 7"/>
    <w:basedOn w:val="a"/>
    <w:next w:val="a"/>
    <w:link w:val="70"/>
    <w:qFormat/>
    <w:rsid w:val="0078506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85064"/>
    <w:rPr>
      <w:rFonts w:ascii="Times New Roman" w:eastAsia="Times New Roman" w:hAnsi="Times New Roman" w:cs="Times New Roman"/>
      <w:b/>
      <w:i/>
      <w:iCs/>
      <w:sz w:val="28"/>
      <w:szCs w:val="24"/>
      <w:lang w:eastAsia="ru-RU"/>
    </w:rPr>
  </w:style>
  <w:style w:type="character" w:customStyle="1" w:styleId="20">
    <w:name w:val="Заголовок 2 Знак"/>
    <w:link w:val="2"/>
    <w:rsid w:val="0078506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link w:val="3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40">
    <w:name w:val="Заголовок 4 Знак"/>
    <w:link w:val="4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sid w:val="007850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link w:val="7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785064"/>
    <w:rPr>
      <w:rFonts w:ascii="Times New Roman" w:eastAsia="Times New Roman" w:hAnsi="Times New Roman"/>
    </w:rPr>
  </w:style>
  <w:style w:type="paragraph" w:styleId="a3">
    <w:name w:val="Subtitle"/>
    <w:basedOn w:val="a"/>
    <w:link w:val="a4"/>
    <w:qFormat/>
    <w:rsid w:val="00785064"/>
    <w:pPr>
      <w:jc w:val="right"/>
    </w:pPr>
    <w:rPr>
      <w:i/>
      <w:szCs w:val="20"/>
    </w:rPr>
  </w:style>
  <w:style w:type="character" w:customStyle="1" w:styleId="a4">
    <w:name w:val="Подзаголовок Знак"/>
    <w:link w:val="a3"/>
    <w:rsid w:val="00785064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51">
    <w:name w:val="Заголовок 51"/>
    <w:basedOn w:val="11"/>
    <w:next w:val="11"/>
    <w:rsid w:val="00785064"/>
    <w:pPr>
      <w:keepNext/>
      <w:jc w:val="center"/>
    </w:pPr>
    <w:rPr>
      <w:sz w:val="24"/>
    </w:rPr>
  </w:style>
  <w:style w:type="paragraph" w:styleId="a5">
    <w:name w:val="Body Text Indent"/>
    <w:basedOn w:val="a"/>
    <w:link w:val="a6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a6">
    <w:name w:val="Основной текст с отступом Знак"/>
    <w:link w:val="a5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41">
    <w:name w:val="Заголовок 41"/>
    <w:basedOn w:val="11"/>
    <w:next w:val="11"/>
    <w:rsid w:val="00785064"/>
    <w:pPr>
      <w:keepNext/>
      <w:jc w:val="center"/>
    </w:pPr>
    <w:rPr>
      <w:b/>
      <w:sz w:val="24"/>
    </w:rPr>
  </w:style>
  <w:style w:type="paragraph" w:styleId="a7">
    <w:name w:val="Body Text"/>
    <w:basedOn w:val="a"/>
    <w:link w:val="a8"/>
    <w:rsid w:val="00785064"/>
    <w:pPr>
      <w:jc w:val="both"/>
    </w:pPr>
    <w:rPr>
      <w:szCs w:val="20"/>
    </w:rPr>
  </w:style>
  <w:style w:type="character" w:customStyle="1" w:styleId="a8">
    <w:name w:val="Основной текст Знак"/>
    <w:link w:val="a7"/>
    <w:rsid w:val="007850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785064"/>
    <w:pPr>
      <w:ind w:firstLine="709"/>
      <w:jc w:val="both"/>
    </w:pPr>
    <w:rPr>
      <w:b/>
      <w:kern w:val="28"/>
      <w:szCs w:val="20"/>
    </w:rPr>
  </w:style>
  <w:style w:type="paragraph" w:styleId="31">
    <w:name w:val="Body Text Indent 3"/>
    <w:basedOn w:val="a"/>
    <w:link w:val="32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32">
    <w:name w:val="Основной текст с отступом 3 Знак"/>
    <w:link w:val="31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310">
    <w:name w:val="Основной текст с отступом 31"/>
    <w:basedOn w:val="a"/>
    <w:rsid w:val="00785064"/>
    <w:pPr>
      <w:ind w:firstLine="720"/>
      <w:jc w:val="both"/>
    </w:pPr>
    <w:rPr>
      <w:szCs w:val="20"/>
    </w:rPr>
  </w:style>
  <w:style w:type="paragraph" w:customStyle="1" w:styleId="22">
    <w:name w:val="çàãîëîâîê 2"/>
    <w:basedOn w:val="a"/>
    <w:next w:val="a"/>
    <w:rsid w:val="00785064"/>
    <w:pPr>
      <w:keepNext/>
      <w:jc w:val="center"/>
    </w:pPr>
    <w:rPr>
      <w:szCs w:val="20"/>
    </w:rPr>
  </w:style>
  <w:style w:type="character" w:customStyle="1" w:styleId="12">
    <w:name w:val="Номер страницы1"/>
    <w:basedOn w:val="13"/>
    <w:rsid w:val="00785064"/>
  </w:style>
  <w:style w:type="character" w:customStyle="1" w:styleId="13">
    <w:name w:val="Основной шрифт абзаца1"/>
    <w:rsid w:val="00785064"/>
  </w:style>
  <w:style w:type="paragraph" w:customStyle="1" w:styleId="14">
    <w:name w:val="Верхний колонтитул1"/>
    <w:basedOn w:val="11"/>
    <w:rsid w:val="00785064"/>
    <w:pPr>
      <w:tabs>
        <w:tab w:val="center" w:pos="4153"/>
        <w:tab w:val="right" w:pos="8306"/>
      </w:tabs>
    </w:pPr>
  </w:style>
  <w:style w:type="character" w:styleId="a9">
    <w:name w:val="page number"/>
    <w:basedOn w:val="a0"/>
    <w:rsid w:val="00785064"/>
  </w:style>
  <w:style w:type="paragraph" w:styleId="aa">
    <w:name w:val="footer"/>
    <w:basedOn w:val="a"/>
    <w:link w:val="ab"/>
    <w:uiPriority w:val="99"/>
    <w:rsid w:val="00785064"/>
    <w:pPr>
      <w:tabs>
        <w:tab w:val="center" w:pos="4153"/>
        <w:tab w:val="right" w:pos="8306"/>
      </w:tabs>
    </w:pPr>
    <w:rPr>
      <w:rFonts w:ascii="Courier Tur" w:hAnsi="Courier Tur"/>
      <w:sz w:val="20"/>
      <w:szCs w:val="20"/>
    </w:rPr>
  </w:style>
  <w:style w:type="character" w:customStyle="1" w:styleId="ab">
    <w:name w:val="Нижний колонтитул Знак"/>
    <w:link w:val="aa"/>
    <w:uiPriority w:val="99"/>
    <w:rsid w:val="00785064"/>
    <w:rPr>
      <w:rFonts w:ascii="Courier Tur" w:eastAsia="Times New Roman" w:hAnsi="Courier Tur" w:cs="Times New Roman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rsid w:val="0078506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rsid w:val="00785064"/>
    <w:pPr>
      <w:ind w:firstLine="720"/>
    </w:pPr>
  </w:style>
  <w:style w:type="character" w:customStyle="1" w:styleId="24">
    <w:name w:val="Основной текст с отступом 2 Знак"/>
    <w:link w:val="23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Схема документа Знак"/>
    <w:link w:val="af"/>
    <w:semiHidden/>
    <w:rsid w:val="00785064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f">
    <w:name w:val="Document Map"/>
    <w:basedOn w:val="a"/>
    <w:link w:val="ae"/>
    <w:semiHidden/>
    <w:rsid w:val="00785064"/>
    <w:pPr>
      <w:shd w:val="clear" w:color="auto" w:fill="000080"/>
    </w:pPr>
    <w:rPr>
      <w:rFonts w:ascii="Tahoma" w:hAnsi="Tahoma"/>
    </w:rPr>
  </w:style>
  <w:style w:type="character" w:customStyle="1" w:styleId="15">
    <w:name w:val="Схема документа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25">
    <w:name w:val="Body Text 2"/>
    <w:basedOn w:val="a"/>
    <w:link w:val="26"/>
    <w:rsid w:val="00785064"/>
    <w:pPr>
      <w:tabs>
        <w:tab w:val="left" w:pos="8220"/>
        <w:tab w:val="left" w:pos="8355"/>
      </w:tabs>
      <w:jc w:val="both"/>
    </w:pPr>
    <w:rPr>
      <w:sz w:val="28"/>
    </w:rPr>
  </w:style>
  <w:style w:type="character" w:customStyle="1" w:styleId="26">
    <w:name w:val="Основной текст 2 Знак"/>
    <w:link w:val="25"/>
    <w:rsid w:val="0078506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3">
    <w:name w:val="Body Text 3"/>
    <w:basedOn w:val="a"/>
    <w:link w:val="34"/>
    <w:rsid w:val="00785064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rsid w:val="0078506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Plain Text"/>
    <w:basedOn w:val="a"/>
    <w:link w:val="af1"/>
    <w:rsid w:val="00785064"/>
    <w:rPr>
      <w:rFonts w:ascii="Courier New" w:hAnsi="Courier New"/>
      <w:sz w:val="20"/>
      <w:szCs w:val="20"/>
    </w:rPr>
  </w:style>
  <w:style w:type="character" w:customStyle="1" w:styleId="af1">
    <w:name w:val="Текст Знак"/>
    <w:link w:val="af0"/>
    <w:rsid w:val="0078506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2">
    <w:name w:val="Normal (Web)"/>
    <w:basedOn w:val="a"/>
    <w:rsid w:val="00785064"/>
  </w:style>
  <w:style w:type="character" w:customStyle="1" w:styleId="af3">
    <w:name w:val="Текст выноски Знак"/>
    <w:link w:val="af4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Balloon Text"/>
    <w:basedOn w:val="a"/>
    <w:link w:val="af3"/>
    <w:semiHidden/>
    <w:rsid w:val="00785064"/>
    <w:rPr>
      <w:rFonts w:ascii="Tahoma" w:hAnsi="Tahoma"/>
      <w:sz w:val="16"/>
      <w:szCs w:val="16"/>
    </w:rPr>
  </w:style>
  <w:style w:type="character" w:customStyle="1" w:styleId="16">
    <w:name w:val="Текст выноски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Block Text"/>
    <w:basedOn w:val="a"/>
    <w:rsid w:val="00785064"/>
    <w:pPr>
      <w:shd w:val="clear" w:color="auto" w:fill="FFFFFF"/>
      <w:spacing w:before="230" w:line="295" w:lineRule="exact"/>
      <w:ind w:left="14" w:right="36" w:firstLine="706"/>
      <w:jc w:val="both"/>
    </w:pPr>
  </w:style>
  <w:style w:type="paragraph" w:styleId="af6">
    <w:name w:val="Title"/>
    <w:basedOn w:val="a"/>
    <w:link w:val="af7"/>
    <w:qFormat/>
    <w:rsid w:val="00785064"/>
    <w:pPr>
      <w:ind w:firstLine="567"/>
      <w:jc w:val="center"/>
    </w:pPr>
    <w:rPr>
      <w:b/>
      <w:sz w:val="28"/>
      <w:szCs w:val="20"/>
    </w:rPr>
  </w:style>
  <w:style w:type="character" w:customStyle="1" w:styleId="af7">
    <w:name w:val="Название Знак"/>
    <w:link w:val="af6"/>
    <w:rsid w:val="0078506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10">
    <w:name w:val="Заголовок 51"/>
    <w:basedOn w:val="a"/>
    <w:next w:val="a"/>
    <w:rsid w:val="00553939"/>
  </w:style>
  <w:style w:type="character" w:styleId="af8">
    <w:name w:val="Hyperlink"/>
    <w:uiPriority w:val="99"/>
    <w:unhideWhenUsed/>
    <w:rsid w:val="009C22A5"/>
    <w:rPr>
      <w:color w:val="0000FF"/>
      <w:u w:val="single"/>
    </w:rPr>
  </w:style>
  <w:style w:type="table" w:styleId="af9">
    <w:name w:val="Table Grid"/>
    <w:basedOn w:val="a1"/>
    <w:uiPriority w:val="59"/>
    <w:rsid w:val="00B96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8241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71">
    <w:name w:val="Заголовок 71"/>
    <w:basedOn w:val="11"/>
    <w:next w:val="11"/>
    <w:rsid w:val="00967456"/>
    <w:pPr>
      <w:keepNext/>
    </w:pPr>
    <w:rPr>
      <w:sz w:val="24"/>
    </w:rPr>
  </w:style>
  <w:style w:type="paragraph" w:customStyle="1" w:styleId="210">
    <w:name w:val="Основной текст с отступом 21"/>
    <w:basedOn w:val="a"/>
    <w:rsid w:val="00967456"/>
    <w:pPr>
      <w:widowControl w:val="0"/>
      <w:ind w:firstLine="709"/>
      <w:jc w:val="both"/>
    </w:pPr>
    <w:rPr>
      <w:szCs w:val="20"/>
    </w:rPr>
  </w:style>
  <w:style w:type="paragraph" w:customStyle="1" w:styleId="61">
    <w:name w:val="Заголовок 61"/>
    <w:basedOn w:val="11"/>
    <w:next w:val="11"/>
    <w:rsid w:val="00967456"/>
    <w:pPr>
      <w:keepNext/>
      <w:jc w:val="right"/>
    </w:pPr>
    <w:rPr>
      <w:sz w:val="28"/>
    </w:rPr>
  </w:style>
  <w:style w:type="paragraph" w:customStyle="1" w:styleId="42">
    <w:name w:val="çàãîëîâîê 4"/>
    <w:basedOn w:val="a"/>
    <w:next w:val="a"/>
    <w:rsid w:val="00967456"/>
    <w:pPr>
      <w:keepNext/>
      <w:jc w:val="right"/>
    </w:pPr>
    <w:rPr>
      <w:szCs w:val="20"/>
    </w:rPr>
  </w:style>
  <w:style w:type="paragraph" w:customStyle="1" w:styleId="caaieiaie3">
    <w:name w:val="caaieiaie 3"/>
    <w:basedOn w:val="a"/>
    <w:next w:val="a"/>
    <w:rsid w:val="00967456"/>
    <w:pPr>
      <w:keepNext/>
      <w:jc w:val="center"/>
    </w:pPr>
    <w:rPr>
      <w:sz w:val="28"/>
      <w:szCs w:val="20"/>
    </w:rPr>
  </w:style>
  <w:style w:type="paragraph" w:customStyle="1" w:styleId="caaieiaie4">
    <w:name w:val="caaieiaie 4"/>
    <w:basedOn w:val="a"/>
    <w:next w:val="a"/>
    <w:rsid w:val="00967456"/>
    <w:pPr>
      <w:keepNext/>
    </w:pPr>
    <w:rPr>
      <w:sz w:val="28"/>
      <w:szCs w:val="20"/>
    </w:rPr>
  </w:style>
  <w:style w:type="paragraph" w:customStyle="1" w:styleId="17">
    <w:name w:val="Стиль1"/>
    <w:basedOn w:val="a"/>
    <w:rsid w:val="00967456"/>
    <w:pPr>
      <w:tabs>
        <w:tab w:val="left" w:pos="360"/>
      </w:tabs>
      <w:spacing w:after="120"/>
      <w:ind w:left="284" w:hanging="284"/>
      <w:jc w:val="both"/>
    </w:pPr>
    <w:rPr>
      <w:b/>
      <w:szCs w:val="20"/>
    </w:rPr>
  </w:style>
  <w:style w:type="paragraph" w:customStyle="1" w:styleId="Normal1">
    <w:name w:val="Normal1"/>
    <w:rsid w:val="00967456"/>
    <w:rPr>
      <w:rFonts w:ascii="Times New Roman" w:eastAsia="Times New Roman" w:hAnsi="Times New Roman"/>
    </w:rPr>
  </w:style>
  <w:style w:type="paragraph" w:customStyle="1" w:styleId="18">
    <w:name w:val="Обычный1"/>
    <w:rsid w:val="00967456"/>
    <w:rPr>
      <w:rFonts w:ascii="Times New Roman" w:eastAsia="Times New Roman" w:hAnsi="Times New Roman"/>
      <w:snapToGrid w:val="0"/>
      <w:color w:val="000000"/>
      <w:sz w:val="24"/>
      <w:szCs w:val="24"/>
    </w:rPr>
  </w:style>
  <w:style w:type="paragraph" w:customStyle="1" w:styleId="710">
    <w:name w:val="Заголовок 71"/>
    <w:basedOn w:val="18"/>
    <w:next w:val="18"/>
    <w:rsid w:val="00967456"/>
    <w:pPr>
      <w:keepNext/>
    </w:pPr>
  </w:style>
  <w:style w:type="paragraph" w:customStyle="1" w:styleId="211">
    <w:name w:val="Основной текст с отступом 21"/>
    <w:basedOn w:val="a"/>
    <w:rsid w:val="00967456"/>
    <w:pPr>
      <w:widowControl w:val="0"/>
      <w:ind w:firstLine="709"/>
      <w:jc w:val="both"/>
    </w:pPr>
    <w:rPr>
      <w:snapToGrid w:val="0"/>
      <w:color w:val="000000"/>
      <w:szCs w:val="20"/>
    </w:rPr>
  </w:style>
  <w:style w:type="paragraph" w:customStyle="1" w:styleId="410">
    <w:name w:val="Заголовок 41"/>
    <w:basedOn w:val="18"/>
    <w:next w:val="18"/>
    <w:rsid w:val="00967456"/>
    <w:pPr>
      <w:keepNext/>
      <w:jc w:val="center"/>
    </w:pPr>
    <w:rPr>
      <w:b/>
    </w:rPr>
  </w:style>
  <w:style w:type="paragraph" w:customStyle="1" w:styleId="212">
    <w:name w:val="Основной текст 21"/>
    <w:basedOn w:val="a"/>
    <w:rsid w:val="00967456"/>
    <w:pPr>
      <w:ind w:firstLine="709"/>
      <w:jc w:val="both"/>
    </w:pPr>
    <w:rPr>
      <w:b/>
      <w:snapToGrid w:val="0"/>
      <w:color w:val="000000"/>
      <w:kern w:val="28"/>
      <w:szCs w:val="20"/>
    </w:rPr>
  </w:style>
  <w:style w:type="paragraph" w:customStyle="1" w:styleId="610">
    <w:name w:val="Заголовок 61"/>
    <w:basedOn w:val="18"/>
    <w:next w:val="18"/>
    <w:rsid w:val="00967456"/>
    <w:pPr>
      <w:keepNext/>
      <w:jc w:val="right"/>
    </w:pPr>
    <w:rPr>
      <w:sz w:val="28"/>
    </w:rPr>
  </w:style>
  <w:style w:type="paragraph" w:customStyle="1" w:styleId="311">
    <w:name w:val="Основной текст с отступом 31"/>
    <w:basedOn w:val="a"/>
    <w:rsid w:val="00967456"/>
    <w:pPr>
      <w:ind w:firstLine="720"/>
      <w:jc w:val="both"/>
    </w:pPr>
    <w:rPr>
      <w:snapToGrid w:val="0"/>
      <w:color w:val="000000"/>
      <w:szCs w:val="20"/>
    </w:rPr>
  </w:style>
  <w:style w:type="character" w:customStyle="1" w:styleId="19">
    <w:name w:val="Номер страницы1"/>
    <w:basedOn w:val="1a"/>
    <w:rsid w:val="00967456"/>
  </w:style>
  <w:style w:type="character" w:customStyle="1" w:styleId="1a">
    <w:name w:val="Основной шрифт абзаца1"/>
    <w:rsid w:val="00967456"/>
  </w:style>
  <w:style w:type="paragraph" w:customStyle="1" w:styleId="1b">
    <w:name w:val="Верхний колонтитул1"/>
    <w:basedOn w:val="18"/>
    <w:rsid w:val="00967456"/>
    <w:pPr>
      <w:tabs>
        <w:tab w:val="center" w:pos="4153"/>
        <w:tab w:val="right" w:pos="8306"/>
      </w:tabs>
    </w:pPr>
  </w:style>
  <w:style w:type="character" w:styleId="afa">
    <w:name w:val="annotation reference"/>
    <w:uiPriority w:val="99"/>
    <w:unhideWhenUsed/>
    <w:rsid w:val="00967456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967456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967456"/>
    <w:rPr>
      <w:rFonts w:ascii="Times New Roman" w:eastAsia="Times New Roman" w:hAnsi="Times New Roman"/>
    </w:rPr>
  </w:style>
  <w:style w:type="paragraph" w:styleId="afd">
    <w:name w:val="annotation subject"/>
    <w:basedOn w:val="afb"/>
    <w:next w:val="afb"/>
    <w:link w:val="afe"/>
    <w:uiPriority w:val="99"/>
    <w:unhideWhenUsed/>
    <w:rsid w:val="00967456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967456"/>
    <w:rPr>
      <w:b/>
      <w:bCs/>
    </w:rPr>
  </w:style>
  <w:style w:type="character" w:styleId="aff">
    <w:name w:val="FollowedHyperlink"/>
    <w:uiPriority w:val="99"/>
    <w:unhideWhenUsed/>
    <w:rsid w:val="00967456"/>
    <w:rPr>
      <w:color w:val="800080"/>
      <w:u w:val="single"/>
    </w:rPr>
  </w:style>
  <w:style w:type="paragraph" w:customStyle="1" w:styleId="font5">
    <w:name w:val="font5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20"/>
      <w:szCs w:val="20"/>
    </w:rPr>
  </w:style>
  <w:style w:type="paragraph" w:customStyle="1" w:styleId="font6">
    <w:name w:val="font6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16"/>
      <w:szCs w:val="16"/>
    </w:rPr>
  </w:style>
  <w:style w:type="paragraph" w:customStyle="1" w:styleId="xl63">
    <w:name w:val="xl63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4">
    <w:name w:val="xl64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5">
    <w:name w:val="xl65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a"/>
    <w:rsid w:val="00967456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a"/>
    <w:rsid w:val="0096745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1">
    <w:name w:val="xl71"/>
    <w:basedOn w:val="a"/>
    <w:rsid w:val="0096745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3">
    <w:name w:val="xl73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96745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6">
    <w:name w:val="xl76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7">
    <w:name w:val="xl77"/>
    <w:basedOn w:val="a"/>
    <w:rsid w:val="0096745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8">
    <w:name w:val="xl78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9">
    <w:name w:val="xl79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0">
    <w:name w:val="xl80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1">
    <w:name w:val="xl81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numbering" w:customStyle="1" w:styleId="1c">
    <w:name w:val="Нет списка1"/>
    <w:next w:val="a2"/>
    <w:uiPriority w:val="99"/>
    <w:semiHidden/>
    <w:unhideWhenUsed/>
    <w:rsid w:val="00967456"/>
  </w:style>
  <w:style w:type="paragraph" w:customStyle="1" w:styleId="xl82">
    <w:name w:val="xl82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3">
    <w:name w:val="xl83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4">
    <w:name w:val="xl84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styleId="aff0">
    <w:name w:val="No Spacing"/>
    <w:uiPriority w:val="1"/>
    <w:qFormat/>
    <w:rsid w:val="00967456"/>
    <w:rPr>
      <w:rFonts w:ascii="Times New Roman" w:hAnsi="Times New Roman"/>
      <w:color w:val="000000"/>
      <w:szCs w:val="24"/>
      <w:lang w:eastAsia="en-US"/>
    </w:rPr>
  </w:style>
  <w:style w:type="paragraph" w:customStyle="1" w:styleId="xl85">
    <w:name w:val="xl85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6">
    <w:name w:val="xl86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7">
    <w:name w:val="xl87"/>
    <w:basedOn w:val="a"/>
    <w:rsid w:val="00967456"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8">
    <w:name w:val="xl8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9">
    <w:name w:val="xl89"/>
    <w:basedOn w:val="a"/>
    <w:rsid w:val="0096745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27">
    <w:name w:val="Обычный2"/>
    <w:rsid w:val="00AB400E"/>
    <w:rPr>
      <w:rFonts w:ascii="Times New Roman" w:eastAsia="Times New Roman" w:hAnsi="Times New Roman"/>
    </w:rPr>
  </w:style>
  <w:style w:type="paragraph" w:customStyle="1" w:styleId="35">
    <w:name w:val="Обычный3"/>
    <w:rsid w:val="009F14B6"/>
    <w:rPr>
      <w:rFonts w:ascii="Times New Roman" w:eastAsia="Times New Roman" w:hAnsi="Times New Roman"/>
    </w:rPr>
  </w:style>
  <w:style w:type="paragraph" w:customStyle="1" w:styleId="52">
    <w:name w:val="Заголовок 52"/>
    <w:basedOn w:val="35"/>
    <w:next w:val="35"/>
    <w:rsid w:val="009F14B6"/>
    <w:pPr>
      <w:keepNext/>
      <w:jc w:val="center"/>
    </w:pPr>
    <w:rPr>
      <w:sz w:val="24"/>
    </w:rPr>
  </w:style>
  <w:style w:type="paragraph" w:customStyle="1" w:styleId="420">
    <w:name w:val="Заголовок 42"/>
    <w:basedOn w:val="35"/>
    <w:next w:val="35"/>
    <w:rsid w:val="009F14B6"/>
    <w:pPr>
      <w:keepNext/>
      <w:jc w:val="center"/>
    </w:pPr>
    <w:rPr>
      <w:b/>
      <w:sz w:val="24"/>
    </w:rPr>
  </w:style>
  <w:style w:type="paragraph" w:customStyle="1" w:styleId="220">
    <w:name w:val="Основной текст 22"/>
    <w:basedOn w:val="a"/>
    <w:rsid w:val="009F14B6"/>
    <w:pPr>
      <w:ind w:firstLine="709"/>
      <w:jc w:val="both"/>
    </w:pPr>
    <w:rPr>
      <w:b/>
      <w:kern w:val="28"/>
      <w:szCs w:val="20"/>
    </w:rPr>
  </w:style>
  <w:style w:type="paragraph" w:customStyle="1" w:styleId="320">
    <w:name w:val="Основной текст с отступом 32"/>
    <w:basedOn w:val="a"/>
    <w:rsid w:val="009F14B6"/>
    <w:pPr>
      <w:ind w:firstLine="720"/>
      <w:jc w:val="both"/>
    </w:pPr>
    <w:rPr>
      <w:szCs w:val="20"/>
    </w:rPr>
  </w:style>
  <w:style w:type="character" w:customStyle="1" w:styleId="28">
    <w:name w:val="Номер страницы2"/>
    <w:basedOn w:val="29"/>
    <w:rsid w:val="009F14B6"/>
  </w:style>
  <w:style w:type="character" w:customStyle="1" w:styleId="29">
    <w:name w:val="Основной шрифт абзаца2"/>
    <w:rsid w:val="009F14B6"/>
  </w:style>
  <w:style w:type="paragraph" w:customStyle="1" w:styleId="2a">
    <w:name w:val="Верхний колонтитул2"/>
    <w:basedOn w:val="35"/>
    <w:rsid w:val="009F14B6"/>
    <w:pPr>
      <w:tabs>
        <w:tab w:val="center" w:pos="4153"/>
        <w:tab w:val="right" w:pos="8306"/>
      </w:tabs>
    </w:pPr>
  </w:style>
  <w:style w:type="paragraph" w:customStyle="1" w:styleId="72">
    <w:name w:val="Заголовок 72"/>
    <w:basedOn w:val="35"/>
    <w:next w:val="35"/>
    <w:rsid w:val="009F14B6"/>
    <w:pPr>
      <w:keepNext/>
    </w:pPr>
    <w:rPr>
      <w:sz w:val="24"/>
    </w:rPr>
  </w:style>
  <w:style w:type="paragraph" w:customStyle="1" w:styleId="221">
    <w:name w:val="Основной текст с отступом 22"/>
    <w:basedOn w:val="a"/>
    <w:rsid w:val="009F14B6"/>
    <w:pPr>
      <w:widowControl w:val="0"/>
      <w:ind w:firstLine="709"/>
      <w:jc w:val="both"/>
    </w:pPr>
    <w:rPr>
      <w:szCs w:val="20"/>
    </w:rPr>
  </w:style>
  <w:style w:type="paragraph" w:customStyle="1" w:styleId="62">
    <w:name w:val="Заголовок 62"/>
    <w:basedOn w:val="35"/>
    <w:next w:val="35"/>
    <w:rsid w:val="009F14B6"/>
    <w:pPr>
      <w:keepNext/>
      <w:jc w:val="right"/>
    </w:pPr>
    <w:rPr>
      <w:sz w:val="28"/>
    </w:rPr>
  </w:style>
  <w:style w:type="paragraph" w:customStyle="1" w:styleId="330">
    <w:name w:val="Основной текст с отступом 33"/>
    <w:basedOn w:val="a"/>
    <w:rsid w:val="00B44E34"/>
    <w:pPr>
      <w:ind w:firstLine="720"/>
      <w:jc w:val="both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SIPS\Templates\&#1053;&#1054;&#1057;&#1058;12\&#1064;&#1072;&#1073;&#1083;&#1086;&#1085;&#1099;_&#1080;&#1079;&#1084;&#1077;&#1085;&#1077;&#1085;&#1085;&#1099;&#1077;\HOCT1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3A6E81-FDD0-4C53-9422-7406A7CA4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HOCT12</Template>
  <TotalTime>18</TotalTime>
  <Pages>7</Pages>
  <Words>1995</Words>
  <Characters>11374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ikhitalenko</dc:creator>
  <cp:lastModifiedBy>dmona</cp:lastModifiedBy>
  <cp:revision>23</cp:revision>
  <dcterms:created xsi:type="dcterms:W3CDTF">2019-08-07T07:02:00Z</dcterms:created>
  <dcterms:modified xsi:type="dcterms:W3CDTF">2021-12-14T11:14:00Z</dcterms:modified>
</cp:coreProperties>
</file>