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792" w:rsidRDefault="00657792" w:rsidP="00657792">
      <w:pPr>
        <w:jc w:val="right"/>
        <w:rPr>
          <w:color w:val="FF0000"/>
          <w:sz w:val="28"/>
          <w:szCs w:val="28"/>
        </w:rPr>
      </w:pPr>
    </w:p>
    <w:p w:rsidR="00196EDF" w:rsidRDefault="00196EDF" w:rsidP="00657792">
      <w:pPr>
        <w:jc w:val="right"/>
        <w:rPr>
          <w:color w:val="FF0000"/>
          <w:sz w:val="28"/>
          <w:szCs w:val="28"/>
        </w:rPr>
      </w:pPr>
    </w:p>
    <w:p w:rsidR="00196EDF" w:rsidRPr="002D004D" w:rsidRDefault="009D61DD" w:rsidP="00127F11">
      <w:pPr>
        <w:keepNext/>
        <w:keepLines/>
        <w:ind w:firstLine="720"/>
        <w:jc w:val="right"/>
        <w:rPr>
          <w:color w:val="000000" w:themeColor="text1"/>
          <w:sz w:val="28"/>
          <w:szCs w:val="28"/>
        </w:rPr>
      </w:pPr>
      <w:r w:rsidRPr="0054474B">
        <w:rPr>
          <w:b/>
          <w:color w:val="000000" w:themeColor="text1"/>
          <w:sz w:val="28"/>
          <w:szCs w:val="28"/>
        </w:rPr>
        <w:t xml:space="preserve">Таблица </w:t>
      </w:r>
      <w:r w:rsidR="002D004D" w:rsidRPr="0054474B">
        <w:rPr>
          <w:b/>
          <w:color w:val="000000" w:themeColor="text1"/>
          <w:sz w:val="28"/>
          <w:szCs w:val="28"/>
        </w:rPr>
        <w:t>1</w:t>
      </w:r>
      <w:r w:rsidR="0054474B">
        <w:rPr>
          <w:b/>
          <w:color w:val="000000" w:themeColor="text1"/>
          <w:sz w:val="28"/>
          <w:szCs w:val="28"/>
        </w:rPr>
        <w:t xml:space="preserve"> </w:t>
      </w:r>
      <w:r w:rsidR="008142B0" w:rsidRPr="0054474B">
        <w:rPr>
          <w:b/>
          <w:color w:val="000000" w:themeColor="text1"/>
          <w:sz w:val="28"/>
          <w:szCs w:val="28"/>
        </w:rPr>
        <w:t>(</w:t>
      </w:r>
      <w:r w:rsidR="008142B0">
        <w:rPr>
          <w:color w:val="000000" w:themeColor="text1"/>
          <w:sz w:val="28"/>
          <w:szCs w:val="28"/>
        </w:rPr>
        <w:t>Итоговая таблица</w:t>
      </w:r>
      <w:r w:rsidR="008142B0" w:rsidRPr="0054474B">
        <w:rPr>
          <w:b/>
          <w:color w:val="000000" w:themeColor="text1"/>
          <w:sz w:val="28"/>
          <w:szCs w:val="28"/>
        </w:rPr>
        <w:t>)</w:t>
      </w:r>
    </w:p>
    <w:p w:rsidR="00A778EF" w:rsidRDefault="00A778EF" w:rsidP="00127F11">
      <w:pPr>
        <w:keepNext/>
        <w:keepLines/>
        <w:ind w:left="710"/>
      </w:pPr>
      <w:r>
        <w:t>(Для 2</w:t>
      </w:r>
      <w:r w:rsidRPr="0040588A">
        <w:t xml:space="preserve">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44"/>
        <w:gridCol w:w="926"/>
        <w:gridCol w:w="985"/>
        <w:gridCol w:w="987"/>
        <w:gridCol w:w="993"/>
        <w:gridCol w:w="987"/>
        <w:gridCol w:w="987"/>
        <w:gridCol w:w="961"/>
      </w:tblGrid>
      <w:tr w:rsidR="00196EDF" w:rsidRPr="006B45CF" w:rsidTr="00A778EF">
        <w:trPr>
          <w:trHeight w:hRule="exact" w:val="312"/>
          <w:tblHeader/>
          <w:jc w:val="center"/>
        </w:trPr>
        <w:tc>
          <w:tcPr>
            <w:tcW w:w="16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Состав ТС</w:t>
            </w:r>
          </w:p>
        </w:tc>
        <w:tc>
          <w:tcPr>
            <w:tcW w:w="4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Зона</w:t>
            </w:r>
          </w:p>
        </w:tc>
        <w:tc>
          <w:tcPr>
            <w:tcW w:w="1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  <w:r w:rsidRPr="006B45CF">
              <w:rPr>
                <w:b/>
                <w:bCs/>
                <w:color w:val="000000"/>
                <w:lang w:val="en-US"/>
              </w:rPr>
              <w:t xml:space="preserve"> </w:t>
            </w:r>
            <w:r w:rsidRPr="006B45CF"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145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3</w:t>
            </w:r>
            <w:r w:rsidRPr="006B45CF">
              <w:rPr>
                <w:b/>
                <w:bCs/>
                <w:color w:val="000000"/>
                <w:lang w:val="en-US"/>
              </w:rPr>
              <w:t xml:space="preserve"> </w:t>
            </w:r>
            <w:r w:rsidRPr="006B45CF">
              <w:rPr>
                <w:b/>
                <w:bCs/>
                <w:color w:val="000000"/>
              </w:rPr>
              <w:t>категория</w:t>
            </w:r>
          </w:p>
        </w:tc>
      </w:tr>
      <w:tr w:rsidR="00196EDF" w:rsidRPr="006B45CF" w:rsidTr="00FC49E2">
        <w:trPr>
          <w:trHeight w:hRule="exact" w:val="312"/>
          <w:tblHeader/>
          <w:jc w:val="center"/>
        </w:trPr>
        <w:tc>
          <w:tcPr>
            <w:tcW w:w="16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Стац.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Воз.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Нос.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Стац.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Воз.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Нос.</w:t>
            </w:r>
          </w:p>
        </w:tc>
      </w:tr>
      <w:tr w:rsidR="00196EDF" w:rsidRPr="006B45CF" w:rsidTr="00FC49E2">
        <w:trPr>
          <w:trHeight w:val="312"/>
        </w:trPr>
        <w:tc>
          <w:tcPr>
            <w:vMerge w:val="restart"/>
            <w:tcW w:w="161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E876C5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26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rPr>
                <w:b/>
              </w:rPr>
              <w:t>R2, м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5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153,2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7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39,4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93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20,8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7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109,4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7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39,4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61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20,8</w:t>
            </w:r>
          </w:p>
        </w:tc>
      </w:tr>
      <w:tr w:rsidR="00196EDF" w:rsidRPr="006B45CF" w:rsidTr="00FC49E2">
        <w:trPr>
          <w:trHeight w:val="312"/>
        </w:trPr>
        <w:tc>
          <w:tcPr>
            <w:vMerge w:val="continue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3244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26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5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1,2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7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1,2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93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1,2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7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1,2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7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1,2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61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1,2</w:t>
            </w:r>
          </w:p>
        </w:tc>
      </w:tr>
      <w:tr w:rsidR="00196EDF" w:rsidRPr="006B45CF" w:rsidTr="00FC49E2">
        <w:trPr>
          <w:trHeight w:val="312"/>
        </w:trPr>
        <w:tc>
          <w:tcPr>
            <w:vMerge w:val="continue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3244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26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rPr>
                <w:b/>
              </w:rPr>
              <w:t>r1', м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5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0,3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7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0,3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93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0,3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7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0,3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87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0,3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961" w:type="dxa"/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0,3</w:t>
            </w:r>
          </w:p>
        </w:tc>
      </w:tr>
    </w:tbl>
    <w:p w:rsidR="00A778EF" w:rsidRDefault="00A778EF" w:rsidP="00A778EF">
      <w:pPr>
        <w:ind w:left="710"/>
      </w:pPr>
    </w:p>
    <w:p w:rsidR="008142B0" w:rsidRDefault="008142B0" w:rsidP="00127F11">
      <w:pPr>
        <w:keepNext/>
        <w:keepLines/>
        <w:ind w:left="710"/>
        <w:jc w:val="right"/>
      </w:pPr>
      <w:r w:rsidRPr="0054474B">
        <w:rPr>
          <w:b/>
          <w:color w:val="000000" w:themeColor="text1"/>
          <w:sz w:val="28"/>
          <w:szCs w:val="28"/>
        </w:rPr>
        <w:t>Таблица 2</w:t>
      </w:r>
      <w:r>
        <w:rPr>
          <w:color w:val="000000" w:themeColor="text1"/>
          <w:sz w:val="28"/>
          <w:szCs w:val="28"/>
        </w:rPr>
        <w:t xml:space="preserve"> </w:t>
      </w:r>
      <w:r w:rsidRPr="0054474B">
        <w:rPr>
          <w:b/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Итоговая таблица</w:t>
      </w:r>
      <w:r w:rsidRPr="0054474B">
        <w:rPr>
          <w:b/>
          <w:color w:val="000000" w:themeColor="text1"/>
          <w:sz w:val="28"/>
          <w:szCs w:val="28"/>
        </w:rPr>
        <w:t>)</w:t>
      </w:r>
    </w:p>
    <w:p w:rsidR="00A778EF" w:rsidRDefault="00A778EF" w:rsidP="00127F11">
      <w:pPr>
        <w:keepNext/>
        <w:keepLines/>
        <w:ind w:left="710"/>
      </w:pPr>
      <w:r>
        <w:t>(Для 3</w:t>
      </w:r>
      <w:r w:rsidRPr="0040588A">
        <w:t xml:space="preserve">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84"/>
        <w:gridCol w:w="928"/>
        <w:gridCol w:w="1974"/>
        <w:gridCol w:w="2032"/>
        <w:gridCol w:w="1952"/>
      </w:tblGrid>
      <w:tr w:rsidR="00A778EF" w:rsidRPr="00A778EF" w:rsidTr="008142B0">
        <w:trPr>
          <w:trHeight w:hRule="exact" w:val="312"/>
          <w:tblHeader/>
          <w:jc w:val="center"/>
        </w:trPr>
        <w:tc>
          <w:tcPr>
            <w:tcW w:w="15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Состав ТС</w:t>
            </w:r>
          </w:p>
        </w:tc>
        <w:tc>
          <w:tcPr>
            <w:tcW w:w="4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Зона</w:t>
            </w:r>
          </w:p>
        </w:tc>
        <w:tc>
          <w:tcPr>
            <w:tcW w:w="2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3</w:t>
            </w:r>
            <w:r w:rsidRPr="00A778EF">
              <w:rPr>
                <w:b/>
                <w:bCs/>
                <w:lang w:val="en-US"/>
              </w:rPr>
              <w:t xml:space="preserve"> </w:t>
            </w:r>
            <w:r w:rsidRPr="00A778EF">
              <w:rPr>
                <w:b/>
                <w:bCs/>
              </w:rPr>
              <w:t>категория</w:t>
            </w:r>
          </w:p>
        </w:tc>
      </w:tr>
      <w:tr w:rsidR="00A778EF" w:rsidRPr="00A778EF" w:rsidTr="008142B0">
        <w:trPr>
          <w:trHeight w:hRule="exact" w:val="312"/>
          <w:tblHeader/>
          <w:jc w:val="center"/>
        </w:trPr>
        <w:tc>
          <w:tcPr>
            <w:tcW w:w="15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</w:p>
        </w:tc>
        <w:tc>
          <w:tcPr>
            <w:tcW w:w="4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Стац.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Воз.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Нос.</w:t>
            </w:r>
          </w:p>
        </w:tc>
      </w:tr>
      <w:tr w:rsidR="00A778EF" w:rsidRPr="00A778EF" w:rsidTr="008142B0">
        <w:trPr>
          <w:trHeight w:val="387"/>
        </w:trPr>
        <w:tc>
          <w:tcPr>
            <w:vMerge w:val="restart"/>
            <w:tcW w:w="1581" w:type="pc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</w:pPr>
          </w:p>
        </w:tc>
        <w:tc>
          <w:tcPr>
            <w:tcBorders>
              <w:top w:val="single" w:sz="4" w:space="0" w:color="auto"/>
            </w:tcBorders>
            <w:tcW w:w="928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rPr>
                <w:b/>
              </w:rPr>
              <w:t>R2, м</w:t>
            </w:r>
          </w:p>
        </w:tc>
        <w:tc>
          <w:tcPr>
            <w:tcBorders>
              <w:top w:val="single" w:sz="4" w:space="0" w:color="auto"/>
            </w:tcBorders>
            <w:tcW w:w="1974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109,4</w:t>
            </w:r>
          </w:p>
        </w:tc>
        <w:tc>
          <w:tcPr>
            <w:tcBorders>
              <w:top w:val="single" w:sz="4" w:space="0" w:color="auto"/>
            </w:tcBorders>
            <w:tcW w:w="2032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39,4</w:t>
            </w:r>
          </w:p>
        </w:tc>
        <w:tc>
          <w:tcPr>
            <w:tcBorders>
              <w:top w:val="single" w:sz="4" w:space="0" w:color="auto"/>
            </w:tcBorders>
            <w:tcW w:w="1952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20,8</w:t>
            </w:r>
          </w:p>
        </w:tc>
      </w:tr>
      <w:tr w:rsidR="00A778EF" w:rsidRPr="00A778EF" w:rsidTr="008142B0">
        <w:trPr>
          <w:trHeight w:val="387"/>
        </w:trPr>
        <w:tc>
          <w:tcPr>
            <w:vMerge w:val="continue"/>
            <w:tcBorders>
              <w:top w:val="single" w:sz="4" w:space="0" w:color="auto"/>
            </w:tcBorders>
            <w:tcW w:w="3184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</w:p>
        </w:tc>
        <w:tc>
          <w:tcPr>
            <w:tcBorders>
              <w:top w:val="single" w:sz="4" w:space="0" w:color="auto"/>
            </w:tcBorders>
            <w:tcW w:w="928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Borders>
              <w:top w:val="single" w:sz="4" w:space="0" w:color="auto"/>
            </w:tcBorders>
            <w:tcW w:w="1974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1,2</w:t>
            </w:r>
          </w:p>
        </w:tc>
        <w:tc>
          <w:tcPr>
            <w:tcBorders>
              <w:top w:val="single" w:sz="4" w:space="0" w:color="auto"/>
            </w:tcBorders>
            <w:tcW w:w="2032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1,2</w:t>
            </w:r>
          </w:p>
        </w:tc>
        <w:tc>
          <w:tcPr>
            <w:tcBorders>
              <w:top w:val="single" w:sz="4" w:space="0" w:color="auto"/>
            </w:tcBorders>
            <w:tcW w:w="1952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1,2</w:t>
            </w:r>
          </w:p>
        </w:tc>
      </w:tr>
      <w:tr w:rsidR="00A778EF" w:rsidRPr="00A778EF" w:rsidTr="008142B0">
        <w:trPr>
          <w:trHeight w:val="387"/>
        </w:trPr>
        <w:tc>
          <w:tcPr>
            <w:vMerge w:val="continue"/>
            <w:tcBorders>
              <w:top w:val="single" w:sz="4" w:space="0" w:color="auto"/>
            </w:tcBorders>
            <w:tcW w:w="3184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</w:p>
        </w:tc>
        <w:tc>
          <w:tcPr>
            <w:tcBorders>
              <w:top w:val="single" w:sz="4" w:space="0" w:color="auto"/>
            </w:tcBorders>
            <w:tcW w:w="928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rPr>
                <w:b/>
              </w:rPr>
              <w:t>r1', м</w:t>
            </w:r>
          </w:p>
        </w:tc>
        <w:tc>
          <w:tcPr>
            <w:tcBorders>
              <w:top w:val="single" w:sz="4" w:space="0" w:color="auto"/>
            </w:tcBorders>
            <w:tcW w:w="1974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0,3</w:t>
            </w:r>
          </w:p>
        </w:tc>
        <w:tc>
          <w:tcPr>
            <w:tcBorders>
              <w:top w:val="single" w:sz="4" w:space="0" w:color="auto"/>
            </w:tcBorders>
            <w:tcW w:w="2032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0,3</w:t>
            </w:r>
          </w:p>
        </w:tc>
        <w:tc>
          <w:tcPr>
            <w:tcBorders>
              <w:top w:val="single" w:sz="4" w:space="0" w:color="auto"/>
            </w:tcBorders>
            <w:tcW w:w="1952" w:type="dxa"/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0,3</w:t>
            </w:r>
          </w:p>
        </w:tc>
      </w:tr>
    </w:tbl>
    <w:p w:rsidR="009D61DD" w:rsidRDefault="009D61DD" w:rsidP="00196EDF">
      <w:pPr>
        <w:ind w:firstLine="709"/>
        <w:jc w:val="right"/>
        <w:rPr>
          <w:rFonts w:eastAsia="Symbol"/>
          <w:sz w:val="28"/>
          <w:szCs w:val="28"/>
          <w:lang w:val="en-US"/>
        </w:rPr>
      </w:pPr>
    </w:p>
    <w:p w:rsidR="00196EDF" w:rsidRPr="00E30E88" w:rsidRDefault="009D61DD" w:rsidP="00127F11">
      <w:pPr>
        <w:keepNext/>
        <w:keepLines/>
        <w:ind w:firstLine="709"/>
        <w:jc w:val="right"/>
        <w:rPr>
          <w:rFonts w:eastAsia="Symbol"/>
          <w:sz w:val="28"/>
          <w:szCs w:val="28"/>
        </w:rPr>
      </w:pPr>
      <w:r w:rsidRPr="0054474B">
        <w:rPr>
          <w:rFonts w:eastAsia="Symbol"/>
          <w:b/>
          <w:sz w:val="28"/>
          <w:szCs w:val="28"/>
        </w:rPr>
        <w:t xml:space="preserve">Таблица </w:t>
      </w:r>
      <w:r w:rsidR="008142B0" w:rsidRPr="0054474B">
        <w:rPr>
          <w:rFonts w:eastAsia="Symbol"/>
          <w:b/>
          <w:sz w:val="28"/>
          <w:szCs w:val="28"/>
        </w:rPr>
        <w:t>3</w:t>
      </w:r>
      <w:r w:rsidR="008142B0">
        <w:rPr>
          <w:rFonts w:eastAsia="Symbol"/>
          <w:sz w:val="28"/>
          <w:szCs w:val="28"/>
        </w:rPr>
        <w:t xml:space="preserve"> </w:t>
      </w:r>
      <w:r w:rsidR="00E30E88" w:rsidRPr="0054474B">
        <w:rPr>
          <w:rFonts w:eastAsia="Symbol"/>
          <w:b/>
          <w:sz w:val="28"/>
          <w:szCs w:val="28"/>
        </w:rPr>
        <w:t>(</w:t>
      </w:r>
      <w:r w:rsidR="008142B0">
        <w:rPr>
          <w:rFonts w:eastAsia="Symbol"/>
          <w:sz w:val="28"/>
          <w:szCs w:val="28"/>
        </w:rPr>
        <w:t>Расчеты</w:t>
      </w:r>
      <w:r w:rsidR="00E30E88" w:rsidRPr="0054474B">
        <w:rPr>
          <w:rFonts w:eastAsia="Symbol"/>
          <w:b/>
          <w:sz w:val="28"/>
          <w:szCs w:val="28"/>
        </w:rPr>
        <w:t>)</w:t>
      </w:r>
    </w:p>
    <w:p w:rsidR="0040588A" w:rsidRDefault="0040588A" w:rsidP="00127F11">
      <w:pPr>
        <w:keepNext/>
        <w:keepLines/>
        <w:ind w:left="710"/>
      </w:pPr>
      <w:r>
        <w:t>(Для 2</w:t>
      </w:r>
      <w:r w:rsidRPr="0040588A">
        <w:t xml:space="preserve">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48"/>
        <w:gridCol w:w="783"/>
        <w:gridCol w:w="601"/>
        <w:gridCol w:w="590"/>
        <w:gridCol w:w="794"/>
        <w:gridCol w:w="596"/>
        <w:gridCol w:w="596"/>
        <w:gridCol w:w="596"/>
        <w:gridCol w:w="598"/>
        <w:gridCol w:w="747"/>
        <w:gridCol w:w="830"/>
        <w:gridCol w:w="528"/>
        <w:gridCol w:w="596"/>
        <w:gridCol w:w="596"/>
        <w:gridCol w:w="971"/>
      </w:tblGrid>
      <w:tr w:rsidR="00196EDF" w:rsidRPr="00ED4E09" w:rsidTr="0040588A">
        <w:trPr>
          <w:cantSplit/>
          <w:tblHeader/>
          <w:jc w:val="center"/>
        </w:trPr>
        <w:tc>
          <w:tcPr>
            <w:tcW w:w="322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F</w:t>
            </w:r>
            <w:r w:rsidRPr="00C80ED8">
              <w:rPr>
                <w:b/>
                <w:bCs/>
                <w:sz w:val="20"/>
                <w:szCs w:val="20"/>
              </w:rPr>
              <w:t>с, МГц</w:t>
            </w:r>
          </w:p>
        </w:tc>
        <w:tc>
          <w:tcPr>
            <w:tcW w:w="389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U</w:t>
            </w:r>
            <w:r w:rsidRPr="00C80ED8">
              <w:rPr>
                <w:b/>
                <w:bCs/>
                <w:sz w:val="20"/>
                <w:szCs w:val="20"/>
              </w:rPr>
              <w:t>с</w:t>
            </w:r>
            <w:r w:rsidRPr="00C80ED8">
              <w:rPr>
                <w:b/>
                <w:bCs/>
                <w:sz w:val="20"/>
                <w:szCs w:val="20"/>
                <w:lang w:val="en-US"/>
              </w:rPr>
              <w:t>+</w:t>
            </w:r>
            <w:r w:rsidRPr="00C80ED8">
              <w:rPr>
                <w:b/>
                <w:bCs/>
                <w:sz w:val="20"/>
                <w:szCs w:val="20"/>
              </w:rPr>
              <w:t>ш,</w:t>
            </w:r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</w:rPr>
              <w:t>мкВ</w:t>
            </w:r>
          </w:p>
        </w:tc>
        <w:tc>
          <w:tcPr>
            <w:tcW w:w="298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U</w:t>
            </w:r>
            <w:r w:rsidRPr="00C80ED8">
              <w:rPr>
                <w:b/>
                <w:bCs/>
                <w:sz w:val="20"/>
                <w:szCs w:val="20"/>
              </w:rPr>
              <w:t>ш,</w:t>
            </w:r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</w:rPr>
              <w:t>мкВ</w:t>
            </w: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</w:rPr>
              <w:t>Ka</w:t>
            </w:r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1/</w:t>
            </w:r>
            <w:r w:rsidRPr="00C80ED8">
              <w:rPr>
                <w:b/>
                <w:bCs/>
                <w:sz w:val="20"/>
                <w:szCs w:val="20"/>
              </w:rPr>
              <w:t>м</w:t>
            </w:r>
          </w:p>
        </w:tc>
        <w:tc>
          <w:tcPr>
            <w:tcW w:w="394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Ec</w:t>
            </w:r>
            <w:r w:rsidRPr="00C80ED8">
              <w:rPr>
                <w:b/>
                <w:bCs/>
                <w:sz w:val="20"/>
                <w:szCs w:val="20"/>
              </w:rPr>
              <w:t>,</w:t>
            </w:r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</w:rPr>
              <w:t>мкВ/м</w:t>
            </w:r>
          </w:p>
        </w:tc>
        <w:tc>
          <w:tcPr>
            <w:tcW w:w="592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r1</w:t>
            </w:r>
            <w:r w:rsidRPr="00C80ED8">
              <w:rPr>
                <w:b/>
                <w:bCs/>
                <w:sz w:val="20"/>
                <w:szCs w:val="20"/>
              </w:rPr>
              <w:t>, м</w:t>
            </w:r>
          </w:p>
        </w:tc>
        <w:tc>
          <w:tcPr>
            <w:tcW w:w="593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r1’</w:t>
            </w:r>
            <w:r w:rsidRPr="00C80ED8">
              <w:rPr>
                <w:b/>
                <w:bCs/>
                <w:sz w:val="20"/>
                <w:szCs w:val="20"/>
              </w:rPr>
              <w:t>, м</w:t>
            </w:r>
          </w:p>
        </w:tc>
        <w:tc>
          <w:tcPr>
            <w:tcW w:w="783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Стационарные м</w:t>
            </w:r>
          </w:p>
        </w:tc>
        <w:tc>
          <w:tcPr>
            <w:tcW w:w="558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Возимые, м</w:t>
            </w:r>
          </w:p>
        </w:tc>
        <w:tc>
          <w:tcPr>
            <w:tcW w:w="778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Носимые, м</w:t>
            </w:r>
          </w:p>
        </w:tc>
      </w:tr>
      <w:tr w:rsidR="00196EDF" w:rsidRPr="00ED4E09" w:rsidTr="0040588A">
        <w:trPr>
          <w:cantSplit/>
          <w:tblHeader/>
          <w:jc w:val="center"/>
        </w:trPr>
        <w:tc>
          <w:tcPr>
            <w:tcW w:w="322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89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8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3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94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371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411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62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482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(электрическая составляющая)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188,875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35,65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6,51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248,86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43,8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43,8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14,3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226,65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31,62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6,91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213,89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264,425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61,31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5,49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6,79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414,62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302,2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246,04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16,85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6,68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1639,69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339,975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31,62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5,87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6,62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205,69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377,75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21,55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5,79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6,56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136,17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415,525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23,63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8,38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142,73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453,3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10,89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181,51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528,85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98,97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8,45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6,01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592,64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30,7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30,7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18,6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566,625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17,66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5,56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5,91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99,06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604,4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27,35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8,22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5,84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152,34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642,175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47,64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8,61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6,03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282,54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755,5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42,32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267,52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831,05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47,64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7,06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329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868,825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23,96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4,88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7,77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182,27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906,6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34,71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8,04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8,59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290,05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43,8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43,8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30,7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30,7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18,6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(магнитная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(электрическая составляющая)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148,5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23,15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5,95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7,47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167,12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153,2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109,4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3,4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21,36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6,93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6,69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135,17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445,5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39,67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9,27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6,33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244,16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11,5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594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56,23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10,86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5,83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321,65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742,5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41,4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15,49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245,71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12,6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891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32,55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8,22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262,34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1039,5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3,91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18,71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145,41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13,7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1188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15,78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3,27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19,03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293,78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1336,5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16,11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4,04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19,36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301,92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12,6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1633,5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18,77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19,84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363,84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39,4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39,4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20,8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1782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13,54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4,05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19,98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258,14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1930,5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16,18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4,46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20,11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312,77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2079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12,57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3,92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20,63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246,39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2227,5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8,49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163,23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2376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3,52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22,39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150,81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2524,5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8,19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3,32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23,36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174,89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2673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6,01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4,12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24,49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107,16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2970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4,78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26,98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78,71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153,2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109,4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39,4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39,4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20,8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(магнитная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 (электрическая составляющая)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17,64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4,76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462,52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 (магнитная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 (электрическая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 (магнитная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 (электрическая составляющая)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750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9,93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7,52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41,63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</w:tr>
      <w:tr w:rsidR="00196EDF" w:rsidRPr="00ED4E09" w:rsidTr="00FC49E2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 (магнитная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(электрическая составляющая)</w:t>
            </w:r>
          </w:p>
        </w:tc>
      </w:tr>
      <w:tr w:rsidR="00196EDF" w:rsidRPr="00ED4E09" w:rsidTr="00FC49E2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0,7485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92,79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68,87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621,84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</w:tr>
      <w:tr w:rsidR="00196EDF" w:rsidRPr="00ED4E09" w:rsidTr="00FC49E2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(магнитная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(электрическая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(магнитная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(электрическая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(магнитная составляющая)</w:t>
            </w:r>
          </w:p>
        </w:tc>
      </w:tr>
      <w:tr w:rsidR="00196EDF" w:rsidRPr="00ED4E09" w:rsidTr="00FC49E2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196EDF" w:rsidRDefault="00196EDF" w:rsidP="00196EDF">
      <w:pPr>
        <w:ind w:firstLine="709"/>
        <w:jc w:val="both"/>
        <w:rPr>
          <w:rFonts w:eastAsia="Symbol"/>
          <w:sz w:val="18"/>
          <w:szCs w:val="18"/>
        </w:rPr>
      </w:pPr>
    </w:p>
    <w:p w:rsidR="008142B0" w:rsidRDefault="008142B0" w:rsidP="00127F11">
      <w:pPr>
        <w:keepNext/>
        <w:keepLines/>
        <w:ind w:firstLine="709"/>
        <w:jc w:val="right"/>
        <w:rPr>
          <w:rFonts w:eastAsia="Symbol"/>
          <w:sz w:val="18"/>
          <w:szCs w:val="18"/>
        </w:rPr>
      </w:pPr>
      <w:r w:rsidRPr="0054474B">
        <w:rPr>
          <w:rFonts w:eastAsia="Symbol"/>
          <w:b/>
          <w:sz w:val="28"/>
          <w:szCs w:val="28"/>
        </w:rPr>
        <w:t>Таблица 4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rFonts w:eastAsia="Symbol"/>
          <w:sz w:val="28"/>
          <w:szCs w:val="28"/>
        </w:rPr>
        <w:t>Расчеты</w:t>
      </w:r>
      <w:r w:rsidRPr="0054474B">
        <w:rPr>
          <w:rFonts w:eastAsia="Symbol"/>
          <w:b/>
          <w:sz w:val="28"/>
          <w:szCs w:val="28"/>
        </w:rPr>
        <w:t>)</w:t>
      </w:r>
    </w:p>
    <w:p w:rsidR="0040588A" w:rsidRDefault="0040588A" w:rsidP="00127F11">
      <w:pPr>
        <w:keepNext/>
        <w:keepLines/>
        <w:ind w:left="710"/>
      </w:pPr>
      <w:r w:rsidRPr="0040588A">
        <w:t>(Для 3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63"/>
        <w:gridCol w:w="739"/>
        <w:gridCol w:w="663"/>
        <w:gridCol w:w="663"/>
        <w:gridCol w:w="749"/>
        <w:gridCol w:w="1345"/>
        <w:gridCol w:w="1347"/>
        <w:gridCol w:w="1466"/>
        <w:gridCol w:w="1273"/>
        <w:gridCol w:w="1162"/>
      </w:tblGrid>
      <w:tr w:rsidR="0040588A" w:rsidRPr="00615109" w:rsidTr="008142B0">
        <w:trPr>
          <w:cantSplit/>
          <w:jc w:val="center"/>
        </w:trPr>
        <w:tc>
          <w:tcPr>
            <w:tcW w:w="329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F</w:t>
            </w:r>
            <w:r w:rsidRPr="00615109">
              <w:rPr>
                <w:b/>
                <w:bCs/>
                <w:sz w:val="18"/>
                <w:szCs w:val="18"/>
              </w:rPr>
              <w:t>с, МГц</w:t>
            </w:r>
          </w:p>
        </w:tc>
        <w:tc>
          <w:tcPr>
            <w:tcW w:w="367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U</w:t>
            </w:r>
            <w:r w:rsidRPr="00615109">
              <w:rPr>
                <w:b/>
                <w:bCs/>
                <w:sz w:val="18"/>
                <w:szCs w:val="18"/>
              </w:rPr>
              <w:t>с</w:t>
            </w:r>
            <w:r w:rsidRPr="00615109">
              <w:rPr>
                <w:b/>
                <w:bCs/>
                <w:sz w:val="18"/>
                <w:szCs w:val="18"/>
                <w:lang w:val="en-US"/>
              </w:rPr>
              <w:t>+</w:t>
            </w:r>
            <w:r w:rsidRPr="00615109">
              <w:rPr>
                <w:b/>
                <w:bCs/>
                <w:sz w:val="18"/>
                <w:szCs w:val="18"/>
              </w:rPr>
              <w:t>ш,</w:t>
            </w:r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</w:rPr>
              <w:t>мкВ</w:t>
            </w: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U</w:t>
            </w:r>
            <w:r w:rsidRPr="00615109">
              <w:rPr>
                <w:b/>
                <w:bCs/>
                <w:sz w:val="18"/>
                <w:szCs w:val="18"/>
              </w:rPr>
              <w:t>ш,</w:t>
            </w:r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</w:rPr>
              <w:t>мкВ</w:t>
            </w: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</w:rPr>
              <w:t>Ka</w:t>
            </w:r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1/</w:t>
            </w:r>
            <w:r w:rsidRPr="00615109">
              <w:rPr>
                <w:b/>
                <w:bCs/>
                <w:sz w:val="18"/>
                <w:szCs w:val="18"/>
              </w:rPr>
              <w:t>м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Ec</w:t>
            </w:r>
            <w:r w:rsidRPr="00615109">
              <w:rPr>
                <w:b/>
                <w:bCs/>
                <w:sz w:val="18"/>
                <w:szCs w:val="18"/>
              </w:rPr>
              <w:t>,</w:t>
            </w:r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</w:rPr>
              <w:t>мкВ/м</w:t>
            </w:r>
          </w:p>
        </w:tc>
        <w:tc>
          <w:tcPr>
            <w:tcW w:w="668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r1</w:t>
            </w:r>
            <w:r w:rsidRPr="006151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r1’</w:t>
            </w:r>
            <w:r w:rsidRPr="006151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Стационарные м</w:t>
            </w:r>
          </w:p>
        </w:tc>
        <w:tc>
          <w:tcPr>
            <w:tcW w:w="632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Возимые, м</w:t>
            </w:r>
          </w:p>
        </w:tc>
        <w:tc>
          <w:tcPr>
            <w:tcW w:w="577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Носимые, м</w:t>
            </w:r>
          </w:p>
        </w:tc>
      </w:tr>
      <w:tr w:rsidR="0040588A" w:rsidRPr="00615109" w:rsidTr="008142B0">
        <w:trPr>
          <w:cantSplit/>
          <w:tblHeader/>
          <w:jc w:val="center"/>
        </w:trPr>
        <w:tc>
          <w:tcPr>
            <w:tcW w:w="329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67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29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29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72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668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69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728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32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577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(электрическая составляющая)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188,875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35,65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6,51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248,86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43,8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14,3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226,65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31,62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6,91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213,89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264,425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61,31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5,49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6,79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414,62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302,2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246,04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16,85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6,68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1639,69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339,975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31,62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5,87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6,62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205,69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377,75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21,55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5,79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6,56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136,17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415,525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23,63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8,38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142,73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453,3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10,89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181,51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528,85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98,97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8,45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6,01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592,64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30,7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18,6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566,625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17,66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5,56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5,91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99,06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604,4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27,35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8,22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5,84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152,34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642,175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47,64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8,61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6,03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282,54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755,5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42,32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267,52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831,05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47,64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7,06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329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868,825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23,96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4,88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7,77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182,27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906,6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34,71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8,04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8,59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290,05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43,8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30,7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18,6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(магнитная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(электрическая составляющая)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148,5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23,15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5,95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7,47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167,12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109,4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3,4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21,36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6,93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6,69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135,17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445,5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39,67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9,27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6,33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244,16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11,5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594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56,23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10,86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5,83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321,65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742,5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41,4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15,49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245,71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12,6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891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32,55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8,22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262,34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1039,5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3,91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18,71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145,41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13,7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1188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15,78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3,27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19,03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293,78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1336,5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16,11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4,04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19,36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301,92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12,6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1633,5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18,77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19,84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363,84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39,4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20,8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1782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13,54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4,05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19,98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258,14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1930,5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16,18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4,46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20,11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312,77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2079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12,57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3,92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20,63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246,39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2227,5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8,49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163,23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2376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3,52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22,39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150,81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2524,5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8,19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3,32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23,36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174,89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2673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6,01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4,12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24,49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107,16</w:t>
            </w: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vMerge w:val="continue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2970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4,78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26,98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78,71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109,4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39,4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20,8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(магнитная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 (электрическая составляющая)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17,64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4,76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462,52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 (магнитная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 (электрическая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 (магнитная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 (электрическая составляющая)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750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9,93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7,52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41,63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</w:tr>
      <w:tr w:rsidR="0040588A" w:rsidRPr="00615109" w:rsidTr="008142B0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 (магнитная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(электрическая составляющая)</w:t>
            </w:r>
          </w:p>
        </w:tc>
      </w:tr>
      <w:tr w:rsidR="0040588A" w:rsidRPr="00615109" w:rsidTr="008142B0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0,7485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92,79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68,87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621,84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</w:tr>
      <w:tr w:rsidR="0040588A" w:rsidRPr="00615109" w:rsidTr="008142B0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(магнитная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(электрическая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(магнитная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(электрическая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(магнитная составляющая)</w:t>
            </w:r>
          </w:p>
        </w:tc>
      </w:tr>
      <w:tr w:rsidR="0040588A" w:rsidRPr="00615109" w:rsidTr="008142B0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40588A" w:rsidRDefault="0040588A" w:rsidP="00657792">
      <w:pPr>
        <w:jc w:val="right"/>
        <w:rPr>
          <w:sz w:val="28"/>
          <w:szCs w:val="28"/>
        </w:rPr>
      </w:pPr>
    </w:p>
    <w:p w:rsidR="00196EDF" w:rsidRPr="00BD5958" w:rsidRDefault="00BD5958" w:rsidP="00127F11">
      <w:pPr>
        <w:keepNext/>
        <w:keepLines/>
        <w:jc w:val="right"/>
        <w:rPr>
          <w:sz w:val="28"/>
          <w:szCs w:val="28"/>
        </w:rPr>
      </w:pPr>
      <w:r w:rsidRPr="0054474B">
        <w:rPr>
          <w:b/>
          <w:sz w:val="28"/>
          <w:szCs w:val="28"/>
        </w:rPr>
        <w:t>Таблица 5</w:t>
      </w:r>
      <w:r w:rsidRPr="00BD5958">
        <w:rPr>
          <w:sz w:val="28"/>
          <w:szCs w:val="28"/>
        </w:rPr>
        <w:t xml:space="preserve"> </w:t>
      </w:r>
      <w:r w:rsidRPr="0054474B">
        <w:rPr>
          <w:b/>
          <w:sz w:val="28"/>
          <w:szCs w:val="28"/>
        </w:rPr>
        <w:t>(</w:t>
      </w:r>
      <w:r w:rsidRPr="00BD5958">
        <w:rPr>
          <w:sz w:val="28"/>
          <w:szCs w:val="28"/>
        </w:rPr>
        <w:t>Цепи питания</w:t>
      </w:r>
      <w:r w:rsidRPr="0054474B">
        <w:rPr>
          <w:b/>
          <w:sz w:val="28"/>
          <w:szCs w:val="28"/>
        </w:rPr>
        <w:t>)</w:t>
      </w:r>
    </w:p>
    <w:p w:rsidR="00BD5958" w:rsidRDefault="008142B0" w:rsidP="00127F11">
      <w:pPr>
        <w:keepNext/>
        <w:keepLines/>
        <w:ind w:firstLine="709"/>
      </w:pPr>
      <w:r>
        <w:t>(Для 2</w:t>
      </w:r>
      <w:r w:rsidRPr="0040588A">
        <w:t xml:space="preserve"> категории)</w:t>
      </w:r>
    </w:p>
    <w:p w:rsidR="00A223AC" w:rsidRDefault="00A223AC" w:rsidP="00127F11">
      <w:pPr>
        <w:keepNext/>
        <w:keepLines/>
        <w:ind w:firstLine="709"/>
        <w:rPr>
          <w:color w:val="FF0000"/>
          <w:sz w:val="28"/>
          <w:szCs w:val="28"/>
        </w:rPr>
      </w:pPr>
    </w:p>
    <w:tbl>
      <w:tblPr>
        <w:tblW w:w="5000" w:type="pct"/>
        <w:tblLook w:val="04A0"/>
      </w:tblPr>
      <w:tblGrid>
        <w:gridCol w:w="1079"/>
        <w:gridCol w:w="1277"/>
        <w:gridCol w:w="1104"/>
        <w:gridCol w:w="1380"/>
        <w:gridCol w:w="1235"/>
        <w:gridCol w:w="1349"/>
        <w:gridCol w:w="1434"/>
        <w:gridCol w:w="1212"/>
      </w:tblGrid>
      <w:tr w:rsidR="00BD5958" w:rsidRPr="00BD5958" w:rsidTr="008142B0">
        <w:trPr>
          <w:trHeight w:val="276"/>
          <w:tblHeader/>
        </w:trPr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f, МГц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Uизм, мкВ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Uп, мкВ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BD5958">
              <w:rPr>
                <w:b/>
                <w:bCs/>
                <w:sz w:val="20"/>
                <w:szCs w:val="20"/>
              </w:rPr>
              <w:t>, Ом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Uс, мкВ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rFonts w:eastAsia="Symbol"/>
                <w:b/>
                <w:sz w:val="20"/>
                <w:szCs w:val="20"/>
              </w:rPr>
              <w:t>∆</w:t>
            </w:r>
            <w:r w:rsidRPr="00BD5958">
              <w:rPr>
                <w:rFonts w:eastAsia="Symbol"/>
                <w:b/>
                <w:sz w:val="20"/>
                <w:szCs w:val="20"/>
                <w:lang w:val="en-US"/>
              </w:rPr>
              <w:t>i</w:t>
            </w:r>
          </w:p>
        </w:tc>
        <w:tc>
          <w:tcPr>
            <w:tcW w:w="131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D5958">
              <w:rPr>
                <w:b/>
                <w:bCs/>
                <w:sz w:val="20"/>
                <w:szCs w:val="20"/>
              </w:rPr>
              <w:t>Kзат (дБ)</w:t>
            </w:r>
          </w:p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BD5958">
              <w:rPr>
                <w:b/>
                <w:bCs/>
                <w:sz w:val="20"/>
                <w:szCs w:val="20"/>
              </w:rPr>
              <w:t>если ∆&gt;δ</w:t>
            </w:r>
          </w:p>
        </w:tc>
      </w:tr>
      <w:tr w:rsidR="00BD5958" w:rsidRPr="00BD5958" w:rsidTr="008142B0">
        <w:trPr>
          <w:trHeight w:val="98"/>
          <w:tblHeader/>
        </w:trPr>
        <w:tc>
          <w:tcPr>
            <w:tcW w:w="5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rFonts w:eastAsia="Symbol"/>
                <w:b/>
                <w:sz w:val="20"/>
                <w:szCs w:val="20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2к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3к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Измерение в проводе "Фаза"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Измерение в проводах "Ноль", "Защитное зануление"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8142B0" w:rsidRDefault="008142B0" w:rsidP="00657792">
      <w:pPr>
        <w:jc w:val="right"/>
        <w:rPr>
          <w:sz w:val="28"/>
          <w:szCs w:val="28"/>
        </w:rPr>
      </w:pPr>
    </w:p>
    <w:p w:rsidR="00BD5958" w:rsidRDefault="008142B0" w:rsidP="00127F11">
      <w:pPr>
        <w:keepNext/>
        <w:keepLines/>
        <w:jc w:val="right"/>
        <w:rPr>
          <w:sz w:val="28"/>
          <w:szCs w:val="28"/>
        </w:rPr>
      </w:pPr>
      <w:r w:rsidRPr="0054474B">
        <w:rPr>
          <w:b/>
          <w:sz w:val="28"/>
          <w:szCs w:val="28"/>
        </w:rPr>
        <w:t>Таблица 6</w:t>
      </w:r>
      <w:r w:rsidRPr="00BD5958">
        <w:rPr>
          <w:sz w:val="28"/>
          <w:szCs w:val="28"/>
        </w:rPr>
        <w:t xml:space="preserve"> </w:t>
      </w:r>
      <w:r w:rsidRPr="0054474B">
        <w:rPr>
          <w:b/>
          <w:sz w:val="28"/>
          <w:szCs w:val="28"/>
        </w:rPr>
        <w:t>(</w:t>
      </w:r>
      <w:r w:rsidRPr="00BD5958">
        <w:rPr>
          <w:sz w:val="28"/>
          <w:szCs w:val="28"/>
        </w:rPr>
        <w:t>Цепи питания</w:t>
      </w:r>
      <w:r w:rsidRPr="0054474B">
        <w:rPr>
          <w:b/>
          <w:sz w:val="28"/>
          <w:szCs w:val="28"/>
        </w:rPr>
        <w:t>)</w:t>
      </w:r>
    </w:p>
    <w:p w:rsidR="008142B0" w:rsidRDefault="008142B0" w:rsidP="00127F11">
      <w:pPr>
        <w:keepNext/>
        <w:keepLines/>
        <w:ind w:firstLine="709"/>
      </w:pPr>
      <w:r>
        <w:t>(Для 3</w:t>
      </w:r>
      <w:r w:rsidRPr="0040588A">
        <w:t xml:space="preserve"> категории)</w:t>
      </w:r>
    </w:p>
    <w:p w:rsidR="00A223AC" w:rsidRDefault="00A223AC" w:rsidP="00127F11">
      <w:pPr>
        <w:keepNext/>
        <w:keepLines/>
        <w:ind w:firstLine="709"/>
        <w:rPr>
          <w:color w:val="FF0000"/>
          <w:sz w:val="28"/>
          <w:szCs w:val="28"/>
        </w:rPr>
      </w:pPr>
    </w:p>
    <w:tbl>
      <w:tblPr>
        <w:tblW w:w="5000" w:type="pct"/>
        <w:tblLook w:val="04A0"/>
      </w:tblPr>
      <w:tblGrid>
        <w:gridCol w:w="1079"/>
        <w:gridCol w:w="1277"/>
        <w:gridCol w:w="1104"/>
        <w:gridCol w:w="1380"/>
        <w:gridCol w:w="1235"/>
        <w:gridCol w:w="1349"/>
        <w:gridCol w:w="2646"/>
      </w:tblGrid>
      <w:tr w:rsidR="008142B0" w:rsidRPr="008142B0" w:rsidTr="008142B0">
        <w:trPr>
          <w:trHeight w:val="276"/>
          <w:tblHeader/>
        </w:trPr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f, МГц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Uизм, мкВ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Uп, мкВ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142B0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8142B0">
              <w:rPr>
                <w:b/>
                <w:bCs/>
                <w:sz w:val="20"/>
                <w:szCs w:val="20"/>
              </w:rPr>
              <w:t xml:space="preserve"> , Ом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Uс, мкВ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rFonts w:eastAsia="Symbol"/>
                <w:b/>
                <w:sz w:val="20"/>
                <w:szCs w:val="20"/>
              </w:rPr>
              <w:t>∆</w:t>
            </w:r>
            <w:r w:rsidRPr="008142B0">
              <w:rPr>
                <w:rFonts w:eastAsia="Symbol"/>
                <w:b/>
                <w:sz w:val="20"/>
                <w:szCs w:val="20"/>
                <w:lang w:val="en-US"/>
              </w:rPr>
              <w:t>i</w:t>
            </w:r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142B0">
              <w:rPr>
                <w:b/>
                <w:bCs/>
                <w:sz w:val="20"/>
                <w:szCs w:val="20"/>
              </w:rPr>
              <w:t>Kзат (дБ)</w:t>
            </w:r>
          </w:p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8142B0">
              <w:rPr>
                <w:b/>
                <w:bCs/>
                <w:sz w:val="20"/>
                <w:szCs w:val="20"/>
              </w:rPr>
              <w:t>если ∆&gt;δ</w:t>
            </w:r>
          </w:p>
        </w:tc>
      </w:tr>
      <w:tr w:rsidR="008142B0" w:rsidRPr="008142B0" w:rsidTr="008142B0">
        <w:trPr>
          <w:trHeight w:val="98"/>
          <w:tblHeader/>
        </w:trPr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4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13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3к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Измерение в проводе "Фаза"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Измерение в проводах "Ноль", "Защитное зануление"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8142B0" w:rsidRDefault="008142B0" w:rsidP="00657792">
      <w:pPr>
        <w:jc w:val="right"/>
        <w:rPr>
          <w:color w:val="FF0000"/>
          <w:sz w:val="28"/>
          <w:szCs w:val="28"/>
        </w:rPr>
      </w:pPr>
    </w:p>
    <w:p w:rsidR="003F5737" w:rsidRPr="008142B0" w:rsidRDefault="008142B0" w:rsidP="00127F11">
      <w:pPr>
        <w:keepNext/>
        <w:keepLines/>
        <w:ind w:firstLine="709"/>
        <w:jc w:val="right"/>
        <w:rPr>
          <w:rFonts w:eastAsia="Symbol"/>
          <w:sz w:val="28"/>
          <w:szCs w:val="28"/>
        </w:rPr>
      </w:pPr>
      <w:r w:rsidRPr="0054474B">
        <w:rPr>
          <w:rFonts w:eastAsia="Symbol"/>
          <w:b/>
          <w:sz w:val="28"/>
          <w:szCs w:val="28"/>
        </w:rPr>
        <w:lastRenderedPageBreak/>
        <w:t>Таблица 7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sz w:val="28"/>
          <w:szCs w:val="28"/>
        </w:rPr>
        <w:t>Режимы</w:t>
      </w:r>
      <w:r w:rsidRPr="0054474B">
        <w:rPr>
          <w:b/>
          <w:sz w:val="28"/>
          <w:szCs w:val="28"/>
        </w:rPr>
        <w:t>)</w:t>
      </w:r>
    </w:p>
    <w:p w:rsidR="003F5737" w:rsidRPr="00282411" w:rsidRDefault="003F5737" w:rsidP="00127F11">
      <w:pPr>
        <w:keepNext/>
        <w:keepLines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774"/>
        <w:gridCol w:w="2235"/>
        <w:gridCol w:w="1688"/>
        <w:gridCol w:w="1005"/>
        <w:gridCol w:w="2337"/>
        <w:gridCol w:w="1871"/>
      </w:tblGrid>
      <w:tr w:rsidR="000623ED" w:rsidRPr="00134E15" w:rsidTr="00FF417C">
        <w:trPr>
          <w:trHeight w:val="1619"/>
          <w:tblHeader/>
        </w:trPr>
        <w:tc>
          <w:tcPr>
            <w:tcW w:w="3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  <w:lang w:val="en-US"/>
              </w:rPr>
            </w:pPr>
            <w:r w:rsidRPr="00134E15">
              <w:rPr>
                <w:b/>
                <w:bCs/>
                <w:color w:val="000000"/>
              </w:rPr>
              <w:t>№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  <w:bCs/>
                <w:color w:val="000000"/>
              </w:rPr>
              <w:t>п/п</w:t>
            </w:r>
          </w:p>
        </w:tc>
        <w:tc>
          <w:tcPr>
            <w:tcW w:w="11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34E15">
              <w:rPr>
                <w:b/>
              </w:rPr>
              <w:t>Режимы</w:t>
            </w:r>
          </w:p>
          <w:p w:rsidR="000623ED" w:rsidRPr="00134E15" w:rsidRDefault="000623ED" w:rsidP="00127F11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34E15">
              <w:rPr>
                <w:b/>
              </w:rPr>
              <w:t>обработки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информации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Вид кода (им-пульсный, потенциаль-ный)</w:t>
            </w:r>
          </w:p>
        </w:tc>
        <w:tc>
          <w:tcPr>
            <w:tcW w:w="5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Коэффи-циент, учиты-вающий разряд-ность кода</w:t>
            </w:r>
          </w:p>
        </w:tc>
        <w:tc>
          <w:tcPr>
            <w:tcW w:w="11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Длитель</w:t>
            </w:r>
            <w:r>
              <w:rPr>
                <w:b/>
              </w:rPr>
              <w:t>ность единичного импульса в тес</w:t>
            </w:r>
            <w:r w:rsidRPr="00134E15">
              <w:rPr>
                <w:b/>
              </w:rPr>
              <w:t>товой по-сылке</w:t>
            </w:r>
            <w:r w:rsidRPr="00134E15">
              <w:rPr>
                <w:b/>
                <w:bCs/>
                <w:color w:val="000000"/>
              </w:rPr>
              <w:t xml:space="preserve"> 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  <w:bCs/>
                <w:color w:val="000000"/>
              </w:rPr>
              <w:t>t, с</w:t>
            </w:r>
          </w:p>
        </w:tc>
        <w:tc>
          <w:tcPr>
            <w:tcW w:w="9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81320F" w:rsidRDefault="000623ED" w:rsidP="00127F11">
            <w:pPr>
              <w:pStyle w:val="a7"/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81320F">
              <w:rPr>
                <w:b/>
                <w:bCs/>
                <w:color w:val="000000"/>
              </w:rPr>
              <w:t>Тактовая час-тота последо-вательности импульсов в структуре</w:t>
            </w:r>
          </w:p>
          <w:p w:rsidR="000623ED" w:rsidRPr="0081320F" w:rsidRDefault="000623ED" w:rsidP="00127F11">
            <w:pPr>
              <w:pStyle w:val="a7"/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81320F">
              <w:rPr>
                <w:b/>
                <w:bCs/>
                <w:color w:val="000000"/>
              </w:rPr>
              <w:t>тест-сигнала,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  <w:bCs/>
                <w:color w:val="000000"/>
              </w:rPr>
              <w:t xml:space="preserve">Fт, </w:t>
            </w:r>
            <w:r>
              <w:rPr>
                <w:b/>
                <w:bCs/>
                <w:color w:val="000000"/>
              </w:rPr>
              <w:t>к</w:t>
            </w:r>
            <w:r w:rsidRPr="00134E15">
              <w:rPr>
                <w:b/>
                <w:bCs/>
                <w:color w:val="000000"/>
              </w:rPr>
              <w:t>Гц</w:t>
            </w:r>
          </w:p>
        </w:tc>
      </w:tr>
      <w:tr w:rsidR="000623ED" w:rsidRPr="00164F79" w:rsidTr="00FF417C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вывода информации на монитор 1920x1080/60 (LVDS)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1,89090e-09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264425</w:t>
            </w:r>
          </w:p>
        </w:tc>
      </w:tr>
      <w:tr w:rsidR="000623ED" w:rsidRPr="00164F79" w:rsidTr="00FF417C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2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вывода информации на монитор 1920x1080/60 (HDMI)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3,36700e-09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148500</w:t>
            </w:r>
          </w:p>
        </w:tc>
      </w:tr>
      <w:tr w:rsidR="000623ED" w:rsidRPr="00164F79" w:rsidTr="00FF417C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3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записи-считывания информации на SSD (SATA)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1,66667e-10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3000000</w:t>
            </w:r>
          </w:p>
        </w:tc>
      </w:tr>
      <w:tr w:rsidR="000623ED" w:rsidRPr="00164F79" w:rsidTr="00FF417C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4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записи-считывания информации на SSD (блок электроники)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1,00000e-08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50000</w:t>
            </w:r>
          </w:p>
        </w:tc>
      </w:tr>
      <w:tr w:rsidR="000623ED" w:rsidRPr="00164F79" w:rsidTr="00FF417C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5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записи-считывания информации на оптический диск (SATA)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6,66667e-10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750000</w:t>
            </w:r>
          </w:p>
        </w:tc>
      </w:tr>
      <w:tr w:rsidR="000623ED" w:rsidRPr="00164F79" w:rsidTr="00FF417C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6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набора информации с клавиатуры (USB)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6,68003e-07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748,5</w:t>
            </w:r>
          </w:p>
        </w:tc>
      </w:tr>
      <w:tr w:rsidR="000623ED" w:rsidRPr="00164F79" w:rsidTr="00FF417C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7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обмена информацией по сети (100 Мбит/с "витая пара")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8,00000e-09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62500</w:t>
            </w:r>
          </w:p>
        </w:tc>
      </w:tr>
      <w:tr w:rsidR="000623ED" w:rsidRPr="00164F79" w:rsidTr="00FF417C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8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обмена информацией по сети (1000 Мбит/с "витая пара")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4,00000e-09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0623ED" w:rsidRPr="00164F79" w:rsidRDefault="000623ED" w:rsidP="00127F11">
            <w:pPr>
              <w:jc w:val="center"/>
            </w:pPr>
            <w:r>
              <w:t>125000</w:t>
            </w:r>
          </w:p>
        </w:tc>
      </w:tr>
    </w:tbl>
    <w:p w:rsidR="000623ED" w:rsidRPr="001367D2" w:rsidRDefault="000623ED" w:rsidP="00E07E31">
      <w:pPr>
        <w:rPr>
          <w:color w:val="FF0000"/>
        </w:rPr>
      </w:pPr>
    </w:p>
    <w:sectPr w:rsidR="000623ED" w:rsidRPr="001367D2" w:rsidSect="0028069D">
      <w:headerReference w:type="default" r:id="rId8"/>
      <w:pgSz w:w="11906" w:h="16838"/>
      <w:pgMar w:top="539" w:right="748" w:bottom="907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6F76" w:rsidRDefault="00016F76">
      <w:r>
        <w:separator/>
      </w:r>
    </w:p>
  </w:endnote>
  <w:endnote w:type="continuationSeparator" w:id="1">
    <w:p w:rsidR="00016F76" w:rsidRDefault="00016F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Tur">
    <w:altName w:val="Lucida Console"/>
    <w:panose1 w:val="00000000000000000000"/>
    <w:charset w:val="A2"/>
    <w:family w:val="modern"/>
    <w:notTrueType/>
    <w:pitch w:val="fixed"/>
    <w:sig w:usb0="00000005" w:usb1="00000000" w:usb2="00000000" w:usb3="00000000" w:csb0="0000001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6F76" w:rsidRDefault="00016F76">
      <w:r>
        <w:separator/>
      </w:r>
    </w:p>
  </w:footnote>
  <w:footnote w:type="continuationSeparator" w:id="1">
    <w:p w:rsidR="00016F76" w:rsidRDefault="00016F7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317" w:rsidRDefault="0081645D">
    <w:pPr>
      <w:pStyle w:val="ac"/>
      <w:jc w:val="center"/>
    </w:pPr>
    <w:fldSimple w:instr=" PAGE   \* MERGEFORMAT ">
      <w:r w:rsidR="00A223AC">
        <w:rPr>
          <w:noProof/>
        </w:rPr>
        <w:t>2</w:t>
      </w:r>
    </w:fldSimple>
  </w:p>
  <w:p w:rsidR="00510317" w:rsidRDefault="00510317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C4473"/>
    <w:multiLevelType w:val="hybridMultilevel"/>
    <w:tmpl w:val="513A7EB2"/>
    <w:lvl w:ilvl="0" w:tplc="03F89D8A">
      <w:start w:val="1"/>
      <w:numFmt w:val="decimal"/>
      <w:lvlText w:val="3.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C4126E"/>
    <w:multiLevelType w:val="hybridMultilevel"/>
    <w:tmpl w:val="853001CC"/>
    <w:lvl w:ilvl="0" w:tplc="3C1A0E3C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00969A6"/>
    <w:multiLevelType w:val="hybridMultilevel"/>
    <w:tmpl w:val="850464C6"/>
    <w:lvl w:ilvl="0" w:tplc="90D488CE">
      <w:start w:val="1"/>
      <w:numFmt w:val="decimal"/>
      <w:lvlText w:val="4.%1.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3503E5"/>
    <w:multiLevelType w:val="hybridMultilevel"/>
    <w:tmpl w:val="8E5A9E92"/>
    <w:lvl w:ilvl="0" w:tplc="847E674C">
      <w:start w:val="1"/>
      <w:numFmt w:val="decimal"/>
      <w:lvlText w:val="1.%1."/>
      <w:lvlJc w:val="center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4E24109"/>
    <w:multiLevelType w:val="hybridMultilevel"/>
    <w:tmpl w:val="8DBE2B4C"/>
    <w:lvl w:ilvl="0" w:tplc="5CBE76C2">
      <w:start w:val="1"/>
      <w:numFmt w:val="decimal"/>
      <w:lvlText w:val="2.%1."/>
      <w:lvlJc w:val="center"/>
      <w:pPr>
        <w:ind w:left="163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66562"/>
  </w:hdrShapeDefaults>
  <w:footnotePr>
    <w:footnote w:id="0"/>
    <w:footnote w:id="1"/>
  </w:footnotePr>
  <w:endnotePr>
    <w:endnote w:id="0"/>
    <w:endnote w:id="1"/>
  </w:endnotePr>
  <w:compat/>
  <w:rsids>
    <w:rsidRoot w:val="00FD0B11"/>
    <w:rsid w:val="00003454"/>
    <w:rsid w:val="0000354C"/>
    <w:rsid w:val="0000594B"/>
    <w:rsid w:val="0001081F"/>
    <w:rsid w:val="00012EE5"/>
    <w:rsid w:val="0001371A"/>
    <w:rsid w:val="00015EA1"/>
    <w:rsid w:val="00016471"/>
    <w:rsid w:val="00016F76"/>
    <w:rsid w:val="0002136D"/>
    <w:rsid w:val="00021419"/>
    <w:rsid w:val="0002151F"/>
    <w:rsid w:val="00021EB2"/>
    <w:rsid w:val="00023364"/>
    <w:rsid w:val="00024B95"/>
    <w:rsid w:val="000275AD"/>
    <w:rsid w:val="000276EC"/>
    <w:rsid w:val="00033E8E"/>
    <w:rsid w:val="00035234"/>
    <w:rsid w:val="00040659"/>
    <w:rsid w:val="000464BF"/>
    <w:rsid w:val="000467D0"/>
    <w:rsid w:val="0004689F"/>
    <w:rsid w:val="0005001B"/>
    <w:rsid w:val="00050518"/>
    <w:rsid w:val="000508B0"/>
    <w:rsid w:val="00051C9B"/>
    <w:rsid w:val="00054824"/>
    <w:rsid w:val="000551FC"/>
    <w:rsid w:val="00060E75"/>
    <w:rsid w:val="00060F46"/>
    <w:rsid w:val="000623ED"/>
    <w:rsid w:val="000625B6"/>
    <w:rsid w:val="000630BE"/>
    <w:rsid w:val="000633B0"/>
    <w:rsid w:val="000635D1"/>
    <w:rsid w:val="00063C2D"/>
    <w:rsid w:val="0006463D"/>
    <w:rsid w:val="00064E01"/>
    <w:rsid w:val="00065A5C"/>
    <w:rsid w:val="00066356"/>
    <w:rsid w:val="00066B58"/>
    <w:rsid w:val="00073DCF"/>
    <w:rsid w:val="00074B91"/>
    <w:rsid w:val="00075041"/>
    <w:rsid w:val="000761B2"/>
    <w:rsid w:val="0007733E"/>
    <w:rsid w:val="00077F87"/>
    <w:rsid w:val="0008000C"/>
    <w:rsid w:val="00084526"/>
    <w:rsid w:val="00086E60"/>
    <w:rsid w:val="00093D32"/>
    <w:rsid w:val="00096144"/>
    <w:rsid w:val="00097437"/>
    <w:rsid w:val="00097947"/>
    <w:rsid w:val="000A3B73"/>
    <w:rsid w:val="000A400F"/>
    <w:rsid w:val="000A4499"/>
    <w:rsid w:val="000A729C"/>
    <w:rsid w:val="000B3DAC"/>
    <w:rsid w:val="000B4F42"/>
    <w:rsid w:val="000B5618"/>
    <w:rsid w:val="000B6D94"/>
    <w:rsid w:val="000C1190"/>
    <w:rsid w:val="000C1B33"/>
    <w:rsid w:val="000C1E27"/>
    <w:rsid w:val="000C5441"/>
    <w:rsid w:val="000D2047"/>
    <w:rsid w:val="000D4C00"/>
    <w:rsid w:val="000D5389"/>
    <w:rsid w:val="000D6510"/>
    <w:rsid w:val="000D79CA"/>
    <w:rsid w:val="000E1326"/>
    <w:rsid w:val="000E1947"/>
    <w:rsid w:val="000E332F"/>
    <w:rsid w:val="000E5BFC"/>
    <w:rsid w:val="000E5F21"/>
    <w:rsid w:val="000E7FE1"/>
    <w:rsid w:val="000F10C5"/>
    <w:rsid w:val="000F629A"/>
    <w:rsid w:val="001010F7"/>
    <w:rsid w:val="001034ED"/>
    <w:rsid w:val="0010490A"/>
    <w:rsid w:val="00104D8D"/>
    <w:rsid w:val="00104FA2"/>
    <w:rsid w:val="00105577"/>
    <w:rsid w:val="001100A5"/>
    <w:rsid w:val="00113F14"/>
    <w:rsid w:val="0011730A"/>
    <w:rsid w:val="001178F9"/>
    <w:rsid w:val="001200CE"/>
    <w:rsid w:val="001217F0"/>
    <w:rsid w:val="00125000"/>
    <w:rsid w:val="00127F11"/>
    <w:rsid w:val="00130CAF"/>
    <w:rsid w:val="00132029"/>
    <w:rsid w:val="001338E3"/>
    <w:rsid w:val="001340D8"/>
    <w:rsid w:val="001367D2"/>
    <w:rsid w:val="001401BB"/>
    <w:rsid w:val="001405A7"/>
    <w:rsid w:val="0014285B"/>
    <w:rsid w:val="0014382D"/>
    <w:rsid w:val="00144F61"/>
    <w:rsid w:val="001471BD"/>
    <w:rsid w:val="0014720D"/>
    <w:rsid w:val="00150BB4"/>
    <w:rsid w:val="00156305"/>
    <w:rsid w:val="0016615C"/>
    <w:rsid w:val="0017129F"/>
    <w:rsid w:val="00176B61"/>
    <w:rsid w:val="00182CAA"/>
    <w:rsid w:val="00183DE0"/>
    <w:rsid w:val="00185B5B"/>
    <w:rsid w:val="001860E0"/>
    <w:rsid w:val="00196A4C"/>
    <w:rsid w:val="00196EDF"/>
    <w:rsid w:val="001A010A"/>
    <w:rsid w:val="001B04A0"/>
    <w:rsid w:val="001B3CF1"/>
    <w:rsid w:val="001B3DEF"/>
    <w:rsid w:val="001B4DEB"/>
    <w:rsid w:val="001C12F5"/>
    <w:rsid w:val="001C1AEF"/>
    <w:rsid w:val="001C1E4F"/>
    <w:rsid w:val="001C7E25"/>
    <w:rsid w:val="001D0472"/>
    <w:rsid w:val="001D0A09"/>
    <w:rsid w:val="001D2BF5"/>
    <w:rsid w:val="001D32E3"/>
    <w:rsid w:val="001D6F3D"/>
    <w:rsid w:val="001E11D4"/>
    <w:rsid w:val="001E13DA"/>
    <w:rsid w:val="001E21CC"/>
    <w:rsid w:val="001E2CB6"/>
    <w:rsid w:val="001E7283"/>
    <w:rsid w:val="001F352C"/>
    <w:rsid w:val="001F489E"/>
    <w:rsid w:val="001F7A7F"/>
    <w:rsid w:val="00200F6A"/>
    <w:rsid w:val="002012AC"/>
    <w:rsid w:val="002013FD"/>
    <w:rsid w:val="00201B5D"/>
    <w:rsid w:val="00203771"/>
    <w:rsid w:val="00206A39"/>
    <w:rsid w:val="00207491"/>
    <w:rsid w:val="002100A8"/>
    <w:rsid w:val="00211566"/>
    <w:rsid w:val="0021417B"/>
    <w:rsid w:val="00215A55"/>
    <w:rsid w:val="00215EB2"/>
    <w:rsid w:val="0021719F"/>
    <w:rsid w:val="002178DB"/>
    <w:rsid w:val="002179E5"/>
    <w:rsid w:val="002224A4"/>
    <w:rsid w:val="0023219F"/>
    <w:rsid w:val="00233125"/>
    <w:rsid w:val="0023370E"/>
    <w:rsid w:val="002364F3"/>
    <w:rsid w:val="002406FD"/>
    <w:rsid w:val="0024084A"/>
    <w:rsid w:val="00244982"/>
    <w:rsid w:val="00244A12"/>
    <w:rsid w:val="00244CB2"/>
    <w:rsid w:val="00246A35"/>
    <w:rsid w:val="00247E6D"/>
    <w:rsid w:val="00253BDB"/>
    <w:rsid w:val="00254729"/>
    <w:rsid w:val="002551EB"/>
    <w:rsid w:val="00256B11"/>
    <w:rsid w:val="00261BE3"/>
    <w:rsid w:val="0026297C"/>
    <w:rsid w:val="00265B48"/>
    <w:rsid w:val="00266304"/>
    <w:rsid w:val="002672FB"/>
    <w:rsid w:val="0028069D"/>
    <w:rsid w:val="00282411"/>
    <w:rsid w:val="00296179"/>
    <w:rsid w:val="00297248"/>
    <w:rsid w:val="0029782E"/>
    <w:rsid w:val="002A215B"/>
    <w:rsid w:val="002A437B"/>
    <w:rsid w:val="002A4A32"/>
    <w:rsid w:val="002A54C2"/>
    <w:rsid w:val="002A6EB1"/>
    <w:rsid w:val="002B1D3D"/>
    <w:rsid w:val="002B3801"/>
    <w:rsid w:val="002B5638"/>
    <w:rsid w:val="002B5B56"/>
    <w:rsid w:val="002B7515"/>
    <w:rsid w:val="002B7F0B"/>
    <w:rsid w:val="002C0C94"/>
    <w:rsid w:val="002C174E"/>
    <w:rsid w:val="002C1DA6"/>
    <w:rsid w:val="002C2A21"/>
    <w:rsid w:val="002C322A"/>
    <w:rsid w:val="002D004D"/>
    <w:rsid w:val="002D03ED"/>
    <w:rsid w:val="002D298F"/>
    <w:rsid w:val="002D38A2"/>
    <w:rsid w:val="002D3FBA"/>
    <w:rsid w:val="002E4B29"/>
    <w:rsid w:val="002E4E74"/>
    <w:rsid w:val="002F10EC"/>
    <w:rsid w:val="002F25B5"/>
    <w:rsid w:val="002F2CA4"/>
    <w:rsid w:val="002F72F4"/>
    <w:rsid w:val="002F7608"/>
    <w:rsid w:val="00300298"/>
    <w:rsid w:val="00300D59"/>
    <w:rsid w:val="00303A31"/>
    <w:rsid w:val="003041B7"/>
    <w:rsid w:val="003045B1"/>
    <w:rsid w:val="0030468D"/>
    <w:rsid w:val="00304761"/>
    <w:rsid w:val="00305B98"/>
    <w:rsid w:val="00306114"/>
    <w:rsid w:val="00306A96"/>
    <w:rsid w:val="00307852"/>
    <w:rsid w:val="0031015A"/>
    <w:rsid w:val="00311663"/>
    <w:rsid w:val="00312277"/>
    <w:rsid w:val="00312E78"/>
    <w:rsid w:val="00316684"/>
    <w:rsid w:val="0032018E"/>
    <w:rsid w:val="00321279"/>
    <w:rsid w:val="003243A0"/>
    <w:rsid w:val="00325760"/>
    <w:rsid w:val="003258BC"/>
    <w:rsid w:val="00326056"/>
    <w:rsid w:val="00327231"/>
    <w:rsid w:val="0033037D"/>
    <w:rsid w:val="00331728"/>
    <w:rsid w:val="0033255A"/>
    <w:rsid w:val="00332D66"/>
    <w:rsid w:val="0033653A"/>
    <w:rsid w:val="00337B22"/>
    <w:rsid w:val="00340D60"/>
    <w:rsid w:val="0034225C"/>
    <w:rsid w:val="00343A5B"/>
    <w:rsid w:val="0034415D"/>
    <w:rsid w:val="003468C3"/>
    <w:rsid w:val="00347AC4"/>
    <w:rsid w:val="00354114"/>
    <w:rsid w:val="0035432B"/>
    <w:rsid w:val="00354585"/>
    <w:rsid w:val="00354753"/>
    <w:rsid w:val="0035594A"/>
    <w:rsid w:val="00357522"/>
    <w:rsid w:val="00365DD0"/>
    <w:rsid w:val="00371349"/>
    <w:rsid w:val="00372D27"/>
    <w:rsid w:val="003740B3"/>
    <w:rsid w:val="00374ABF"/>
    <w:rsid w:val="00375D0E"/>
    <w:rsid w:val="003820D6"/>
    <w:rsid w:val="003854D1"/>
    <w:rsid w:val="00386BF4"/>
    <w:rsid w:val="00387FC8"/>
    <w:rsid w:val="003915FD"/>
    <w:rsid w:val="00391D45"/>
    <w:rsid w:val="0039496C"/>
    <w:rsid w:val="0039736D"/>
    <w:rsid w:val="003A0793"/>
    <w:rsid w:val="003A0C2F"/>
    <w:rsid w:val="003A1F79"/>
    <w:rsid w:val="003A3090"/>
    <w:rsid w:val="003A72DD"/>
    <w:rsid w:val="003B305B"/>
    <w:rsid w:val="003B685F"/>
    <w:rsid w:val="003B6AC1"/>
    <w:rsid w:val="003B6CC7"/>
    <w:rsid w:val="003C0222"/>
    <w:rsid w:val="003C2540"/>
    <w:rsid w:val="003C34EA"/>
    <w:rsid w:val="003C369B"/>
    <w:rsid w:val="003C4797"/>
    <w:rsid w:val="003D0EBD"/>
    <w:rsid w:val="003D1CCB"/>
    <w:rsid w:val="003D615F"/>
    <w:rsid w:val="003D6D2F"/>
    <w:rsid w:val="003D791F"/>
    <w:rsid w:val="003E18F1"/>
    <w:rsid w:val="003E3D3F"/>
    <w:rsid w:val="003E6912"/>
    <w:rsid w:val="003E6A55"/>
    <w:rsid w:val="003E6ADD"/>
    <w:rsid w:val="003F0673"/>
    <w:rsid w:val="003F52A2"/>
    <w:rsid w:val="003F5737"/>
    <w:rsid w:val="003F75AC"/>
    <w:rsid w:val="004008DB"/>
    <w:rsid w:val="00400D61"/>
    <w:rsid w:val="00402111"/>
    <w:rsid w:val="0040257B"/>
    <w:rsid w:val="0040588A"/>
    <w:rsid w:val="0041090B"/>
    <w:rsid w:val="004114AC"/>
    <w:rsid w:val="00415825"/>
    <w:rsid w:val="004167B8"/>
    <w:rsid w:val="0041774B"/>
    <w:rsid w:val="004205E6"/>
    <w:rsid w:val="00421F52"/>
    <w:rsid w:val="0042261B"/>
    <w:rsid w:val="00423FD9"/>
    <w:rsid w:val="00426D2E"/>
    <w:rsid w:val="00430DAF"/>
    <w:rsid w:val="0043120B"/>
    <w:rsid w:val="00433A4B"/>
    <w:rsid w:val="00437498"/>
    <w:rsid w:val="00437C5F"/>
    <w:rsid w:val="0044034B"/>
    <w:rsid w:val="00443C34"/>
    <w:rsid w:val="00455E57"/>
    <w:rsid w:val="004645D8"/>
    <w:rsid w:val="004659AD"/>
    <w:rsid w:val="00467F3E"/>
    <w:rsid w:val="00471526"/>
    <w:rsid w:val="004715C7"/>
    <w:rsid w:val="004754B0"/>
    <w:rsid w:val="004855C4"/>
    <w:rsid w:val="004861D7"/>
    <w:rsid w:val="004871CF"/>
    <w:rsid w:val="004910F7"/>
    <w:rsid w:val="00493F1B"/>
    <w:rsid w:val="004941CB"/>
    <w:rsid w:val="00497074"/>
    <w:rsid w:val="004973E7"/>
    <w:rsid w:val="004A0624"/>
    <w:rsid w:val="004A18D4"/>
    <w:rsid w:val="004A2CDB"/>
    <w:rsid w:val="004A389D"/>
    <w:rsid w:val="004A3BDA"/>
    <w:rsid w:val="004A3E51"/>
    <w:rsid w:val="004A6272"/>
    <w:rsid w:val="004B76C7"/>
    <w:rsid w:val="004B78DD"/>
    <w:rsid w:val="004C2D84"/>
    <w:rsid w:val="004C77A3"/>
    <w:rsid w:val="004D06BC"/>
    <w:rsid w:val="004D1806"/>
    <w:rsid w:val="004D1905"/>
    <w:rsid w:val="004D4A77"/>
    <w:rsid w:val="004D4B25"/>
    <w:rsid w:val="004D768C"/>
    <w:rsid w:val="004E01F7"/>
    <w:rsid w:val="004E19B0"/>
    <w:rsid w:val="004E1CFA"/>
    <w:rsid w:val="004E5CED"/>
    <w:rsid w:val="004E5D7A"/>
    <w:rsid w:val="004F00E6"/>
    <w:rsid w:val="004F2ACC"/>
    <w:rsid w:val="004F4AA7"/>
    <w:rsid w:val="004F52A9"/>
    <w:rsid w:val="004F59DD"/>
    <w:rsid w:val="00501A4F"/>
    <w:rsid w:val="00503BDC"/>
    <w:rsid w:val="00503C88"/>
    <w:rsid w:val="00504285"/>
    <w:rsid w:val="00510317"/>
    <w:rsid w:val="0051167B"/>
    <w:rsid w:val="0051255A"/>
    <w:rsid w:val="00513877"/>
    <w:rsid w:val="00513D03"/>
    <w:rsid w:val="00514E02"/>
    <w:rsid w:val="0051517F"/>
    <w:rsid w:val="00515690"/>
    <w:rsid w:val="00515DB1"/>
    <w:rsid w:val="00522198"/>
    <w:rsid w:val="005222CA"/>
    <w:rsid w:val="00524401"/>
    <w:rsid w:val="00524DBC"/>
    <w:rsid w:val="00524ED5"/>
    <w:rsid w:val="00526BF0"/>
    <w:rsid w:val="00532E1B"/>
    <w:rsid w:val="00532ECC"/>
    <w:rsid w:val="005346DA"/>
    <w:rsid w:val="00534CBF"/>
    <w:rsid w:val="0053544D"/>
    <w:rsid w:val="00535ECB"/>
    <w:rsid w:val="00540DF6"/>
    <w:rsid w:val="00541300"/>
    <w:rsid w:val="0054390A"/>
    <w:rsid w:val="0054474B"/>
    <w:rsid w:val="00545A54"/>
    <w:rsid w:val="00545AA8"/>
    <w:rsid w:val="0054661B"/>
    <w:rsid w:val="005535A5"/>
    <w:rsid w:val="00553939"/>
    <w:rsid w:val="00553D0E"/>
    <w:rsid w:val="00554EAA"/>
    <w:rsid w:val="00565CE0"/>
    <w:rsid w:val="00566782"/>
    <w:rsid w:val="005703F8"/>
    <w:rsid w:val="005710C8"/>
    <w:rsid w:val="00571304"/>
    <w:rsid w:val="005717FC"/>
    <w:rsid w:val="00572718"/>
    <w:rsid w:val="00572A49"/>
    <w:rsid w:val="00576557"/>
    <w:rsid w:val="00580811"/>
    <w:rsid w:val="005836CD"/>
    <w:rsid w:val="00584901"/>
    <w:rsid w:val="005932F5"/>
    <w:rsid w:val="00595462"/>
    <w:rsid w:val="00595B60"/>
    <w:rsid w:val="00597E77"/>
    <w:rsid w:val="005A3A01"/>
    <w:rsid w:val="005A52D6"/>
    <w:rsid w:val="005A5AD3"/>
    <w:rsid w:val="005A7914"/>
    <w:rsid w:val="005A7DC9"/>
    <w:rsid w:val="005B1489"/>
    <w:rsid w:val="005B1D7B"/>
    <w:rsid w:val="005B3E33"/>
    <w:rsid w:val="005B562E"/>
    <w:rsid w:val="005C0186"/>
    <w:rsid w:val="005C36C0"/>
    <w:rsid w:val="005C3BA2"/>
    <w:rsid w:val="005C4D68"/>
    <w:rsid w:val="005C5920"/>
    <w:rsid w:val="005C5929"/>
    <w:rsid w:val="005C61D4"/>
    <w:rsid w:val="005C763F"/>
    <w:rsid w:val="005C7E50"/>
    <w:rsid w:val="005D0F8F"/>
    <w:rsid w:val="005D196D"/>
    <w:rsid w:val="005D22D3"/>
    <w:rsid w:val="005D6FEE"/>
    <w:rsid w:val="005D7609"/>
    <w:rsid w:val="005E4712"/>
    <w:rsid w:val="005E4819"/>
    <w:rsid w:val="005E4FC5"/>
    <w:rsid w:val="005E5E81"/>
    <w:rsid w:val="005E7DF5"/>
    <w:rsid w:val="005F0CE0"/>
    <w:rsid w:val="005F3BB4"/>
    <w:rsid w:val="005F47BC"/>
    <w:rsid w:val="005F4981"/>
    <w:rsid w:val="005F52A6"/>
    <w:rsid w:val="005F5587"/>
    <w:rsid w:val="005F692B"/>
    <w:rsid w:val="005F7A70"/>
    <w:rsid w:val="00600BBF"/>
    <w:rsid w:val="0060358C"/>
    <w:rsid w:val="006048CF"/>
    <w:rsid w:val="00605355"/>
    <w:rsid w:val="00606A2E"/>
    <w:rsid w:val="00606B41"/>
    <w:rsid w:val="006100FA"/>
    <w:rsid w:val="0061017A"/>
    <w:rsid w:val="0061366C"/>
    <w:rsid w:val="006159C9"/>
    <w:rsid w:val="0061624A"/>
    <w:rsid w:val="00621B54"/>
    <w:rsid w:val="00623B2B"/>
    <w:rsid w:val="00625DCE"/>
    <w:rsid w:val="00625FD3"/>
    <w:rsid w:val="00632003"/>
    <w:rsid w:val="006335AA"/>
    <w:rsid w:val="00636DD7"/>
    <w:rsid w:val="00640FC7"/>
    <w:rsid w:val="006436A2"/>
    <w:rsid w:val="00645D31"/>
    <w:rsid w:val="00651B54"/>
    <w:rsid w:val="0065269B"/>
    <w:rsid w:val="00652989"/>
    <w:rsid w:val="00653D41"/>
    <w:rsid w:val="00654E3C"/>
    <w:rsid w:val="00657792"/>
    <w:rsid w:val="00660F1F"/>
    <w:rsid w:val="00661E63"/>
    <w:rsid w:val="00662371"/>
    <w:rsid w:val="00662616"/>
    <w:rsid w:val="00663D76"/>
    <w:rsid w:val="00667D8A"/>
    <w:rsid w:val="00672A9D"/>
    <w:rsid w:val="00673348"/>
    <w:rsid w:val="0067340A"/>
    <w:rsid w:val="00674471"/>
    <w:rsid w:val="00676BEC"/>
    <w:rsid w:val="00677C5E"/>
    <w:rsid w:val="00681EED"/>
    <w:rsid w:val="006927CF"/>
    <w:rsid w:val="00695CFE"/>
    <w:rsid w:val="006A0980"/>
    <w:rsid w:val="006A28B2"/>
    <w:rsid w:val="006A4AEF"/>
    <w:rsid w:val="006A742E"/>
    <w:rsid w:val="006A74B5"/>
    <w:rsid w:val="006B2BE6"/>
    <w:rsid w:val="006B6E6C"/>
    <w:rsid w:val="006C134D"/>
    <w:rsid w:val="006C5E47"/>
    <w:rsid w:val="006C6511"/>
    <w:rsid w:val="006C71B9"/>
    <w:rsid w:val="006D5D8B"/>
    <w:rsid w:val="006D7637"/>
    <w:rsid w:val="006E09DA"/>
    <w:rsid w:val="006E3407"/>
    <w:rsid w:val="006E7B74"/>
    <w:rsid w:val="006F0848"/>
    <w:rsid w:val="006F4B0D"/>
    <w:rsid w:val="006F6256"/>
    <w:rsid w:val="006F6428"/>
    <w:rsid w:val="006F7A48"/>
    <w:rsid w:val="00700818"/>
    <w:rsid w:val="00700C17"/>
    <w:rsid w:val="00701925"/>
    <w:rsid w:val="00703FE5"/>
    <w:rsid w:val="007075A6"/>
    <w:rsid w:val="007102A0"/>
    <w:rsid w:val="007168D7"/>
    <w:rsid w:val="00716E53"/>
    <w:rsid w:val="00726372"/>
    <w:rsid w:val="00733905"/>
    <w:rsid w:val="00734915"/>
    <w:rsid w:val="007355F5"/>
    <w:rsid w:val="00740C7E"/>
    <w:rsid w:val="007414FE"/>
    <w:rsid w:val="007426DD"/>
    <w:rsid w:val="00742B2E"/>
    <w:rsid w:val="00744A44"/>
    <w:rsid w:val="00744AF3"/>
    <w:rsid w:val="007464A6"/>
    <w:rsid w:val="00746608"/>
    <w:rsid w:val="007469D6"/>
    <w:rsid w:val="00750F58"/>
    <w:rsid w:val="0075310D"/>
    <w:rsid w:val="00757C55"/>
    <w:rsid w:val="00760319"/>
    <w:rsid w:val="007612EA"/>
    <w:rsid w:val="00762039"/>
    <w:rsid w:val="0076246F"/>
    <w:rsid w:val="007626B1"/>
    <w:rsid w:val="00763DF4"/>
    <w:rsid w:val="00765E9B"/>
    <w:rsid w:val="007701C8"/>
    <w:rsid w:val="00781E86"/>
    <w:rsid w:val="00782EA9"/>
    <w:rsid w:val="00783D91"/>
    <w:rsid w:val="00785064"/>
    <w:rsid w:val="007874F7"/>
    <w:rsid w:val="00787781"/>
    <w:rsid w:val="00790300"/>
    <w:rsid w:val="00790AC9"/>
    <w:rsid w:val="00791A80"/>
    <w:rsid w:val="00795A9A"/>
    <w:rsid w:val="00796B15"/>
    <w:rsid w:val="0079747A"/>
    <w:rsid w:val="007A1384"/>
    <w:rsid w:val="007A3120"/>
    <w:rsid w:val="007A4045"/>
    <w:rsid w:val="007A5598"/>
    <w:rsid w:val="007A6FC0"/>
    <w:rsid w:val="007A7044"/>
    <w:rsid w:val="007A71F4"/>
    <w:rsid w:val="007A7FA4"/>
    <w:rsid w:val="007B0B36"/>
    <w:rsid w:val="007B2841"/>
    <w:rsid w:val="007B49A9"/>
    <w:rsid w:val="007B5660"/>
    <w:rsid w:val="007B6A6E"/>
    <w:rsid w:val="007C070F"/>
    <w:rsid w:val="007C52B1"/>
    <w:rsid w:val="007C61BF"/>
    <w:rsid w:val="007D09F2"/>
    <w:rsid w:val="007D52FC"/>
    <w:rsid w:val="007E420C"/>
    <w:rsid w:val="007E662D"/>
    <w:rsid w:val="007E66B0"/>
    <w:rsid w:val="007E7643"/>
    <w:rsid w:val="007F0473"/>
    <w:rsid w:val="007F083A"/>
    <w:rsid w:val="007F2143"/>
    <w:rsid w:val="007F27B8"/>
    <w:rsid w:val="007F2986"/>
    <w:rsid w:val="007F2BFF"/>
    <w:rsid w:val="007F5CAE"/>
    <w:rsid w:val="00800A48"/>
    <w:rsid w:val="00801428"/>
    <w:rsid w:val="0080559D"/>
    <w:rsid w:val="008074BF"/>
    <w:rsid w:val="00807A6A"/>
    <w:rsid w:val="00807B31"/>
    <w:rsid w:val="0081178D"/>
    <w:rsid w:val="00811C60"/>
    <w:rsid w:val="0081320F"/>
    <w:rsid w:val="008142B0"/>
    <w:rsid w:val="00816256"/>
    <w:rsid w:val="0081645D"/>
    <w:rsid w:val="00816660"/>
    <w:rsid w:val="00817BF2"/>
    <w:rsid w:val="00827807"/>
    <w:rsid w:val="00830943"/>
    <w:rsid w:val="00831904"/>
    <w:rsid w:val="00831F0E"/>
    <w:rsid w:val="008376D5"/>
    <w:rsid w:val="00837E07"/>
    <w:rsid w:val="008400A7"/>
    <w:rsid w:val="0084017A"/>
    <w:rsid w:val="0084023F"/>
    <w:rsid w:val="00840CCA"/>
    <w:rsid w:val="00843926"/>
    <w:rsid w:val="00846230"/>
    <w:rsid w:val="00846681"/>
    <w:rsid w:val="0084715E"/>
    <w:rsid w:val="00851714"/>
    <w:rsid w:val="008534DA"/>
    <w:rsid w:val="00861701"/>
    <w:rsid w:val="008618F5"/>
    <w:rsid w:val="00861CEB"/>
    <w:rsid w:val="00862AA4"/>
    <w:rsid w:val="00871A37"/>
    <w:rsid w:val="00875028"/>
    <w:rsid w:val="00875FA2"/>
    <w:rsid w:val="00876614"/>
    <w:rsid w:val="00886D6C"/>
    <w:rsid w:val="008871C8"/>
    <w:rsid w:val="00891888"/>
    <w:rsid w:val="0089232A"/>
    <w:rsid w:val="008948A1"/>
    <w:rsid w:val="00894B58"/>
    <w:rsid w:val="0089795A"/>
    <w:rsid w:val="00897D67"/>
    <w:rsid w:val="008A2295"/>
    <w:rsid w:val="008A4EDB"/>
    <w:rsid w:val="008A5121"/>
    <w:rsid w:val="008B18B1"/>
    <w:rsid w:val="008B42AB"/>
    <w:rsid w:val="008B7611"/>
    <w:rsid w:val="008C17DF"/>
    <w:rsid w:val="008C33D5"/>
    <w:rsid w:val="008C4165"/>
    <w:rsid w:val="008C4767"/>
    <w:rsid w:val="008D1780"/>
    <w:rsid w:val="008D2C3F"/>
    <w:rsid w:val="008D4150"/>
    <w:rsid w:val="008D5DC3"/>
    <w:rsid w:val="008D6044"/>
    <w:rsid w:val="008D6640"/>
    <w:rsid w:val="008D7ABE"/>
    <w:rsid w:val="008E3487"/>
    <w:rsid w:val="008E4162"/>
    <w:rsid w:val="008E7627"/>
    <w:rsid w:val="008F2F59"/>
    <w:rsid w:val="008F38E9"/>
    <w:rsid w:val="008F4BB2"/>
    <w:rsid w:val="008F76D8"/>
    <w:rsid w:val="00902B63"/>
    <w:rsid w:val="00902D49"/>
    <w:rsid w:val="0090629A"/>
    <w:rsid w:val="009065A4"/>
    <w:rsid w:val="00907AF5"/>
    <w:rsid w:val="009127CB"/>
    <w:rsid w:val="00914569"/>
    <w:rsid w:val="009154C4"/>
    <w:rsid w:val="00915A98"/>
    <w:rsid w:val="00915DFB"/>
    <w:rsid w:val="00922807"/>
    <w:rsid w:val="00922D61"/>
    <w:rsid w:val="00922EA8"/>
    <w:rsid w:val="00924838"/>
    <w:rsid w:val="00924EC4"/>
    <w:rsid w:val="009267C3"/>
    <w:rsid w:val="00927BA2"/>
    <w:rsid w:val="00930A09"/>
    <w:rsid w:val="00930FFF"/>
    <w:rsid w:val="009350D4"/>
    <w:rsid w:val="00935A35"/>
    <w:rsid w:val="00935DD9"/>
    <w:rsid w:val="0094288B"/>
    <w:rsid w:val="0094417F"/>
    <w:rsid w:val="0094582D"/>
    <w:rsid w:val="00945BD7"/>
    <w:rsid w:val="009475B0"/>
    <w:rsid w:val="00952FEE"/>
    <w:rsid w:val="00953AC7"/>
    <w:rsid w:val="0095570F"/>
    <w:rsid w:val="009565A5"/>
    <w:rsid w:val="009572FC"/>
    <w:rsid w:val="009579C0"/>
    <w:rsid w:val="00960041"/>
    <w:rsid w:val="00962499"/>
    <w:rsid w:val="00964603"/>
    <w:rsid w:val="00964D43"/>
    <w:rsid w:val="00966330"/>
    <w:rsid w:val="009667A1"/>
    <w:rsid w:val="00967456"/>
    <w:rsid w:val="00967B26"/>
    <w:rsid w:val="00974C05"/>
    <w:rsid w:val="009764C7"/>
    <w:rsid w:val="00976D9F"/>
    <w:rsid w:val="00977A9B"/>
    <w:rsid w:val="00981E7F"/>
    <w:rsid w:val="009905E8"/>
    <w:rsid w:val="00991B04"/>
    <w:rsid w:val="009935DF"/>
    <w:rsid w:val="00993C6C"/>
    <w:rsid w:val="009947F4"/>
    <w:rsid w:val="009A4D22"/>
    <w:rsid w:val="009A59D9"/>
    <w:rsid w:val="009B0490"/>
    <w:rsid w:val="009B06A5"/>
    <w:rsid w:val="009B1489"/>
    <w:rsid w:val="009B1553"/>
    <w:rsid w:val="009B1C35"/>
    <w:rsid w:val="009B24F2"/>
    <w:rsid w:val="009B361D"/>
    <w:rsid w:val="009B4AF4"/>
    <w:rsid w:val="009B5706"/>
    <w:rsid w:val="009B5875"/>
    <w:rsid w:val="009B62E1"/>
    <w:rsid w:val="009C09D4"/>
    <w:rsid w:val="009C1D14"/>
    <w:rsid w:val="009C22A5"/>
    <w:rsid w:val="009D61DD"/>
    <w:rsid w:val="009D6310"/>
    <w:rsid w:val="009D7C5F"/>
    <w:rsid w:val="009E5482"/>
    <w:rsid w:val="009E5918"/>
    <w:rsid w:val="009E6AD9"/>
    <w:rsid w:val="009E6D97"/>
    <w:rsid w:val="009F0749"/>
    <w:rsid w:val="009F14B6"/>
    <w:rsid w:val="009F5D11"/>
    <w:rsid w:val="009F7681"/>
    <w:rsid w:val="00A00740"/>
    <w:rsid w:val="00A01315"/>
    <w:rsid w:val="00A01748"/>
    <w:rsid w:val="00A04900"/>
    <w:rsid w:val="00A07D32"/>
    <w:rsid w:val="00A101CD"/>
    <w:rsid w:val="00A101D7"/>
    <w:rsid w:val="00A128FE"/>
    <w:rsid w:val="00A155B7"/>
    <w:rsid w:val="00A16260"/>
    <w:rsid w:val="00A22007"/>
    <w:rsid w:val="00A223AC"/>
    <w:rsid w:val="00A24CBF"/>
    <w:rsid w:val="00A24D46"/>
    <w:rsid w:val="00A304EE"/>
    <w:rsid w:val="00A31AB0"/>
    <w:rsid w:val="00A328E0"/>
    <w:rsid w:val="00A329DB"/>
    <w:rsid w:val="00A33480"/>
    <w:rsid w:val="00A34006"/>
    <w:rsid w:val="00A34699"/>
    <w:rsid w:val="00A35A1A"/>
    <w:rsid w:val="00A36225"/>
    <w:rsid w:val="00A37E04"/>
    <w:rsid w:val="00A44B14"/>
    <w:rsid w:val="00A51848"/>
    <w:rsid w:val="00A67AFF"/>
    <w:rsid w:val="00A70C7D"/>
    <w:rsid w:val="00A711E6"/>
    <w:rsid w:val="00A72F9A"/>
    <w:rsid w:val="00A778EF"/>
    <w:rsid w:val="00A805B7"/>
    <w:rsid w:val="00A81866"/>
    <w:rsid w:val="00A86ABB"/>
    <w:rsid w:val="00A874B0"/>
    <w:rsid w:val="00A9236A"/>
    <w:rsid w:val="00A92BE5"/>
    <w:rsid w:val="00A93799"/>
    <w:rsid w:val="00A93881"/>
    <w:rsid w:val="00A96672"/>
    <w:rsid w:val="00A97B70"/>
    <w:rsid w:val="00AA7AB4"/>
    <w:rsid w:val="00AB0FA6"/>
    <w:rsid w:val="00AB400E"/>
    <w:rsid w:val="00AC3B4D"/>
    <w:rsid w:val="00AC7A2E"/>
    <w:rsid w:val="00AD0859"/>
    <w:rsid w:val="00AD0F27"/>
    <w:rsid w:val="00AD3C0E"/>
    <w:rsid w:val="00AD772E"/>
    <w:rsid w:val="00AD7ECF"/>
    <w:rsid w:val="00AE41E5"/>
    <w:rsid w:val="00AE44BF"/>
    <w:rsid w:val="00AE4B59"/>
    <w:rsid w:val="00AE77A0"/>
    <w:rsid w:val="00AF0C34"/>
    <w:rsid w:val="00AF6ABF"/>
    <w:rsid w:val="00B0003C"/>
    <w:rsid w:val="00B03030"/>
    <w:rsid w:val="00B03DCB"/>
    <w:rsid w:val="00B03FC6"/>
    <w:rsid w:val="00B04678"/>
    <w:rsid w:val="00B053E8"/>
    <w:rsid w:val="00B06887"/>
    <w:rsid w:val="00B07DEC"/>
    <w:rsid w:val="00B1283B"/>
    <w:rsid w:val="00B134FA"/>
    <w:rsid w:val="00B13E80"/>
    <w:rsid w:val="00B158EA"/>
    <w:rsid w:val="00B173E6"/>
    <w:rsid w:val="00B21320"/>
    <w:rsid w:val="00B21724"/>
    <w:rsid w:val="00B2387A"/>
    <w:rsid w:val="00B26CA4"/>
    <w:rsid w:val="00B27210"/>
    <w:rsid w:val="00B27F80"/>
    <w:rsid w:val="00B30E76"/>
    <w:rsid w:val="00B35429"/>
    <w:rsid w:val="00B43024"/>
    <w:rsid w:val="00B44E34"/>
    <w:rsid w:val="00B45D11"/>
    <w:rsid w:val="00B52638"/>
    <w:rsid w:val="00B5704E"/>
    <w:rsid w:val="00B57B68"/>
    <w:rsid w:val="00B6700E"/>
    <w:rsid w:val="00B706E7"/>
    <w:rsid w:val="00B71C9E"/>
    <w:rsid w:val="00B72F4A"/>
    <w:rsid w:val="00B7303F"/>
    <w:rsid w:val="00B75686"/>
    <w:rsid w:val="00B75BE3"/>
    <w:rsid w:val="00B76A9D"/>
    <w:rsid w:val="00B77450"/>
    <w:rsid w:val="00B81AB2"/>
    <w:rsid w:val="00B81D87"/>
    <w:rsid w:val="00B82A0C"/>
    <w:rsid w:val="00B83F64"/>
    <w:rsid w:val="00B84282"/>
    <w:rsid w:val="00B84355"/>
    <w:rsid w:val="00B8436B"/>
    <w:rsid w:val="00B8682C"/>
    <w:rsid w:val="00B86C59"/>
    <w:rsid w:val="00B87F6E"/>
    <w:rsid w:val="00B90F06"/>
    <w:rsid w:val="00B966C5"/>
    <w:rsid w:val="00B96D37"/>
    <w:rsid w:val="00B96FA9"/>
    <w:rsid w:val="00BA141A"/>
    <w:rsid w:val="00BA2BC0"/>
    <w:rsid w:val="00BB2C67"/>
    <w:rsid w:val="00BB30CC"/>
    <w:rsid w:val="00BB348B"/>
    <w:rsid w:val="00BB5ED2"/>
    <w:rsid w:val="00BC1849"/>
    <w:rsid w:val="00BC2877"/>
    <w:rsid w:val="00BC38E8"/>
    <w:rsid w:val="00BC3CD7"/>
    <w:rsid w:val="00BC4770"/>
    <w:rsid w:val="00BC4886"/>
    <w:rsid w:val="00BC5B10"/>
    <w:rsid w:val="00BD2D92"/>
    <w:rsid w:val="00BD39D8"/>
    <w:rsid w:val="00BD5958"/>
    <w:rsid w:val="00BD7809"/>
    <w:rsid w:val="00BE28B6"/>
    <w:rsid w:val="00BE598B"/>
    <w:rsid w:val="00BE66E9"/>
    <w:rsid w:val="00BE701B"/>
    <w:rsid w:val="00BF054B"/>
    <w:rsid w:val="00BF5F44"/>
    <w:rsid w:val="00BF6BE4"/>
    <w:rsid w:val="00BF7EA7"/>
    <w:rsid w:val="00C005C7"/>
    <w:rsid w:val="00C02F90"/>
    <w:rsid w:val="00C11C1E"/>
    <w:rsid w:val="00C13F8E"/>
    <w:rsid w:val="00C275C5"/>
    <w:rsid w:val="00C319CA"/>
    <w:rsid w:val="00C33069"/>
    <w:rsid w:val="00C34B82"/>
    <w:rsid w:val="00C36585"/>
    <w:rsid w:val="00C367C5"/>
    <w:rsid w:val="00C36B05"/>
    <w:rsid w:val="00C36DAD"/>
    <w:rsid w:val="00C36DE1"/>
    <w:rsid w:val="00C4289A"/>
    <w:rsid w:val="00C429BA"/>
    <w:rsid w:val="00C440EC"/>
    <w:rsid w:val="00C442F2"/>
    <w:rsid w:val="00C44E9D"/>
    <w:rsid w:val="00C474CC"/>
    <w:rsid w:val="00C478F2"/>
    <w:rsid w:val="00C47EF0"/>
    <w:rsid w:val="00C5331F"/>
    <w:rsid w:val="00C53B39"/>
    <w:rsid w:val="00C6042F"/>
    <w:rsid w:val="00C6211E"/>
    <w:rsid w:val="00C636C7"/>
    <w:rsid w:val="00C64288"/>
    <w:rsid w:val="00C64512"/>
    <w:rsid w:val="00C64C09"/>
    <w:rsid w:val="00C64D05"/>
    <w:rsid w:val="00C70623"/>
    <w:rsid w:val="00C70E71"/>
    <w:rsid w:val="00C71196"/>
    <w:rsid w:val="00C72354"/>
    <w:rsid w:val="00C74285"/>
    <w:rsid w:val="00C74891"/>
    <w:rsid w:val="00C754DF"/>
    <w:rsid w:val="00C771B3"/>
    <w:rsid w:val="00C8015B"/>
    <w:rsid w:val="00C80E84"/>
    <w:rsid w:val="00C80ED8"/>
    <w:rsid w:val="00C844AD"/>
    <w:rsid w:val="00C8460A"/>
    <w:rsid w:val="00C84A3F"/>
    <w:rsid w:val="00C861E4"/>
    <w:rsid w:val="00C90202"/>
    <w:rsid w:val="00C926E6"/>
    <w:rsid w:val="00C9341B"/>
    <w:rsid w:val="00CA09FD"/>
    <w:rsid w:val="00CA1496"/>
    <w:rsid w:val="00CA26C1"/>
    <w:rsid w:val="00CA4249"/>
    <w:rsid w:val="00CA4910"/>
    <w:rsid w:val="00CA6A7C"/>
    <w:rsid w:val="00CB6D88"/>
    <w:rsid w:val="00CC1003"/>
    <w:rsid w:val="00CC1C10"/>
    <w:rsid w:val="00CC2608"/>
    <w:rsid w:val="00CC291A"/>
    <w:rsid w:val="00CC373B"/>
    <w:rsid w:val="00CC4F75"/>
    <w:rsid w:val="00CC5640"/>
    <w:rsid w:val="00CC5F9F"/>
    <w:rsid w:val="00CC6425"/>
    <w:rsid w:val="00CC687B"/>
    <w:rsid w:val="00CD0B61"/>
    <w:rsid w:val="00CD1428"/>
    <w:rsid w:val="00CD476B"/>
    <w:rsid w:val="00CD5182"/>
    <w:rsid w:val="00CD789E"/>
    <w:rsid w:val="00CE1C41"/>
    <w:rsid w:val="00CE3766"/>
    <w:rsid w:val="00CE3878"/>
    <w:rsid w:val="00CE418F"/>
    <w:rsid w:val="00CF096A"/>
    <w:rsid w:val="00CF2307"/>
    <w:rsid w:val="00CF393A"/>
    <w:rsid w:val="00CF3D30"/>
    <w:rsid w:val="00CF4D00"/>
    <w:rsid w:val="00CF4EED"/>
    <w:rsid w:val="00CF572C"/>
    <w:rsid w:val="00D00AFE"/>
    <w:rsid w:val="00D02677"/>
    <w:rsid w:val="00D029FF"/>
    <w:rsid w:val="00D046C5"/>
    <w:rsid w:val="00D04E5C"/>
    <w:rsid w:val="00D10581"/>
    <w:rsid w:val="00D108B9"/>
    <w:rsid w:val="00D11760"/>
    <w:rsid w:val="00D11F48"/>
    <w:rsid w:val="00D131E9"/>
    <w:rsid w:val="00D13366"/>
    <w:rsid w:val="00D13655"/>
    <w:rsid w:val="00D13AC3"/>
    <w:rsid w:val="00D13CAF"/>
    <w:rsid w:val="00D1419D"/>
    <w:rsid w:val="00D166D2"/>
    <w:rsid w:val="00D17496"/>
    <w:rsid w:val="00D26571"/>
    <w:rsid w:val="00D27524"/>
    <w:rsid w:val="00D3329A"/>
    <w:rsid w:val="00D3536D"/>
    <w:rsid w:val="00D41264"/>
    <w:rsid w:val="00D41869"/>
    <w:rsid w:val="00D4752A"/>
    <w:rsid w:val="00D47761"/>
    <w:rsid w:val="00D478D7"/>
    <w:rsid w:val="00D50E4C"/>
    <w:rsid w:val="00D64B94"/>
    <w:rsid w:val="00D67F18"/>
    <w:rsid w:val="00D705BD"/>
    <w:rsid w:val="00D71EB3"/>
    <w:rsid w:val="00D724CE"/>
    <w:rsid w:val="00D73DAE"/>
    <w:rsid w:val="00D75921"/>
    <w:rsid w:val="00D77EFA"/>
    <w:rsid w:val="00D80705"/>
    <w:rsid w:val="00D830D2"/>
    <w:rsid w:val="00D86262"/>
    <w:rsid w:val="00D90023"/>
    <w:rsid w:val="00D90C71"/>
    <w:rsid w:val="00D91364"/>
    <w:rsid w:val="00D917DE"/>
    <w:rsid w:val="00D9222B"/>
    <w:rsid w:val="00D94483"/>
    <w:rsid w:val="00D95196"/>
    <w:rsid w:val="00D9524A"/>
    <w:rsid w:val="00D96B85"/>
    <w:rsid w:val="00D97C75"/>
    <w:rsid w:val="00DA0353"/>
    <w:rsid w:val="00DA046D"/>
    <w:rsid w:val="00DA2C6A"/>
    <w:rsid w:val="00DA3D83"/>
    <w:rsid w:val="00DB1056"/>
    <w:rsid w:val="00DB1FF1"/>
    <w:rsid w:val="00DB2008"/>
    <w:rsid w:val="00DB3746"/>
    <w:rsid w:val="00DB393F"/>
    <w:rsid w:val="00DB6C30"/>
    <w:rsid w:val="00DC045B"/>
    <w:rsid w:val="00DC7B96"/>
    <w:rsid w:val="00DD37DA"/>
    <w:rsid w:val="00DD4F3F"/>
    <w:rsid w:val="00DD556C"/>
    <w:rsid w:val="00DD6376"/>
    <w:rsid w:val="00DD69FA"/>
    <w:rsid w:val="00DD6ACA"/>
    <w:rsid w:val="00DD7DA9"/>
    <w:rsid w:val="00DE3485"/>
    <w:rsid w:val="00DE4944"/>
    <w:rsid w:val="00DE4DD4"/>
    <w:rsid w:val="00DE5840"/>
    <w:rsid w:val="00DF439C"/>
    <w:rsid w:val="00DF6381"/>
    <w:rsid w:val="00DF6802"/>
    <w:rsid w:val="00DF75AC"/>
    <w:rsid w:val="00E00DE4"/>
    <w:rsid w:val="00E01C5D"/>
    <w:rsid w:val="00E01D30"/>
    <w:rsid w:val="00E02467"/>
    <w:rsid w:val="00E0375B"/>
    <w:rsid w:val="00E04AD6"/>
    <w:rsid w:val="00E079E3"/>
    <w:rsid w:val="00E07E31"/>
    <w:rsid w:val="00E116EA"/>
    <w:rsid w:val="00E138CC"/>
    <w:rsid w:val="00E14311"/>
    <w:rsid w:val="00E16092"/>
    <w:rsid w:val="00E1659F"/>
    <w:rsid w:val="00E21528"/>
    <w:rsid w:val="00E229FE"/>
    <w:rsid w:val="00E24BDB"/>
    <w:rsid w:val="00E2564C"/>
    <w:rsid w:val="00E30E88"/>
    <w:rsid w:val="00E316BE"/>
    <w:rsid w:val="00E3179F"/>
    <w:rsid w:val="00E323C5"/>
    <w:rsid w:val="00E35214"/>
    <w:rsid w:val="00E35811"/>
    <w:rsid w:val="00E35813"/>
    <w:rsid w:val="00E35D39"/>
    <w:rsid w:val="00E37EC1"/>
    <w:rsid w:val="00E401EF"/>
    <w:rsid w:val="00E457AF"/>
    <w:rsid w:val="00E47D17"/>
    <w:rsid w:val="00E47FFA"/>
    <w:rsid w:val="00E50857"/>
    <w:rsid w:val="00E528AE"/>
    <w:rsid w:val="00E53066"/>
    <w:rsid w:val="00E5387B"/>
    <w:rsid w:val="00E5515F"/>
    <w:rsid w:val="00E5743C"/>
    <w:rsid w:val="00E57E47"/>
    <w:rsid w:val="00E6076F"/>
    <w:rsid w:val="00E60E8F"/>
    <w:rsid w:val="00E62929"/>
    <w:rsid w:val="00E629CF"/>
    <w:rsid w:val="00E632CC"/>
    <w:rsid w:val="00E638BD"/>
    <w:rsid w:val="00E640A0"/>
    <w:rsid w:val="00E70FD8"/>
    <w:rsid w:val="00E71029"/>
    <w:rsid w:val="00E7545F"/>
    <w:rsid w:val="00E765E6"/>
    <w:rsid w:val="00E77FA0"/>
    <w:rsid w:val="00E77FA3"/>
    <w:rsid w:val="00E80668"/>
    <w:rsid w:val="00E80BEA"/>
    <w:rsid w:val="00E816AA"/>
    <w:rsid w:val="00E87E0E"/>
    <w:rsid w:val="00E92B19"/>
    <w:rsid w:val="00E93F09"/>
    <w:rsid w:val="00E976F4"/>
    <w:rsid w:val="00EA267E"/>
    <w:rsid w:val="00EA35E7"/>
    <w:rsid w:val="00EA4F1F"/>
    <w:rsid w:val="00EA50CD"/>
    <w:rsid w:val="00EB1396"/>
    <w:rsid w:val="00EB1453"/>
    <w:rsid w:val="00EB1B17"/>
    <w:rsid w:val="00EB1CFC"/>
    <w:rsid w:val="00EB2671"/>
    <w:rsid w:val="00EB35F0"/>
    <w:rsid w:val="00EB74C2"/>
    <w:rsid w:val="00EC7AAF"/>
    <w:rsid w:val="00ED42E8"/>
    <w:rsid w:val="00ED4E09"/>
    <w:rsid w:val="00ED5198"/>
    <w:rsid w:val="00ED63B9"/>
    <w:rsid w:val="00ED715A"/>
    <w:rsid w:val="00ED7A78"/>
    <w:rsid w:val="00EE0364"/>
    <w:rsid w:val="00EE11C4"/>
    <w:rsid w:val="00EE247F"/>
    <w:rsid w:val="00EE5328"/>
    <w:rsid w:val="00EF0328"/>
    <w:rsid w:val="00EF1E54"/>
    <w:rsid w:val="00EF47A6"/>
    <w:rsid w:val="00EF6EBB"/>
    <w:rsid w:val="00EF71D4"/>
    <w:rsid w:val="00EF7255"/>
    <w:rsid w:val="00EF7471"/>
    <w:rsid w:val="00EF7F00"/>
    <w:rsid w:val="00F00A66"/>
    <w:rsid w:val="00F026DC"/>
    <w:rsid w:val="00F127ED"/>
    <w:rsid w:val="00F16510"/>
    <w:rsid w:val="00F175E6"/>
    <w:rsid w:val="00F20298"/>
    <w:rsid w:val="00F2305F"/>
    <w:rsid w:val="00F24418"/>
    <w:rsid w:val="00F250D4"/>
    <w:rsid w:val="00F258F9"/>
    <w:rsid w:val="00F36A49"/>
    <w:rsid w:val="00F4028A"/>
    <w:rsid w:val="00F42D46"/>
    <w:rsid w:val="00F4403A"/>
    <w:rsid w:val="00F4518F"/>
    <w:rsid w:val="00F45C5C"/>
    <w:rsid w:val="00F46A31"/>
    <w:rsid w:val="00F4711D"/>
    <w:rsid w:val="00F47871"/>
    <w:rsid w:val="00F47F64"/>
    <w:rsid w:val="00F62021"/>
    <w:rsid w:val="00F62AC5"/>
    <w:rsid w:val="00F667EE"/>
    <w:rsid w:val="00F677E6"/>
    <w:rsid w:val="00F67E29"/>
    <w:rsid w:val="00F7003A"/>
    <w:rsid w:val="00F70AB5"/>
    <w:rsid w:val="00F80032"/>
    <w:rsid w:val="00F801E0"/>
    <w:rsid w:val="00F80947"/>
    <w:rsid w:val="00F82777"/>
    <w:rsid w:val="00F82796"/>
    <w:rsid w:val="00F8424F"/>
    <w:rsid w:val="00F84B9D"/>
    <w:rsid w:val="00F854F9"/>
    <w:rsid w:val="00F90A41"/>
    <w:rsid w:val="00F93877"/>
    <w:rsid w:val="00F95C37"/>
    <w:rsid w:val="00F96745"/>
    <w:rsid w:val="00FA04D5"/>
    <w:rsid w:val="00FA0EE5"/>
    <w:rsid w:val="00FA35C2"/>
    <w:rsid w:val="00FA5227"/>
    <w:rsid w:val="00FA7F23"/>
    <w:rsid w:val="00FB0B4E"/>
    <w:rsid w:val="00FB3AD4"/>
    <w:rsid w:val="00FC4B9F"/>
    <w:rsid w:val="00FD0B11"/>
    <w:rsid w:val="00FD57AB"/>
    <w:rsid w:val="00FD6B85"/>
    <w:rsid w:val="00FE42A7"/>
    <w:rsid w:val="00FE45D8"/>
    <w:rsid w:val="00FE4D09"/>
    <w:rsid w:val="00FE5709"/>
    <w:rsid w:val="00FE5BC4"/>
    <w:rsid w:val="00FE6C98"/>
    <w:rsid w:val="00FF1C66"/>
    <w:rsid w:val="00FF417C"/>
    <w:rsid w:val="00FF465A"/>
    <w:rsid w:val="00FF4F90"/>
    <w:rsid w:val="00FF68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65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annotation subject" w:uiPriority="99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C1DA6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85064"/>
    <w:pPr>
      <w:keepNext/>
      <w:jc w:val="center"/>
      <w:outlineLvl w:val="0"/>
    </w:pPr>
    <w:rPr>
      <w:b/>
      <w:i/>
      <w:iCs/>
      <w:sz w:val="28"/>
    </w:rPr>
  </w:style>
  <w:style w:type="paragraph" w:styleId="2">
    <w:name w:val="heading 2"/>
    <w:basedOn w:val="a"/>
    <w:next w:val="a"/>
    <w:link w:val="20"/>
    <w:qFormat/>
    <w:rsid w:val="00785064"/>
    <w:pPr>
      <w:keepNext/>
      <w:tabs>
        <w:tab w:val="left" w:pos="570"/>
        <w:tab w:val="left" w:pos="645"/>
        <w:tab w:val="center" w:pos="4677"/>
      </w:tabs>
      <w:ind w:left="570"/>
      <w:outlineLvl w:val="1"/>
    </w:pPr>
    <w:rPr>
      <w:b/>
    </w:rPr>
  </w:style>
  <w:style w:type="paragraph" w:styleId="3">
    <w:name w:val="heading 3"/>
    <w:basedOn w:val="a"/>
    <w:next w:val="a"/>
    <w:link w:val="30"/>
    <w:qFormat/>
    <w:rsid w:val="00785064"/>
    <w:pPr>
      <w:keepNext/>
      <w:ind w:firstLine="709"/>
      <w:jc w:val="right"/>
      <w:outlineLvl w:val="2"/>
    </w:pPr>
    <w:rPr>
      <w:rFonts w:ascii="Symbol" w:eastAsia="Symbol" w:hAnsi="Symbol"/>
      <w:szCs w:val="20"/>
    </w:rPr>
  </w:style>
  <w:style w:type="paragraph" w:styleId="4">
    <w:name w:val="heading 4"/>
    <w:basedOn w:val="a"/>
    <w:next w:val="a"/>
    <w:link w:val="40"/>
    <w:qFormat/>
    <w:rsid w:val="00785064"/>
    <w:pPr>
      <w:keepNext/>
      <w:jc w:val="right"/>
      <w:outlineLvl w:val="3"/>
    </w:pPr>
    <w:rPr>
      <w:rFonts w:ascii="Symbol" w:eastAsia="Symbol" w:hAnsi="Symbol"/>
      <w:szCs w:val="20"/>
    </w:rPr>
  </w:style>
  <w:style w:type="paragraph" w:styleId="5">
    <w:name w:val="heading 5"/>
    <w:basedOn w:val="a"/>
    <w:next w:val="a"/>
    <w:link w:val="50"/>
    <w:qFormat/>
    <w:rsid w:val="00785064"/>
    <w:pPr>
      <w:keepNext/>
      <w:ind w:right="-30"/>
      <w:jc w:val="center"/>
      <w:outlineLvl w:val="4"/>
    </w:pPr>
    <w:rPr>
      <w:b/>
      <w:bCs/>
    </w:rPr>
  </w:style>
  <w:style w:type="paragraph" w:styleId="7">
    <w:name w:val="heading 7"/>
    <w:basedOn w:val="a"/>
    <w:next w:val="a"/>
    <w:link w:val="70"/>
    <w:qFormat/>
    <w:rsid w:val="00785064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785064"/>
    <w:rPr>
      <w:rFonts w:ascii="Times New Roman" w:eastAsia="Times New Roman" w:hAnsi="Times New Roman" w:cs="Times New Roman"/>
      <w:b/>
      <w:i/>
      <w:iCs/>
      <w:sz w:val="28"/>
      <w:szCs w:val="24"/>
      <w:lang w:eastAsia="ru-RU"/>
    </w:rPr>
  </w:style>
  <w:style w:type="character" w:customStyle="1" w:styleId="20">
    <w:name w:val="Заголовок 2 Знак"/>
    <w:link w:val="2"/>
    <w:rsid w:val="0078506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Заголовок 3 Знак"/>
    <w:link w:val="3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40">
    <w:name w:val="Заголовок 4 Знак"/>
    <w:link w:val="4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50">
    <w:name w:val="Заголовок 5 Знак"/>
    <w:link w:val="5"/>
    <w:rsid w:val="0078506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70">
    <w:name w:val="Заголовок 7 Знак"/>
    <w:link w:val="7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rsid w:val="00785064"/>
    <w:rPr>
      <w:rFonts w:ascii="Times New Roman" w:eastAsia="Times New Roman" w:hAnsi="Times New Roman"/>
    </w:rPr>
  </w:style>
  <w:style w:type="paragraph" w:styleId="a3">
    <w:name w:val="Subtitle"/>
    <w:basedOn w:val="a"/>
    <w:link w:val="a4"/>
    <w:qFormat/>
    <w:rsid w:val="00785064"/>
    <w:pPr>
      <w:jc w:val="right"/>
    </w:pPr>
    <w:rPr>
      <w:i/>
      <w:szCs w:val="20"/>
    </w:rPr>
  </w:style>
  <w:style w:type="character" w:customStyle="1" w:styleId="a4">
    <w:name w:val="Подзаголовок Знак"/>
    <w:link w:val="a3"/>
    <w:rsid w:val="00785064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51">
    <w:name w:val="Заголовок 51"/>
    <w:basedOn w:val="11"/>
    <w:next w:val="11"/>
    <w:rsid w:val="00785064"/>
    <w:pPr>
      <w:keepNext/>
      <w:jc w:val="center"/>
    </w:pPr>
    <w:rPr>
      <w:sz w:val="24"/>
    </w:rPr>
  </w:style>
  <w:style w:type="paragraph" w:styleId="a5">
    <w:name w:val="Body Text Indent"/>
    <w:basedOn w:val="a"/>
    <w:link w:val="a6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a6">
    <w:name w:val="Основной текст с отступом Знак"/>
    <w:link w:val="a5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41">
    <w:name w:val="Заголовок 41"/>
    <w:basedOn w:val="11"/>
    <w:next w:val="11"/>
    <w:rsid w:val="00785064"/>
    <w:pPr>
      <w:keepNext/>
      <w:jc w:val="center"/>
    </w:pPr>
    <w:rPr>
      <w:b/>
      <w:sz w:val="24"/>
    </w:rPr>
  </w:style>
  <w:style w:type="paragraph" w:styleId="a7">
    <w:name w:val="Body Text"/>
    <w:basedOn w:val="a"/>
    <w:link w:val="a8"/>
    <w:rsid w:val="00785064"/>
    <w:pPr>
      <w:jc w:val="both"/>
    </w:pPr>
    <w:rPr>
      <w:szCs w:val="20"/>
    </w:rPr>
  </w:style>
  <w:style w:type="character" w:customStyle="1" w:styleId="a8">
    <w:name w:val="Основной текст Знак"/>
    <w:link w:val="a7"/>
    <w:rsid w:val="007850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">
    <w:name w:val="Основной текст 21"/>
    <w:basedOn w:val="a"/>
    <w:rsid w:val="00785064"/>
    <w:pPr>
      <w:ind w:firstLine="709"/>
      <w:jc w:val="both"/>
    </w:pPr>
    <w:rPr>
      <w:b/>
      <w:kern w:val="28"/>
      <w:szCs w:val="20"/>
    </w:rPr>
  </w:style>
  <w:style w:type="paragraph" w:styleId="31">
    <w:name w:val="Body Text Indent 3"/>
    <w:basedOn w:val="a"/>
    <w:link w:val="32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32">
    <w:name w:val="Основной текст с отступом 3 Знак"/>
    <w:link w:val="31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310">
    <w:name w:val="Основной текст с отступом 31"/>
    <w:basedOn w:val="a"/>
    <w:rsid w:val="00785064"/>
    <w:pPr>
      <w:ind w:firstLine="720"/>
      <w:jc w:val="both"/>
    </w:pPr>
    <w:rPr>
      <w:szCs w:val="20"/>
    </w:rPr>
  </w:style>
  <w:style w:type="paragraph" w:customStyle="1" w:styleId="22">
    <w:name w:val="çàãîëîâîê 2"/>
    <w:basedOn w:val="a"/>
    <w:next w:val="a"/>
    <w:rsid w:val="00785064"/>
    <w:pPr>
      <w:keepNext/>
      <w:jc w:val="center"/>
    </w:pPr>
    <w:rPr>
      <w:szCs w:val="20"/>
    </w:rPr>
  </w:style>
  <w:style w:type="character" w:customStyle="1" w:styleId="12">
    <w:name w:val="Номер страницы1"/>
    <w:basedOn w:val="13"/>
    <w:rsid w:val="00785064"/>
  </w:style>
  <w:style w:type="character" w:customStyle="1" w:styleId="13">
    <w:name w:val="Основной шрифт абзаца1"/>
    <w:rsid w:val="00785064"/>
  </w:style>
  <w:style w:type="paragraph" w:customStyle="1" w:styleId="14">
    <w:name w:val="Верхний колонтитул1"/>
    <w:basedOn w:val="11"/>
    <w:rsid w:val="00785064"/>
    <w:pPr>
      <w:tabs>
        <w:tab w:val="center" w:pos="4153"/>
        <w:tab w:val="right" w:pos="8306"/>
      </w:tabs>
    </w:pPr>
  </w:style>
  <w:style w:type="character" w:styleId="a9">
    <w:name w:val="page number"/>
    <w:basedOn w:val="a0"/>
    <w:rsid w:val="00785064"/>
  </w:style>
  <w:style w:type="paragraph" w:styleId="aa">
    <w:name w:val="footer"/>
    <w:basedOn w:val="a"/>
    <w:link w:val="ab"/>
    <w:uiPriority w:val="99"/>
    <w:rsid w:val="00785064"/>
    <w:pPr>
      <w:tabs>
        <w:tab w:val="center" w:pos="4153"/>
        <w:tab w:val="right" w:pos="8306"/>
      </w:tabs>
    </w:pPr>
    <w:rPr>
      <w:rFonts w:ascii="Courier Tur" w:hAnsi="Courier Tur"/>
      <w:sz w:val="20"/>
      <w:szCs w:val="20"/>
    </w:rPr>
  </w:style>
  <w:style w:type="character" w:customStyle="1" w:styleId="ab">
    <w:name w:val="Нижний колонтитул Знак"/>
    <w:link w:val="aa"/>
    <w:uiPriority w:val="99"/>
    <w:rsid w:val="00785064"/>
    <w:rPr>
      <w:rFonts w:ascii="Courier Tur" w:eastAsia="Times New Roman" w:hAnsi="Courier Tur" w:cs="Times New Roman"/>
      <w:sz w:val="20"/>
      <w:szCs w:val="20"/>
      <w:lang w:eastAsia="ru-RU"/>
    </w:rPr>
  </w:style>
  <w:style w:type="paragraph" w:styleId="ac">
    <w:name w:val="header"/>
    <w:basedOn w:val="a"/>
    <w:link w:val="ad"/>
    <w:uiPriority w:val="99"/>
    <w:rsid w:val="0078506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"/>
    <w:link w:val="24"/>
    <w:rsid w:val="00785064"/>
    <w:pPr>
      <w:ind w:firstLine="720"/>
    </w:pPr>
  </w:style>
  <w:style w:type="character" w:customStyle="1" w:styleId="24">
    <w:name w:val="Основной текст с отступом 2 Знак"/>
    <w:link w:val="23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Схема документа Знак"/>
    <w:link w:val="af"/>
    <w:semiHidden/>
    <w:rsid w:val="00785064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f">
    <w:name w:val="Document Map"/>
    <w:basedOn w:val="a"/>
    <w:link w:val="ae"/>
    <w:semiHidden/>
    <w:rsid w:val="00785064"/>
    <w:pPr>
      <w:shd w:val="clear" w:color="auto" w:fill="000080"/>
    </w:pPr>
    <w:rPr>
      <w:rFonts w:ascii="Tahoma" w:hAnsi="Tahoma"/>
    </w:rPr>
  </w:style>
  <w:style w:type="character" w:customStyle="1" w:styleId="15">
    <w:name w:val="Схема документа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25">
    <w:name w:val="Body Text 2"/>
    <w:basedOn w:val="a"/>
    <w:link w:val="26"/>
    <w:rsid w:val="00785064"/>
    <w:pPr>
      <w:tabs>
        <w:tab w:val="left" w:pos="8220"/>
        <w:tab w:val="left" w:pos="8355"/>
      </w:tabs>
      <w:jc w:val="both"/>
    </w:pPr>
    <w:rPr>
      <w:sz w:val="28"/>
    </w:rPr>
  </w:style>
  <w:style w:type="character" w:customStyle="1" w:styleId="26">
    <w:name w:val="Основной текст 2 Знак"/>
    <w:link w:val="25"/>
    <w:rsid w:val="0078506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3">
    <w:name w:val="Body Text 3"/>
    <w:basedOn w:val="a"/>
    <w:link w:val="34"/>
    <w:rsid w:val="00785064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rsid w:val="0078506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0">
    <w:name w:val="Plain Text"/>
    <w:basedOn w:val="a"/>
    <w:link w:val="af1"/>
    <w:rsid w:val="00785064"/>
    <w:rPr>
      <w:rFonts w:ascii="Courier New" w:hAnsi="Courier New"/>
      <w:sz w:val="20"/>
      <w:szCs w:val="20"/>
    </w:rPr>
  </w:style>
  <w:style w:type="character" w:customStyle="1" w:styleId="af1">
    <w:name w:val="Текст Знак"/>
    <w:link w:val="af0"/>
    <w:rsid w:val="0078506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2">
    <w:name w:val="Normal (Web)"/>
    <w:basedOn w:val="a"/>
    <w:rsid w:val="00785064"/>
  </w:style>
  <w:style w:type="character" w:customStyle="1" w:styleId="af3">
    <w:name w:val="Текст выноски Знак"/>
    <w:link w:val="af4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4">
    <w:name w:val="Balloon Text"/>
    <w:basedOn w:val="a"/>
    <w:link w:val="af3"/>
    <w:semiHidden/>
    <w:rsid w:val="00785064"/>
    <w:rPr>
      <w:rFonts w:ascii="Tahoma" w:hAnsi="Tahoma"/>
      <w:sz w:val="16"/>
      <w:szCs w:val="16"/>
    </w:rPr>
  </w:style>
  <w:style w:type="character" w:customStyle="1" w:styleId="16">
    <w:name w:val="Текст выноски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5">
    <w:name w:val="Block Text"/>
    <w:basedOn w:val="a"/>
    <w:rsid w:val="00785064"/>
    <w:pPr>
      <w:shd w:val="clear" w:color="auto" w:fill="FFFFFF"/>
      <w:spacing w:before="230" w:line="295" w:lineRule="exact"/>
      <w:ind w:left="14" w:right="36" w:firstLine="706"/>
      <w:jc w:val="both"/>
    </w:pPr>
  </w:style>
  <w:style w:type="paragraph" w:styleId="af6">
    <w:name w:val="Title"/>
    <w:basedOn w:val="a"/>
    <w:link w:val="af7"/>
    <w:qFormat/>
    <w:rsid w:val="00785064"/>
    <w:pPr>
      <w:ind w:firstLine="567"/>
      <w:jc w:val="center"/>
    </w:pPr>
    <w:rPr>
      <w:b/>
      <w:sz w:val="28"/>
      <w:szCs w:val="20"/>
    </w:rPr>
  </w:style>
  <w:style w:type="character" w:customStyle="1" w:styleId="af7">
    <w:name w:val="Название Знак"/>
    <w:link w:val="af6"/>
    <w:rsid w:val="0078506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10">
    <w:name w:val="Заголовок 51"/>
    <w:basedOn w:val="a"/>
    <w:next w:val="a"/>
    <w:rsid w:val="00553939"/>
  </w:style>
  <w:style w:type="character" w:styleId="af8">
    <w:name w:val="Hyperlink"/>
    <w:uiPriority w:val="99"/>
    <w:unhideWhenUsed/>
    <w:rsid w:val="009C22A5"/>
    <w:rPr>
      <w:color w:val="0000FF"/>
      <w:u w:val="single"/>
    </w:rPr>
  </w:style>
  <w:style w:type="table" w:styleId="af9">
    <w:name w:val="Table Grid"/>
    <w:basedOn w:val="a1"/>
    <w:uiPriority w:val="59"/>
    <w:rsid w:val="00B96F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8241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71">
    <w:name w:val="Заголовок 71"/>
    <w:basedOn w:val="11"/>
    <w:next w:val="11"/>
    <w:rsid w:val="00967456"/>
    <w:pPr>
      <w:keepNext/>
    </w:pPr>
    <w:rPr>
      <w:sz w:val="24"/>
    </w:rPr>
  </w:style>
  <w:style w:type="paragraph" w:customStyle="1" w:styleId="210">
    <w:name w:val="Основной текст с отступом 21"/>
    <w:basedOn w:val="a"/>
    <w:rsid w:val="00967456"/>
    <w:pPr>
      <w:widowControl w:val="0"/>
      <w:ind w:firstLine="709"/>
      <w:jc w:val="both"/>
    </w:pPr>
    <w:rPr>
      <w:szCs w:val="20"/>
    </w:rPr>
  </w:style>
  <w:style w:type="paragraph" w:customStyle="1" w:styleId="61">
    <w:name w:val="Заголовок 61"/>
    <w:basedOn w:val="11"/>
    <w:next w:val="11"/>
    <w:rsid w:val="00967456"/>
    <w:pPr>
      <w:keepNext/>
      <w:jc w:val="right"/>
    </w:pPr>
    <w:rPr>
      <w:sz w:val="28"/>
    </w:rPr>
  </w:style>
  <w:style w:type="paragraph" w:customStyle="1" w:styleId="42">
    <w:name w:val="çàãîëîâîê 4"/>
    <w:basedOn w:val="a"/>
    <w:next w:val="a"/>
    <w:rsid w:val="00967456"/>
    <w:pPr>
      <w:keepNext/>
      <w:jc w:val="right"/>
    </w:pPr>
    <w:rPr>
      <w:szCs w:val="20"/>
    </w:rPr>
  </w:style>
  <w:style w:type="paragraph" w:customStyle="1" w:styleId="caaieiaie3">
    <w:name w:val="caaieiaie 3"/>
    <w:basedOn w:val="a"/>
    <w:next w:val="a"/>
    <w:rsid w:val="00967456"/>
    <w:pPr>
      <w:keepNext/>
      <w:jc w:val="center"/>
    </w:pPr>
    <w:rPr>
      <w:sz w:val="28"/>
      <w:szCs w:val="20"/>
    </w:rPr>
  </w:style>
  <w:style w:type="paragraph" w:customStyle="1" w:styleId="caaieiaie4">
    <w:name w:val="caaieiaie 4"/>
    <w:basedOn w:val="a"/>
    <w:next w:val="a"/>
    <w:rsid w:val="00967456"/>
    <w:pPr>
      <w:keepNext/>
    </w:pPr>
    <w:rPr>
      <w:sz w:val="28"/>
      <w:szCs w:val="20"/>
    </w:rPr>
  </w:style>
  <w:style w:type="paragraph" w:customStyle="1" w:styleId="17">
    <w:name w:val="Стиль1"/>
    <w:basedOn w:val="a"/>
    <w:rsid w:val="00967456"/>
    <w:pPr>
      <w:tabs>
        <w:tab w:val="left" w:pos="360"/>
      </w:tabs>
      <w:spacing w:after="120"/>
      <w:ind w:left="284" w:hanging="284"/>
      <w:jc w:val="both"/>
    </w:pPr>
    <w:rPr>
      <w:b/>
      <w:szCs w:val="20"/>
    </w:rPr>
  </w:style>
  <w:style w:type="paragraph" w:customStyle="1" w:styleId="Normal1">
    <w:name w:val="Normal1"/>
    <w:rsid w:val="00967456"/>
    <w:rPr>
      <w:rFonts w:ascii="Times New Roman" w:eastAsia="Times New Roman" w:hAnsi="Times New Roman"/>
    </w:rPr>
  </w:style>
  <w:style w:type="paragraph" w:customStyle="1" w:styleId="18">
    <w:name w:val="Обычный1"/>
    <w:rsid w:val="00967456"/>
    <w:rPr>
      <w:rFonts w:ascii="Times New Roman" w:eastAsia="Times New Roman" w:hAnsi="Times New Roman"/>
      <w:snapToGrid w:val="0"/>
      <w:color w:val="000000"/>
      <w:sz w:val="24"/>
      <w:szCs w:val="24"/>
    </w:rPr>
  </w:style>
  <w:style w:type="paragraph" w:customStyle="1" w:styleId="710">
    <w:name w:val="Заголовок 71"/>
    <w:basedOn w:val="18"/>
    <w:next w:val="18"/>
    <w:rsid w:val="00967456"/>
    <w:pPr>
      <w:keepNext/>
    </w:pPr>
  </w:style>
  <w:style w:type="paragraph" w:customStyle="1" w:styleId="211">
    <w:name w:val="Основной текст с отступом 21"/>
    <w:basedOn w:val="a"/>
    <w:rsid w:val="00967456"/>
    <w:pPr>
      <w:widowControl w:val="0"/>
      <w:ind w:firstLine="709"/>
      <w:jc w:val="both"/>
    </w:pPr>
    <w:rPr>
      <w:snapToGrid w:val="0"/>
      <w:color w:val="000000"/>
      <w:szCs w:val="20"/>
    </w:rPr>
  </w:style>
  <w:style w:type="paragraph" w:customStyle="1" w:styleId="410">
    <w:name w:val="Заголовок 41"/>
    <w:basedOn w:val="18"/>
    <w:next w:val="18"/>
    <w:rsid w:val="00967456"/>
    <w:pPr>
      <w:keepNext/>
      <w:jc w:val="center"/>
    </w:pPr>
    <w:rPr>
      <w:b/>
    </w:rPr>
  </w:style>
  <w:style w:type="paragraph" w:customStyle="1" w:styleId="212">
    <w:name w:val="Основной текст 21"/>
    <w:basedOn w:val="a"/>
    <w:rsid w:val="00967456"/>
    <w:pPr>
      <w:ind w:firstLine="709"/>
      <w:jc w:val="both"/>
    </w:pPr>
    <w:rPr>
      <w:b/>
      <w:snapToGrid w:val="0"/>
      <w:color w:val="000000"/>
      <w:kern w:val="28"/>
      <w:szCs w:val="20"/>
    </w:rPr>
  </w:style>
  <w:style w:type="paragraph" w:customStyle="1" w:styleId="610">
    <w:name w:val="Заголовок 61"/>
    <w:basedOn w:val="18"/>
    <w:next w:val="18"/>
    <w:rsid w:val="00967456"/>
    <w:pPr>
      <w:keepNext/>
      <w:jc w:val="right"/>
    </w:pPr>
    <w:rPr>
      <w:sz w:val="28"/>
    </w:rPr>
  </w:style>
  <w:style w:type="paragraph" w:customStyle="1" w:styleId="311">
    <w:name w:val="Основной текст с отступом 31"/>
    <w:basedOn w:val="a"/>
    <w:rsid w:val="00967456"/>
    <w:pPr>
      <w:ind w:firstLine="720"/>
      <w:jc w:val="both"/>
    </w:pPr>
    <w:rPr>
      <w:snapToGrid w:val="0"/>
      <w:color w:val="000000"/>
      <w:szCs w:val="20"/>
    </w:rPr>
  </w:style>
  <w:style w:type="character" w:customStyle="1" w:styleId="19">
    <w:name w:val="Номер страницы1"/>
    <w:basedOn w:val="1a"/>
    <w:rsid w:val="00967456"/>
  </w:style>
  <w:style w:type="character" w:customStyle="1" w:styleId="1a">
    <w:name w:val="Основной шрифт абзаца1"/>
    <w:rsid w:val="00967456"/>
  </w:style>
  <w:style w:type="paragraph" w:customStyle="1" w:styleId="1b">
    <w:name w:val="Верхний колонтитул1"/>
    <w:basedOn w:val="18"/>
    <w:rsid w:val="00967456"/>
    <w:pPr>
      <w:tabs>
        <w:tab w:val="center" w:pos="4153"/>
        <w:tab w:val="right" w:pos="8306"/>
      </w:tabs>
    </w:pPr>
  </w:style>
  <w:style w:type="character" w:styleId="afa">
    <w:name w:val="annotation reference"/>
    <w:uiPriority w:val="99"/>
    <w:unhideWhenUsed/>
    <w:rsid w:val="00967456"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967456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967456"/>
    <w:rPr>
      <w:rFonts w:ascii="Times New Roman" w:eastAsia="Times New Roman" w:hAnsi="Times New Roman"/>
    </w:rPr>
  </w:style>
  <w:style w:type="paragraph" w:styleId="afd">
    <w:name w:val="annotation subject"/>
    <w:basedOn w:val="afb"/>
    <w:next w:val="afb"/>
    <w:link w:val="afe"/>
    <w:uiPriority w:val="99"/>
    <w:unhideWhenUsed/>
    <w:rsid w:val="00967456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rsid w:val="00967456"/>
    <w:rPr>
      <w:b/>
      <w:bCs/>
    </w:rPr>
  </w:style>
  <w:style w:type="character" w:styleId="aff">
    <w:name w:val="FollowedHyperlink"/>
    <w:uiPriority w:val="99"/>
    <w:unhideWhenUsed/>
    <w:rsid w:val="00967456"/>
    <w:rPr>
      <w:color w:val="800080"/>
      <w:u w:val="single"/>
    </w:rPr>
  </w:style>
  <w:style w:type="paragraph" w:customStyle="1" w:styleId="font5">
    <w:name w:val="font5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20"/>
      <w:szCs w:val="20"/>
    </w:rPr>
  </w:style>
  <w:style w:type="paragraph" w:customStyle="1" w:styleId="font6">
    <w:name w:val="font6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16"/>
      <w:szCs w:val="16"/>
    </w:rPr>
  </w:style>
  <w:style w:type="paragraph" w:customStyle="1" w:styleId="xl63">
    <w:name w:val="xl63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4">
    <w:name w:val="xl64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5">
    <w:name w:val="xl65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7">
    <w:name w:val="xl67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8">
    <w:name w:val="xl6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a"/>
    <w:rsid w:val="00967456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0">
    <w:name w:val="xl70"/>
    <w:basedOn w:val="a"/>
    <w:rsid w:val="00967456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1">
    <w:name w:val="xl71"/>
    <w:basedOn w:val="a"/>
    <w:rsid w:val="00967456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2">
    <w:name w:val="xl72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3">
    <w:name w:val="xl73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</w:style>
  <w:style w:type="paragraph" w:customStyle="1" w:styleId="xl74">
    <w:name w:val="xl74"/>
    <w:basedOn w:val="a"/>
    <w:rsid w:val="0096745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6">
    <w:name w:val="xl76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7">
    <w:name w:val="xl77"/>
    <w:basedOn w:val="a"/>
    <w:rsid w:val="00967456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8">
    <w:name w:val="xl78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9">
    <w:name w:val="xl79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0">
    <w:name w:val="xl80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1">
    <w:name w:val="xl81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numbering" w:customStyle="1" w:styleId="1c">
    <w:name w:val="Нет списка1"/>
    <w:next w:val="a2"/>
    <w:uiPriority w:val="99"/>
    <w:semiHidden/>
    <w:unhideWhenUsed/>
    <w:rsid w:val="00967456"/>
  </w:style>
  <w:style w:type="paragraph" w:customStyle="1" w:styleId="xl82">
    <w:name w:val="xl82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3">
    <w:name w:val="xl83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4">
    <w:name w:val="xl84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styleId="aff0">
    <w:name w:val="No Spacing"/>
    <w:uiPriority w:val="1"/>
    <w:qFormat/>
    <w:rsid w:val="00967456"/>
    <w:rPr>
      <w:rFonts w:ascii="Times New Roman" w:hAnsi="Times New Roman"/>
      <w:color w:val="000000"/>
      <w:szCs w:val="24"/>
      <w:lang w:eastAsia="en-US"/>
    </w:rPr>
  </w:style>
  <w:style w:type="paragraph" w:customStyle="1" w:styleId="xl85">
    <w:name w:val="xl85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6">
    <w:name w:val="xl86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7">
    <w:name w:val="xl87"/>
    <w:basedOn w:val="a"/>
    <w:rsid w:val="00967456"/>
    <w:pP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8">
    <w:name w:val="xl8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9">
    <w:name w:val="xl89"/>
    <w:basedOn w:val="a"/>
    <w:rsid w:val="0096745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27">
    <w:name w:val="Обычный2"/>
    <w:rsid w:val="00AB400E"/>
    <w:rPr>
      <w:rFonts w:ascii="Times New Roman" w:eastAsia="Times New Roman" w:hAnsi="Times New Roman"/>
    </w:rPr>
  </w:style>
  <w:style w:type="paragraph" w:customStyle="1" w:styleId="35">
    <w:name w:val="Обычный3"/>
    <w:rsid w:val="009F14B6"/>
    <w:rPr>
      <w:rFonts w:ascii="Times New Roman" w:eastAsia="Times New Roman" w:hAnsi="Times New Roman"/>
    </w:rPr>
  </w:style>
  <w:style w:type="paragraph" w:customStyle="1" w:styleId="52">
    <w:name w:val="Заголовок 52"/>
    <w:basedOn w:val="35"/>
    <w:next w:val="35"/>
    <w:rsid w:val="009F14B6"/>
    <w:pPr>
      <w:keepNext/>
      <w:jc w:val="center"/>
    </w:pPr>
    <w:rPr>
      <w:sz w:val="24"/>
    </w:rPr>
  </w:style>
  <w:style w:type="paragraph" w:customStyle="1" w:styleId="420">
    <w:name w:val="Заголовок 42"/>
    <w:basedOn w:val="35"/>
    <w:next w:val="35"/>
    <w:rsid w:val="009F14B6"/>
    <w:pPr>
      <w:keepNext/>
      <w:jc w:val="center"/>
    </w:pPr>
    <w:rPr>
      <w:b/>
      <w:sz w:val="24"/>
    </w:rPr>
  </w:style>
  <w:style w:type="paragraph" w:customStyle="1" w:styleId="220">
    <w:name w:val="Основной текст 22"/>
    <w:basedOn w:val="a"/>
    <w:rsid w:val="009F14B6"/>
    <w:pPr>
      <w:ind w:firstLine="709"/>
      <w:jc w:val="both"/>
    </w:pPr>
    <w:rPr>
      <w:b/>
      <w:kern w:val="28"/>
      <w:szCs w:val="20"/>
    </w:rPr>
  </w:style>
  <w:style w:type="paragraph" w:customStyle="1" w:styleId="320">
    <w:name w:val="Основной текст с отступом 32"/>
    <w:basedOn w:val="a"/>
    <w:rsid w:val="009F14B6"/>
    <w:pPr>
      <w:ind w:firstLine="720"/>
      <w:jc w:val="both"/>
    </w:pPr>
    <w:rPr>
      <w:szCs w:val="20"/>
    </w:rPr>
  </w:style>
  <w:style w:type="character" w:customStyle="1" w:styleId="28">
    <w:name w:val="Номер страницы2"/>
    <w:basedOn w:val="29"/>
    <w:rsid w:val="009F14B6"/>
  </w:style>
  <w:style w:type="character" w:customStyle="1" w:styleId="29">
    <w:name w:val="Основной шрифт абзаца2"/>
    <w:rsid w:val="009F14B6"/>
  </w:style>
  <w:style w:type="paragraph" w:customStyle="1" w:styleId="2a">
    <w:name w:val="Верхний колонтитул2"/>
    <w:basedOn w:val="35"/>
    <w:rsid w:val="009F14B6"/>
    <w:pPr>
      <w:tabs>
        <w:tab w:val="center" w:pos="4153"/>
        <w:tab w:val="right" w:pos="8306"/>
      </w:tabs>
    </w:pPr>
  </w:style>
  <w:style w:type="paragraph" w:customStyle="1" w:styleId="72">
    <w:name w:val="Заголовок 72"/>
    <w:basedOn w:val="35"/>
    <w:next w:val="35"/>
    <w:rsid w:val="009F14B6"/>
    <w:pPr>
      <w:keepNext/>
    </w:pPr>
    <w:rPr>
      <w:sz w:val="24"/>
    </w:rPr>
  </w:style>
  <w:style w:type="paragraph" w:customStyle="1" w:styleId="221">
    <w:name w:val="Основной текст с отступом 22"/>
    <w:basedOn w:val="a"/>
    <w:rsid w:val="009F14B6"/>
    <w:pPr>
      <w:widowControl w:val="0"/>
      <w:ind w:firstLine="709"/>
      <w:jc w:val="both"/>
    </w:pPr>
    <w:rPr>
      <w:szCs w:val="20"/>
    </w:rPr>
  </w:style>
  <w:style w:type="paragraph" w:customStyle="1" w:styleId="62">
    <w:name w:val="Заголовок 62"/>
    <w:basedOn w:val="35"/>
    <w:next w:val="35"/>
    <w:rsid w:val="009F14B6"/>
    <w:pPr>
      <w:keepNext/>
      <w:jc w:val="right"/>
    </w:pPr>
    <w:rPr>
      <w:sz w:val="28"/>
    </w:rPr>
  </w:style>
  <w:style w:type="paragraph" w:customStyle="1" w:styleId="330">
    <w:name w:val="Основной текст с отступом 33"/>
    <w:basedOn w:val="a"/>
    <w:rsid w:val="00B44E34"/>
    <w:pPr>
      <w:ind w:firstLine="720"/>
      <w:jc w:val="both"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%20(x86)\SIPS\Templates\&#1053;&#1054;&#1057;&#1058;12\&#1064;&#1072;&#1073;&#1083;&#1086;&#1085;&#1099;_&#1080;&#1079;&#1084;&#1077;&#1085;&#1077;&#1085;&#1085;&#1099;&#1077;\HOCT12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3A6E81-FDD0-4C53-9422-7406A7CA4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HOCT12</Template>
  <TotalTime>18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ikhitalenko</dc:creator>
  <cp:lastModifiedBy>dmona</cp:lastModifiedBy>
  <cp:revision>22</cp:revision>
  <dcterms:created xsi:type="dcterms:W3CDTF">2019-08-07T07:02:00Z</dcterms:created>
  <dcterms:modified xsi:type="dcterms:W3CDTF">2021-12-14T09:56:00Z</dcterms:modified>
</cp:coreProperties>
</file>