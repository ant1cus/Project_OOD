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A3629" w14:textId="77777777" w:rsidR="001C43CB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1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14:paraId="7EECB24F" w14:textId="77777777" w:rsidR="004E207A" w:rsidRPr="00185977" w:rsidRDefault="004E207A" w:rsidP="00F00C80">
      <w:pPr>
        <w:pStyle w:val="Normal1"/>
        <w:keepNext/>
        <w:keepLines/>
        <w:spacing w:line="0" w:lineRule="atLeast"/>
        <w:ind w:firstLine="709"/>
        <w:rPr>
          <w:b/>
          <w:sz w:val="24"/>
          <w:szCs w:val="24"/>
        </w:rPr>
      </w:pPr>
      <w:r>
        <w:t>(Для 2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0"/>
        <w:gridCol w:w="3184"/>
        <w:gridCol w:w="3184"/>
      </w:tblGrid>
      <w:tr w:rsidR="001C43CB" w:rsidRPr="00185977" w14:paraId="598F063C" w14:textId="77777777" w:rsidTr="00E85B5B">
        <w:trPr>
          <w:cantSplit/>
        </w:trPr>
        <w:tc>
          <w:tcPr>
            <w:tcW w:w="1859" w:type="pct"/>
            <w:vAlign w:val="center"/>
          </w:tcPr>
          <w:p w14:paraId="598184B9" w14:textId="77777777" w:rsidR="001C43CB" w:rsidRPr="00185977" w:rsidRDefault="001C43CB" w:rsidP="004E207A">
            <w:pPr>
              <w:keepNext/>
              <w:keepLines/>
              <w:tabs>
                <w:tab w:val="num" w:pos="720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1570" w:type="pct"/>
            <w:vAlign w:val="center"/>
          </w:tcPr>
          <w:p w14:paraId="58CD8925" w14:textId="77777777"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2 категория</w:t>
            </w:r>
          </w:p>
        </w:tc>
        <w:tc>
          <w:tcPr>
            <w:tcW w:w="1570" w:type="pct"/>
            <w:vAlign w:val="center"/>
          </w:tcPr>
          <w:p w14:paraId="60132569" w14:textId="77777777"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1C43CB" w14:paraId="051FFCBF" w14:textId="77777777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EF0483" w14:textId="77777777" w:rsidR="001C43CB" w:rsidRPr="00332CA4" w:rsidRDefault="001C43CB" w:rsidP="004E207A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8CF1D4" w14:textId="77777777" w:rsidR="001C43CB" w:rsidRPr="00332CA4" w:rsidRDefault="001C43CB" w:rsidP="004E207A">
            <w:pPr>
              <w:jc w:val="center"/>
            </w:pPr>
            <w:r>
              <w:t>91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261C7F" w14:textId="77777777" w:rsidR="001C43CB" w:rsidRPr="00332CA4" w:rsidRDefault="001C43CB" w:rsidP="004E207A">
            <w:pPr>
              <w:jc w:val="center"/>
            </w:pPr>
            <w:r>
              <w:t>91</w:t>
            </w:r>
          </w:p>
        </w:tc>
      </w:tr>
      <w:tr w:rsidR="001C43CB" w14:paraId="6CDDCEEE" w14:textId="77777777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2FDF3D" w14:textId="77777777"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93F54F" w14:textId="77777777" w:rsidR="001C43CB" w:rsidRPr="00332CA4" w:rsidRDefault="001C43CB" w:rsidP="004E207A">
            <w:pPr>
              <w:jc w:val="center"/>
            </w:pPr>
            <w:r>
              <w:t>44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36C2D9" w14:textId="77777777" w:rsidR="001C43CB" w:rsidRPr="00332CA4" w:rsidRDefault="001C43CB" w:rsidP="004E207A">
            <w:pPr>
              <w:jc w:val="center"/>
            </w:pPr>
            <w:r>
              <w:t>44</w:t>
            </w:r>
          </w:p>
        </w:tc>
      </w:tr>
      <w:tr w:rsidR="001C43CB" w14:paraId="71720926" w14:textId="77777777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5860F9" w14:textId="77777777"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8CE223" w14:textId="24205837" w:rsidR="001C43CB" w:rsidRPr="00B247DF" w:rsidRDefault="001C43CB" w:rsidP="004E207A">
            <w:pPr>
              <w:jc w:val="center"/>
              <w:rPr>
                <w:lang w:val="en-US"/>
              </w:rPr>
            </w:pPr>
            <w:r>
              <w:t>2</w:t>
            </w:r>
            <w:r w:rsidR="00B247DF">
              <w:rPr>
                <w:lang w:val="en-US"/>
              </w:rPr>
              <w:t>1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CC1C9A" w14:textId="185120F7" w:rsidR="001C43CB" w:rsidRPr="00B247DF" w:rsidRDefault="001C43CB" w:rsidP="004E207A">
            <w:pPr>
              <w:jc w:val="center"/>
              <w:rPr>
                <w:lang w:val="en-US"/>
              </w:rPr>
            </w:pPr>
            <w:r>
              <w:t>2</w:t>
            </w:r>
            <w:r w:rsidR="00B247DF">
              <w:rPr>
                <w:lang w:val="en-US"/>
              </w:rPr>
              <w:t>1</w:t>
            </w:r>
          </w:p>
        </w:tc>
      </w:tr>
      <w:tr w:rsidR="001C43CB" w14:paraId="5D0076E1" w14:textId="77777777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D5E267" w14:textId="77777777" w:rsidR="001C43CB" w:rsidRPr="00332CA4" w:rsidRDefault="001C43CB" w:rsidP="004E207A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5B5CF7" w14:textId="77777777" w:rsidR="001C43CB" w:rsidRPr="00332CA4" w:rsidRDefault="001C43CB" w:rsidP="004E207A">
            <w:pPr>
              <w:jc w:val="center"/>
            </w:pPr>
            <w:r>
              <w:t>1,2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0A3784" w14:textId="77777777" w:rsidR="001C43CB" w:rsidRPr="00332CA4" w:rsidRDefault="001C43CB" w:rsidP="004E207A">
            <w:pPr>
              <w:jc w:val="center"/>
            </w:pPr>
            <w:r>
              <w:t>1,2</w:t>
            </w:r>
          </w:p>
        </w:tc>
      </w:tr>
    </w:tbl>
    <w:p w14:paraId="75DD6ADB" w14:textId="77777777"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14:paraId="4A595196" w14:textId="77777777" w:rsidR="001C43CB" w:rsidRDefault="00202220" w:rsidP="00E85B5B">
      <w:pPr>
        <w:keepNext/>
        <w:keepLines/>
        <w:tabs>
          <w:tab w:val="left" w:pos="7377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2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14:paraId="5F9BD569" w14:textId="77777777" w:rsidR="004E207A" w:rsidRPr="00202220" w:rsidRDefault="004E207A" w:rsidP="00F00C80">
      <w:pPr>
        <w:keepNext/>
        <w:keepLines/>
        <w:tabs>
          <w:tab w:val="left" w:pos="7377"/>
        </w:tabs>
        <w:ind w:left="709"/>
        <w:rPr>
          <w:sz w:val="28"/>
          <w:szCs w:val="28"/>
        </w:rPr>
      </w:pPr>
      <w:r>
        <w:t>(Для 3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69"/>
        <w:gridCol w:w="6369"/>
      </w:tblGrid>
      <w:tr w:rsidR="00202220" w:rsidRPr="00185977" w14:paraId="2C3560AE" w14:textId="77777777" w:rsidTr="00E85B5B">
        <w:trPr>
          <w:cantSplit/>
        </w:trPr>
        <w:tc>
          <w:tcPr>
            <w:tcW w:w="1859" w:type="pct"/>
            <w:vAlign w:val="center"/>
          </w:tcPr>
          <w:p w14:paraId="785708E3" w14:textId="77777777" w:rsidR="00202220" w:rsidRPr="00185977" w:rsidRDefault="00202220" w:rsidP="00E85B5B">
            <w:pPr>
              <w:keepNext/>
              <w:keepLines/>
              <w:tabs>
                <w:tab w:val="num" w:pos="720"/>
              </w:tabs>
              <w:spacing w:line="276" w:lineRule="auto"/>
              <w:ind w:left="-89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3141" w:type="pct"/>
            <w:vAlign w:val="center"/>
          </w:tcPr>
          <w:p w14:paraId="3DFCF44F" w14:textId="77777777" w:rsidR="00202220" w:rsidRPr="00185977" w:rsidRDefault="00202220" w:rsidP="00E85B5B">
            <w:pPr>
              <w:keepNext/>
              <w:keepLines/>
              <w:tabs>
                <w:tab w:val="num" w:pos="720"/>
                <w:tab w:val="left" w:pos="1211"/>
              </w:tabs>
              <w:spacing w:line="276" w:lineRule="auto"/>
              <w:ind w:left="-108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202220" w14:paraId="194C7325" w14:textId="77777777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CAAEDB" w14:textId="77777777" w:rsidR="00202220" w:rsidRPr="00332CA4" w:rsidRDefault="00202220" w:rsidP="00E85B5B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A2D182" w14:textId="77777777" w:rsidR="00202220" w:rsidRPr="00332CA4" w:rsidRDefault="00202220" w:rsidP="00E85B5B">
            <w:pPr>
              <w:jc w:val="center"/>
            </w:pPr>
            <w:r>
              <w:t>91</w:t>
            </w:r>
          </w:p>
        </w:tc>
      </w:tr>
      <w:tr w:rsidR="00202220" w14:paraId="7518D686" w14:textId="77777777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EA234A" w14:textId="77777777"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58A759" w14:textId="77777777" w:rsidR="00202220" w:rsidRPr="00332CA4" w:rsidRDefault="00202220" w:rsidP="00E85B5B">
            <w:pPr>
              <w:jc w:val="center"/>
            </w:pPr>
            <w:r>
              <w:t>44</w:t>
            </w:r>
          </w:p>
        </w:tc>
      </w:tr>
      <w:tr w:rsidR="00202220" w14:paraId="73AC76E3" w14:textId="77777777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EAC0AC" w14:textId="77777777"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EE7933" w14:textId="0247D0E8" w:rsidR="00202220" w:rsidRPr="00032173" w:rsidRDefault="00202220" w:rsidP="00E85B5B">
            <w:pPr>
              <w:jc w:val="center"/>
              <w:rPr>
                <w:lang w:val="en-US"/>
              </w:rPr>
            </w:pPr>
            <w:r>
              <w:t>2</w:t>
            </w:r>
            <w:r w:rsidR="00032173">
              <w:rPr>
                <w:lang w:val="en-US"/>
              </w:rPr>
              <w:t>1</w:t>
            </w:r>
          </w:p>
        </w:tc>
      </w:tr>
      <w:tr w:rsidR="00202220" w14:paraId="6C2C85D6" w14:textId="77777777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59C8BE" w14:textId="77777777" w:rsidR="00202220" w:rsidRPr="00332CA4" w:rsidRDefault="00202220" w:rsidP="00E85B5B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76F89E" w14:textId="77777777" w:rsidR="00202220" w:rsidRPr="00332CA4" w:rsidRDefault="00202220" w:rsidP="00E85B5B">
            <w:pPr>
              <w:jc w:val="center"/>
            </w:pPr>
            <w:r>
              <w:t>1,2</w:t>
            </w:r>
          </w:p>
        </w:tc>
      </w:tr>
    </w:tbl>
    <w:p w14:paraId="031744AD" w14:textId="77777777"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14:paraId="2EB263E9" w14:textId="77777777" w:rsidR="001C43CB" w:rsidRPr="00185977" w:rsidRDefault="001C43CB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202220">
        <w:rPr>
          <w:b/>
          <w:sz w:val="24"/>
          <w:szCs w:val="24"/>
        </w:rPr>
        <w:t>3 (</w:t>
      </w:r>
      <w:r w:rsidR="00202220" w:rsidRPr="00202220">
        <w:rPr>
          <w:sz w:val="24"/>
          <w:szCs w:val="24"/>
        </w:rPr>
        <w:t>Расчет</w:t>
      </w:r>
      <w:r w:rsidR="008208A4" w:rsidRPr="008208A4">
        <w:rPr>
          <w:sz w:val="24"/>
          <w:szCs w:val="24"/>
        </w:rPr>
        <w:t xml:space="preserve"> </w:t>
      </w:r>
      <w:r w:rsidR="008208A4">
        <w:rPr>
          <w:sz w:val="24"/>
          <w:szCs w:val="24"/>
        </w:rPr>
        <w:t>Эл</w:t>
      </w:r>
      <w:r w:rsidR="00202220">
        <w:rPr>
          <w:b/>
          <w:sz w:val="24"/>
          <w:szCs w:val="24"/>
        </w:rPr>
        <w:t>)</w:t>
      </w:r>
    </w:p>
    <w:p w14:paraId="0CAFAAEE" w14:textId="77777777" w:rsidR="001C43CB" w:rsidRDefault="004E207A" w:rsidP="00F00C80">
      <w:pPr>
        <w:pStyle w:val="Normal1"/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14:paraId="4A3D294D" w14:textId="77777777"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999"/>
        <w:gridCol w:w="1043"/>
        <w:gridCol w:w="1307"/>
        <w:gridCol w:w="792"/>
        <w:gridCol w:w="782"/>
        <w:gridCol w:w="778"/>
        <w:gridCol w:w="783"/>
        <w:gridCol w:w="783"/>
        <w:gridCol w:w="914"/>
        <w:gridCol w:w="785"/>
        <w:gridCol w:w="756"/>
      </w:tblGrid>
      <w:tr w:rsidR="004E0B76" w:rsidRPr="00185977" w14:paraId="65A7B9EB" w14:textId="77777777" w:rsidTr="00E641F1">
        <w:tc>
          <w:tcPr>
            <w:tcW w:w="191" w:type="pct"/>
            <w:shd w:val="clear" w:color="auto" w:fill="auto"/>
            <w:vAlign w:val="center"/>
          </w:tcPr>
          <w:p w14:paraId="27665BB2" w14:textId="77777777"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1CD884A6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516" w:type="pct"/>
            <w:shd w:val="clear" w:color="auto" w:fill="auto"/>
            <w:vAlign w:val="center"/>
          </w:tcPr>
          <w:p w14:paraId="396584A2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646" w:type="pct"/>
            <w:shd w:val="clear" w:color="auto" w:fill="auto"/>
            <w:vAlign w:val="center"/>
          </w:tcPr>
          <w:p w14:paraId="069E1AC3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392" w:type="pct"/>
            <w:shd w:val="clear" w:color="auto" w:fill="auto"/>
            <w:vAlign w:val="center"/>
          </w:tcPr>
          <w:p w14:paraId="7A75717E" w14:textId="77777777"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shd w:val="clear" w:color="auto" w:fill="auto"/>
            <w:vAlign w:val="center"/>
          </w:tcPr>
          <w:p w14:paraId="068FF9FE" w14:textId="77777777"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5" w:type="pct"/>
            <w:shd w:val="clear" w:color="auto" w:fill="auto"/>
            <w:vAlign w:val="center"/>
          </w:tcPr>
          <w:p w14:paraId="5C764BA1" w14:textId="77777777" w:rsidR="004E0B76" w:rsidRPr="00185977" w:rsidRDefault="004E0B76" w:rsidP="000B582B">
            <w:pPr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shd w:val="clear" w:color="auto" w:fill="auto"/>
            <w:vAlign w:val="center"/>
          </w:tcPr>
          <w:p w14:paraId="41404ED5" w14:textId="77777777" w:rsidR="004E0B76" w:rsidRPr="00E641F1" w:rsidRDefault="004E0B76" w:rsidP="000B582B">
            <w:pPr>
              <w:jc w:val="center"/>
              <w:rPr>
                <w:b/>
              </w:rPr>
            </w:pPr>
            <w:r w:rsidRPr="00E641F1">
              <w:rPr>
                <w:b/>
              </w:rPr>
              <w:t xml:space="preserve"> Δ</w:t>
            </w:r>
            <w:r w:rsidRPr="00E641F1">
              <w:rPr>
                <w:b/>
                <w:vertAlign w:val="superscript"/>
              </w:rPr>
              <w:t>1</w:t>
            </w:r>
            <w:r w:rsidRPr="00E641F1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shd w:val="clear" w:color="auto" w:fill="auto"/>
            <w:vAlign w:val="center"/>
          </w:tcPr>
          <w:p w14:paraId="5B1D1812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52" w:type="pct"/>
            <w:shd w:val="clear" w:color="auto" w:fill="auto"/>
            <w:vAlign w:val="center"/>
          </w:tcPr>
          <w:p w14:paraId="06314A73" w14:textId="77777777" w:rsidR="004E0B76" w:rsidRPr="00185977" w:rsidRDefault="004E0B76" w:rsidP="000B582B">
            <w:pPr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2C01E470" w14:textId="77777777" w:rsidR="004E0B76" w:rsidRPr="00185977" w:rsidRDefault="004E0B76" w:rsidP="000B582B">
            <w:pPr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5FA55B2D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lang w:val="en-US"/>
              </w:rPr>
              <w:t>, м</w:t>
            </w:r>
          </w:p>
        </w:tc>
      </w:tr>
      <w:tr w:rsidR="004E0B76" w:rsidRPr="00185977" w14:paraId="4A78AA3A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6E944DC6" w14:textId="77777777" w:rsidR="004E0B76" w:rsidRPr="00E641F1" w:rsidRDefault="004E0B76" w:rsidP="000B582B">
            <w:pPr>
              <w:jc w:val="center"/>
            </w:pPr>
            <w:r w:rsidRPr="00E641F1">
              <w:rPr>
                <w:b/>
              </w:rPr>
              <w:t>2 категория</w:t>
            </w:r>
          </w:p>
        </w:tc>
      </w:tr>
      <w:tr w:rsidR="004E0B76" w:rsidRPr="00185977" w14:paraId="098D4F02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1227524F" w14:textId="77777777" w:rsidR="004E0B76" w:rsidRPr="00E641F1" w:rsidRDefault="004E0B76" w:rsidP="000B582B">
            <w:pPr>
              <w:jc w:val="center"/>
            </w:pPr>
            <w:r w:rsidRPr="00E641F1">
              <w:rPr>
                <w:b/>
              </w:rPr>
              <w:t>Режим вывода информации на монитор 1920x1080/60 (LVDS)</w:t>
            </w:r>
          </w:p>
        </w:tc>
      </w:tr>
      <w:tr w:rsidR="004E0B76" w:rsidRPr="00185977" w14:paraId="2A111AFF" w14:textId="77777777" w:rsidTr="00E641F1">
        <w:tc>
          <w:tcPr>
            <w:tcW w:w="386" w:type="dxa"/>
            <w:shd w:val="clear" w:color="auto" w:fill="auto"/>
            <w:vAlign w:val="center"/>
          </w:tcPr>
          <w:p w14:paraId="0D1CBCF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FFFF00"/>
            <w:vAlign w:val="center"/>
            <w:shd w:fill="FFFF00"/>
            <w:shd w:fill="FFFF00"/>
          </w:tcPr>
          <w:p w14:paraId="228952C1" w14:textId="77777777" w:rsidR="004E0B76" w:rsidRPr="00E641F1" w:rsidRDefault="004E0B76" w:rsidP="000B582B">
            <w:pPr>
              <w:jc w:val="center"/>
            </w:pPr>
            <w:r w:rsidRPr="00E641F1">
              <w:t>153,36</w:t>
            </w:r>
          </w:p>
        </w:tc>
        <w:tc>
          <w:tcPr>
            <w:tcW w:w="1046" w:type="dxa"/>
            <w:shd w:val="clear" w:color="auto" w:fill="FFFF00"/>
            <w:vAlign w:val="center"/>
            <w:shd w:fill="FFFF00"/>
            <w:shd w:fill="FFFF00"/>
          </w:tcPr>
          <w:p w14:paraId="09386A7E" w14:textId="77777777" w:rsidR="004E0B76" w:rsidRPr="00E641F1" w:rsidRDefault="004E0B76" w:rsidP="000B582B">
            <w:pPr>
              <w:jc w:val="center"/>
            </w:pPr>
            <w:r w:rsidRPr="00E641F1">
              <w:t>306,72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45A15F9" w14:textId="77777777" w:rsidR="004E0B76" w:rsidRPr="00E641F1" w:rsidRDefault="004E0B76" w:rsidP="000B582B">
            <w:pPr>
              <w:jc w:val="center"/>
            </w:pPr>
            <w:r w:rsidRPr="00E641F1">
              <w:t>37,3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F09E61F" w14:textId="77777777" w:rsidR="004E0B76" w:rsidRPr="00E641F1" w:rsidRDefault="004E0B76" w:rsidP="000B582B">
            <w:pPr>
              <w:jc w:val="center"/>
            </w:pPr>
            <w:r w:rsidRPr="00E641F1">
              <w:t>4,7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9CE05FB" w14:textId="77777777" w:rsidR="004E0B76" w:rsidRPr="00E641F1" w:rsidRDefault="004E0B76" w:rsidP="000B582B">
            <w:pPr>
              <w:jc w:val="center"/>
            </w:pPr>
            <w:r w:rsidRPr="00E641F1">
              <w:t>2,88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FC85C67" w14:textId="77777777" w:rsidR="004E0B76" w:rsidRPr="00E641F1" w:rsidRDefault="004E0B76" w:rsidP="000B582B">
            <w:pPr>
              <w:jc w:val="center"/>
            </w:pPr>
            <w:r w:rsidRPr="00E641F1"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48DBCAD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C8C09D8" w14:textId="77777777" w:rsidR="004E0B76" w:rsidRPr="00E641F1" w:rsidRDefault="004E0B76" w:rsidP="000B582B">
            <w:pPr>
              <w:jc w:val="center"/>
            </w:pPr>
            <w:r w:rsidRPr="00E641F1"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3628AE0" w14:textId="77777777" w:rsidR="004E0B76" w:rsidRPr="00E641F1" w:rsidRDefault="004E0B76" w:rsidP="000B582B">
            <w:pPr>
              <w:jc w:val="center"/>
            </w:pPr>
            <w:r w:rsidRPr="00E641F1"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67659F6" w14:textId="77777777" w:rsidR="004E0B76" w:rsidRPr="00E641F1" w:rsidRDefault="004E0B76" w:rsidP="000B582B">
            <w:pPr>
              <w:jc w:val="center"/>
            </w:pPr>
            <w:r w:rsidRPr="00E641F1">
              <w:t>5</w:t>
            </w:r>
          </w:p>
        </w:tc>
        <w:tc>
          <w:tcPr>
            <w:tcW w:w="760" w:type="dxa"/>
            <w:shd w:val="clear" w:color="auto" w:fill="FFFF00"/>
            <w:vAlign w:val="center"/>
            <w:shd w:fill="FFFF00"/>
            <w:shd w:fill="FFFF00"/>
          </w:tcPr>
          <w:p w14:paraId="3566211D" w14:textId="77777777" w:rsidR="004E0B76" w:rsidRPr="00E641F1" w:rsidRDefault="004E0B76" w:rsidP="000B582B">
            <w:pPr>
              <w:jc w:val="center"/>
            </w:pPr>
            <w:r w:rsidRPr="00E641F1">
              <w:t>1,2</w:t>
            </w:r>
          </w:p>
        </w:tc>
      </w:tr>
      <w:tr w:rsidR="004E0B76" w:rsidRPr="00185977" w14:paraId="61C46FEC" w14:textId="77777777" w:rsidTr="00E641F1">
        <w:tc>
          <w:tcPr>
            <w:tcW w:w="386" w:type="dxa"/>
            <w:shd w:val="clear" w:color="auto" w:fill="auto"/>
            <w:vAlign w:val="center"/>
          </w:tcPr>
          <w:p w14:paraId="6D456AB9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FFFF00"/>
            <w:vAlign w:val="center"/>
            <w:shd w:fill="FFFF00"/>
            <w:shd w:fill="FFFF00"/>
          </w:tcPr>
          <w:p w14:paraId="1B1C1CFE" w14:textId="77777777" w:rsidR="004E0B76" w:rsidRPr="00E641F1" w:rsidRDefault="004E0B76" w:rsidP="000B582B">
            <w:pPr>
              <w:jc w:val="center"/>
            </w:pPr>
            <w:r w:rsidRPr="00E641F1">
              <w:t>306,72</w:t>
            </w:r>
          </w:p>
        </w:tc>
        <w:tc>
          <w:tcPr>
            <w:tcW w:w="1046" w:type="dxa"/>
            <w:shd w:val="clear" w:color="auto" w:fill="FFFF00"/>
            <w:vAlign w:val="center"/>
            <w:shd w:fill="FFFF00"/>
            <w:shd w:fill="FFFF00"/>
          </w:tcPr>
          <w:p w14:paraId="2090F166" w14:textId="77777777" w:rsidR="004E0B76" w:rsidRPr="00E641F1" w:rsidRDefault="004E0B76" w:rsidP="000B582B">
            <w:pPr>
              <w:jc w:val="center"/>
            </w:pPr>
            <w:r w:rsidRPr="00E641F1">
              <w:t>460,08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389A793" w14:textId="77777777" w:rsidR="004E0B76" w:rsidRPr="00E641F1" w:rsidRDefault="004E0B76" w:rsidP="000B582B">
            <w:pPr>
              <w:jc w:val="center"/>
            </w:pPr>
            <w:r w:rsidRPr="00E641F1">
              <w:t>35,45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2EEA439" w14:textId="77777777" w:rsidR="004E0B76" w:rsidRPr="00E641F1" w:rsidRDefault="004E0B76" w:rsidP="000B582B">
            <w:pPr>
              <w:jc w:val="center"/>
            </w:pPr>
            <w:r w:rsidRPr="00E641F1">
              <w:t>3,98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81ECEE4" w14:textId="77777777" w:rsidR="004E0B76" w:rsidRPr="00E641F1" w:rsidRDefault="004E0B76" w:rsidP="000B582B">
            <w:pPr>
              <w:jc w:val="center"/>
            </w:pPr>
            <w:r w:rsidRPr="00E641F1">
              <w:t>2,4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0F3AC70" w14:textId="77777777" w:rsidR="004E0B76" w:rsidRPr="00E641F1" w:rsidRDefault="004E0B76" w:rsidP="000B582B">
            <w:pPr>
              <w:jc w:val="center"/>
            </w:pPr>
            <w:r w:rsidRPr="00E641F1"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F2B2A97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60DBDE5" w14:textId="77777777" w:rsidR="004E0B76" w:rsidRPr="00E641F1" w:rsidRDefault="004E0B76" w:rsidP="000B582B">
            <w:pPr>
              <w:jc w:val="center"/>
            </w:pPr>
            <w:r w:rsidRPr="00E641F1">
              <w:t>15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83AC845" w14:textId="77777777" w:rsidR="004E0B76" w:rsidRPr="00E641F1" w:rsidRDefault="004E0B76" w:rsidP="000B582B">
            <w:pPr>
              <w:jc w:val="center"/>
            </w:pPr>
            <w:r w:rsidRPr="00E641F1"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221BCE2" w14:textId="77777777" w:rsidR="004E0B76" w:rsidRPr="00E641F1" w:rsidRDefault="004E0B76" w:rsidP="000B582B">
            <w:pPr>
              <w:jc w:val="center"/>
            </w:pPr>
            <w:r w:rsidRPr="00E641F1">
              <w:t>5</w:t>
            </w:r>
          </w:p>
        </w:tc>
        <w:tc>
          <w:tcPr>
            <w:tcW w:w="760" w:type="dxa"/>
            <w:shd w:val="clear" w:color="auto" w:fill="FFFF00"/>
            <w:vAlign w:val="center"/>
            <w:shd w:fill="FFFF00"/>
            <w:shd w:fill="FFFF00"/>
          </w:tcPr>
          <w:p w14:paraId="0357FE53" w14:textId="77777777" w:rsidR="004E0B76" w:rsidRPr="00E641F1" w:rsidRDefault="004E0B76" w:rsidP="000B582B">
            <w:pPr>
              <w:jc w:val="center"/>
            </w:pPr>
            <w:r w:rsidRPr="00E641F1">
              <w:t>1,1</w:t>
            </w:r>
          </w:p>
        </w:tc>
      </w:tr>
      <w:tr w:rsidR="004E0B76" w:rsidRPr="00185977" w14:paraId="5D4835F1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48068C4C" w14:textId="77777777" w:rsidR="004E0B76" w:rsidRPr="00E641F1" w:rsidRDefault="004E0B76" w:rsidP="000B582B">
            <w:r w:rsidRPr="00E641F1"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E41181A" w14:textId="77777777" w:rsidR="004E0B76" w:rsidRPr="00E641F1" w:rsidRDefault="004E0B76" w:rsidP="000B582B">
            <w:pPr>
              <w:jc w:val="center"/>
            </w:pPr>
            <w:r w:rsidRPr="00E641F1">
              <w:t>15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624664C6" w14:textId="77777777" w:rsidR="004E0B76" w:rsidRPr="00E641F1" w:rsidRDefault="004E0B76" w:rsidP="000B582B">
            <w:pPr>
              <w:jc w:val="center"/>
            </w:pPr>
            <w:r w:rsidRPr="00E641F1">
              <w:t>9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194FD23" w14:textId="77777777" w:rsidR="004E0B76" w:rsidRPr="00E641F1" w:rsidRDefault="004E0B76" w:rsidP="000B582B">
            <w:pPr>
              <w:jc w:val="center"/>
            </w:pPr>
            <w:r w:rsidRPr="00E641F1"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BBFEF33" w14:textId="77777777" w:rsidR="004E0B76" w:rsidRPr="00E641F1" w:rsidRDefault="004E0B76" w:rsidP="000B582B">
            <w:pPr>
              <w:jc w:val="center"/>
            </w:pPr>
            <w:r w:rsidRPr="00E641F1">
              <w:t>1,2</w:t>
            </w:r>
          </w:p>
        </w:tc>
      </w:tr>
      <w:tr w:rsidR="004E0B76" w:rsidRPr="00185977" w14:paraId="5A2571B2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364A4428" w14:textId="77777777" w:rsidR="004E0B76" w:rsidRPr="00E641F1" w:rsidRDefault="004E0B76" w:rsidP="000B582B">
            <w:pPr>
              <w:jc w:val="center"/>
            </w:pPr>
            <w:r w:rsidRPr="00E641F1">
              <w:rPr>
                <w:b/>
              </w:rPr>
              <w:t>Режим вывода информации на монитор 1920x1080/60 (HDMI)</w:t>
            </w:r>
          </w:p>
        </w:tc>
      </w:tr>
      <w:tr w:rsidR="004E0B76" w:rsidRPr="00185977" w14:paraId="1D0BFB79" w14:textId="77777777" w:rsidTr="00E641F1">
        <w:tc>
          <w:tcPr>
            <w:tcW w:w="386" w:type="dxa"/>
            <w:shd w:val="clear" w:color="auto" w:fill="auto"/>
            <w:vAlign w:val="center"/>
          </w:tcPr>
          <w:p w14:paraId="69879839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1E7A564" w14:textId="77777777" w:rsidR="004E0B76" w:rsidRPr="00E641F1" w:rsidRDefault="004E0B76" w:rsidP="000B582B">
            <w:pPr>
              <w:jc w:val="center"/>
            </w:pPr>
            <w:r w:rsidRPr="00E641F1"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EC0A944" w14:textId="77777777" w:rsidR="004E0B76" w:rsidRPr="00E641F1" w:rsidRDefault="004E0B76" w:rsidP="000B582B">
            <w:pPr>
              <w:jc w:val="center"/>
            </w:pPr>
            <w:r w:rsidRPr="00E641F1">
              <w:t>310,203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02AA1E5" w14:textId="77777777" w:rsidR="004E0B76" w:rsidRPr="00E641F1" w:rsidRDefault="004E0B76" w:rsidP="000B582B">
            <w:pPr>
              <w:jc w:val="center"/>
            </w:pPr>
            <w:r w:rsidRPr="00E641F1">
              <w:t>39,95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E91A256" w14:textId="77777777" w:rsidR="004E0B76" w:rsidRPr="00E641F1" w:rsidRDefault="004E0B76" w:rsidP="000B582B">
            <w:pPr>
              <w:jc w:val="center"/>
            </w:pPr>
            <w:r w:rsidRPr="00E641F1">
              <w:t>0,38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40D9667" w14:textId="77777777" w:rsidR="004E0B76" w:rsidRPr="00E641F1" w:rsidRDefault="004E0B76" w:rsidP="000B582B">
            <w:pPr>
              <w:jc w:val="center"/>
            </w:pPr>
            <w:r w:rsidRPr="00E641F1">
              <w:t>0,37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84FF377" w14:textId="77777777" w:rsidR="004E0B76" w:rsidRPr="00E641F1" w:rsidRDefault="004E0B76" w:rsidP="000B582B">
            <w:pPr>
              <w:jc w:val="center"/>
            </w:pPr>
            <w:r w:rsidRPr="00E641F1">
              <w:t>0,36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E3BF46C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D1CA50F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EF4F169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5DE357E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8B6EF6C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6B2E97E8" w14:textId="77777777" w:rsidTr="00E641F1">
        <w:tc>
          <w:tcPr>
            <w:tcW w:w="386" w:type="dxa"/>
            <w:shd w:val="clear" w:color="auto" w:fill="auto"/>
            <w:vAlign w:val="center"/>
          </w:tcPr>
          <w:p w14:paraId="6FBB0089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4106EB8" w14:textId="77777777" w:rsidR="004E0B76" w:rsidRPr="00E641F1" w:rsidRDefault="004E0B76" w:rsidP="000B582B">
            <w:pPr>
              <w:jc w:val="center"/>
            </w:pPr>
            <w:r w:rsidRPr="00E641F1">
              <w:t>310,203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57478DD" w14:textId="77777777" w:rsidR="004E0B76" w:rsidRPr="00E641F1" w:rsidRDefault="004E0B76" w:rsidP="000B582B">
            <w:pPr>
              <w:jc w:val="center"/>
            </w:pPr>
            <w:r w:rsidRPr="00E641F1">
              <w:t>620,405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04D7F0A" w14:textId="77777777" w:rsidR="004E0B76" w:rsidRPr="00E641F1" w:rsidRDefault="004E0B76" w:rsidP="000B582B">
            <w:pPr>
              <w:jc w:val="center"/>
            </w:pPr>
            <w:r w:rsidRPr="00E641F1">
              <w:t>36,47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80F8AC8" w14:textId="77777777" w:rsidR="004E0B76" w:rsidRPr="00E641F1" w:rsidRDefault="004E0B76" w:rsidP="000B582B">
            <w:pPr>
              <w:jc w:val="center"/>
            </w:pPr>
            <w:r w:rsidRPr="00E641F1">
              <w:t>3,25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74C06EE" w14:textId="77777777" w:rsidR="004E0B76" w:rsidRPr="00E641F1" w:rsidRDefault="004E0B76" w:rsidP="000B582B">
            <w:pPr>
              <w:jc w:val="center"/>
            </w:pPr>
            <w:r w:rsidRPr="00E641F1">
              <w:t>1,9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AB29DFE" w14:textId="77777777" w:rsidR="004E0B76" w:rsidRPr="00E641F1" w:rsidRDefault="004E0B76" w:rsidP="000B582B">
            <w:pPr>
              <w:jc w:val="center"/>
            </w:pPr>
            <w:r w:rsidRPr="00E641F1"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16408B2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5AE4BF6" w14:textId="77777777" w:rsidR="004E0B76" w:rsidRPr="00E641F1" w:rsidRDefault="004E0B76" w:rsidP="000B582B">
            <w:pPr>
              <w:jc w:val="center"/>
            </w:pPr>
            <w:r w:rsidRPr="00E641F1"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AA4F827" w14:textId="77777777" w:rsidR="004E0B76" w:rsidRPr="00E641F1" w:rsidRDefault="004E0B76" w:rsidP="000B582B">
            <w:pPr>
              <w:jc w:val="center"/>
            </w:pPr>
            <w:r w:rsidRPr="00E641F1"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5D0DD90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8D0BEA5" w14:textId="77777777" w:rsidR="004E0B76" w:rsidRPr="00E641F1" w:rsidRDefault="004E0B76" w:rsidP="000B582B">
            <w:pPr>
              <w:jc w:val="center"/>
            </w:pPr>
            <w:r w:rsidRPr="00E641F1">
              <w:t>0,8</w:t>
            </w:r>
          </w:p>
        </w:tc>
      </w:tr>
      <w:tr w:rsidR="004E0B76" w:rsidRPr="00185977" w14:paraId="2975C33F" w14:textId="77777777" w:rsidTr="00E641F1">
        <w:tc>
          <w:tcPr>
            <w:tcW w:w="386" w:type="dxa"/>
            <w:shd w:val="clear" w:color="auto" w:fill="auto"/>
            <w:vAlign w:val="center"/>
          </w:tcPr>
          <w:p w14:paraId="7586828F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44B9BB7" w14:textId="77777777" w:rsidR="004E0B76" w:rsidRPr="00E641F1" w:rsidRDefault="004E0B76" w:rsidP="000B582B">
            <w:pPr>
              <w:jc w:val="center"/>
            </w:pPr>
            <w:r w:rsidRPr="00E641F1">
              <w:t>620,405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3A18763" w14:textId="77777777" w:rsidR="004E0B76" w:rsidRPr="00E641F1" w:rsidRDefault="004E0B76" w:rsidP="000B582B">
            <w:pPr>
              <w:jc w:val="center"/>
            </w:pPr>
            <w:r w:rsidRPr="00E641F1">
              <w:t>930,608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6D39485" w14:textId="77777777" w:rsidR="004E0B76" w:rsidRPr="00E641F1" w:rsidRDefault="004E0B76" w:rsidP="000B582B">
            <w:pPr>
              <w:jc w:val="center"/>
            </w:pPr>
            <w:r w:rsidRPr="00E641F1">
              <w:t>38,07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DF56497" w14:textId="77777777" w:rsidR="004E0B76" w:rsidRPr="00E641F1" w:rsidRDefault="004E0B76" w:rsidP="000B582B">
            <w:pPr>
              <w:jc w:val="center"/>
            </w:pPr>
            <w:r w:rsidRPr="00E641F1">
              <w:t>4,32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A20F07D" w14:textId="77777777" w:rsidR="004E0B76" w:rsidRPr="00E641F1" w:rsidRDefault="004E0B76" w:rsidP="000B582B">
            <w:pPr>
              <w:jc w:val="center"/>
            </w:pPr>
            <w:r w:rsidRPr="00E641F1">
              <w:t>2,28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CB6BA28" w14:textId="77777777" w:rsidR="004E0B76" w:rsidRPr="00E641F1" w:rsidRDefault="004E0B76" w:rsidP="000B582B">
            <w:pPr>
              <w:jc w:val="center"/>
            </w:pPr>
            <w:r w:rsidRPr="00E641F1">
              <w:t>1,04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9108D10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B007475" w14:textId="77777777" w:rsidR="004E0B76" w:rsidRPr="00E641F1" w:rsidRDefault="004E0B76" w:rsidP="000B582B">
            <w:pPr>
              <w:jc w:val="center"/>
            </w:pPr>
            <w:r w:rsidRPr="00E641F1">
              <w:t>22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B807794" w14:textId="77777777" w:rsidR="004E0B76" w:rsidRPr="00E641F1" w:rsidRDefault="004E0B76" w:rsidP="000B582B">
            <w:pPr>
              <w:jc w:val="center"/>
            </w:pPr>
            <w:r w:rsidRPr="00E641F1">
              <w:t>12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A78691E" w14:textId="77777777" w:rsidR="004E0B76" w:rsidRPr="00E641F1" w:rsidRDefault="004E0B76" w:rsidP="000B582B">
            <w:pPr>
              <w:jc w:val="center"/>
            </w:pPr>
            <w:r w:rsidRPr="00E641F1"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8658395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58941968" w14:textId="77777777" w:rsidTr="00E641F1">
        <w:tc>
          <w:tcPr>
            <w:tcW w:w="386" w:type="dxa"/>
            <w:shd w:val="clear" w:color="auto" w:fill="auto"/>
            <w:vAlign w:val="center"/>
          </w:tcPr>
          <w:p w14:paraId="25D012BE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A6BC81C" w14:textId="77777777" w:rsidR="004E0B76" w:rsidRPr="00E641F1" w:rsidRDefault="004E0B76" w:rsidP="000B582B">
            <w:pPr>
              <w:jc w:val="center"/>
            </w:pPr>
            <w:r w:rsidRPr="00E641F1">
              <w:t>930,608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3E89FC8" w14:textId="77777777" w:rsidR="004E0B76" w:rsidRPr="00E641F1" w:rsidRDefault="004E0B76" w:rsidP="000B582B">
            <w:pPr>
              <w:jc w:val="center"/>
            </w:pPr>
            <w:r w:rsidRPr="00E641F1">
              <w:t>1240,81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E468BAF" w14:textId="77777777" w:rsidR="004E0B76" w:rsidRPr="00E641F1" w:rsidRDefault="004E0B76" w:rsidP="000B582B">
            <w:pPr>
              <w:jc w:val="center"/>
            </w:pPr>
            <w:r w:rsidRPr="00E641F1">
              <w:t>38,27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3696BC1" w14:textId="77777777" w:rsidR="004E0B76" w:rsidRPr="00E641F1" w:rsidRDefault="004E0B76" w:rsidP="000B582B">
            <w:pPr>
              <w:jc w:val="center"/>
            </w:pPr>
            <w:r w:rsidRPr="00E641F1">
              <w:t>4,65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E5780E9" w14:textId="77777777" w:rsidR="004E0B76" w:rsidRPr="00E641F1" w:rsidRDefault="004E0B76" w:rsidP="000B582B">
            <w:pPr>
              <w:jc w:val="center"/>
            </w:pPr>
            <w:r w:rsidRPr="00E641F1"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DF95486" w14:textId="77777777" w:rsidR="004E0B76" w:rsidRPr="00E641F1" w:rsidRDefault="004E0B76" w:rsidP="000B582B">
            <w:pPr>
              <w:jc w:val="center"/>
            </w:pPr>
            <w:r w:rsidRPr="00E641F1"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12C3F0B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97B62D7" w14:textId="77777777" w:rsidR="004E0B76" w:rsidRPr="00E641F1" w:rsidRDefault="004E0B76" w:rsidP="000B582B">
            <w:pPr>
              <w:jc w:val="center"/>
            </w:pPr>
            <w:r w:rsidRPr="00E641F1">
              <w:t>27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D8B7D6A" w14:textId="77777777" w:rsidR="004E0B76" w:rsidRPr="00E641F1" w:rsidRDefault="004E0B76" w:rsidP="000B582B">
            <w:pPr>
              <w:jc w:val="center"/>
            </w:pPr>
            <w:r w:rsidRPr="00E641F1"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B5724E6" w14:textId="77777777" w:rsidR="004E0B76" w:rsidRPr="00E641F1" w:rsidRDefault="004E0B76" w:rsidP="000B582B">
            <w:pPr>
              <w:jc w:val="center"/>
            </w:pPr>
            <w:r w:rsidRPr="00E641F1"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92F59C7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18BD28EF" w14:textId="77777777" w:rsidTr="00E641F1">
        <w:tc>
          <w:tcPr>
            <w:tcW w:w="386" w:type="dxa"/>
            <w:shd w:val="clear" w:color="auto" w:fill="auto"/>
            <w:vAlign w:val="center"/>
          </w:tcPr>
          <w:p w14:paraId="449F9D1F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A5B8F25" w14:textId="77777777" w:rsidR="004E0B76" w:rsidRPr="00E641F1" w:rsidRDefault="004E0B76" w:rsidP="000B582B">
            <w:pPr>
              <w:jc w:val="center"/>
            </w:pPr>
            <w:r w:rsidRPr="00E641F1">
              <w:t>1240,81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58F52F5" w14:textId="77777777" w:rsidR="004E0B76" w:rsidRPr="00E641F1" w:rsidRDefault="004E0B76" w:rsidP="000B582B">
            <w:pPr>
              <w:jc w:val="center"/>
            </w:pPr>
            <w:r w:rsidRPr="00E641F1">
              <w:t>1551,013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66E7D03" w14:textId="77777777" w:rsidR="004E0B76" w:rsidRPr="00E641F1" w:rsidRDefault="004E0B76" w:rsidP="000B582B">
            <w:pPr>
              <w:jc w:val="center"/>
            </w:pPr>
            <w:r w:rsidRPr="00E641F1">
              <w:t>37,38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7BEA72C" w14:textId="77777777" w:rsidR="004E0B76" w:rsidRPr="00E641F1" w:rsidRDefault="004E0B76" w:rsidP="000B582B">
            <w:pPr>
              <w:jc w:val="center"/>
            </w:pPr>
            <w:r w:rsidRPr="00E641F1">
              <w:t>4,2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81FF69D" w14:textId="77777777" w:rsidR="004E0B76" w:rsidRPr="00E641F1" w:rsidRDefault="004E0B76" w:rsidP="000B582B">
            <w:pPr>
              <w:jc w:val="center"/>
            </w:pPr>
            <w:r w:rsidRPr="00E641F1">
              <w:t>2,03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D449E48" w14:textId="77777777" w:rsidR="004E0B76" w:rsidRPr="00E641F1" w:rsidRDefault="004E0B76" w:rsidP="000B582B">
            <w:pPr>
              <w:jc w:val="center"/>
            </w:pPr>
            <w:r w:rsidRPr="00E641F1"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C79014D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933DC50" w14:textId="77777777" w:rsidR="004E0B76" w:rsidRPr="00E641F1" w:rsidRDefault="004E0B76" w:rsidP="000B582B">
            <w:pPr>
              <w:jc w:val="center"/>
            </w:pPr>
            <w:r w:rsidRPr="00E641F1">
              <w:t>28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597ADC6" w14:textId="77777777" w:rsidR="004E0B76" w:rsidRPr="00E641F1" w:rsidRDefault="004E0B76" w:rsidP="000B582B">
            <w:pPr>
              <w:jc w:val="center"/>
            </w:pPr>
            <w:r w:rsidRPr="00E641F1"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6F24E0F" w14:textId="77777777" w:rsidR="004E0B76" w:rsidRPr="00E641F1" w:rsidRDefault="004E0B76" w:rsidP="000B582B">
            <w:pPr>
              <w:jc w:val="center"/>
            </w:pPr>
            <w:r w:rsidRPr="00E641F1"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8A97A13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2A022C12" w14:textId="77777777" w:rsidTr="00E641F1">
        <w:tc>
          <w:tcPr>
            <w:tcW w:w="386" w:type="dxa"/>
            <w:shd w:val="clear" w:color="auto" w:fill="auto"/>
            <w:vAlign w:val="center"/>
          </w:tcPr>
          <w:p w14:paraId="2BD82062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D5F14FD" w14:textId="77777777" w:rsidR="004E0B76" w:rsidRPr="00E641F1" w:rsidRDefault="004E0B76" w:rsidP="000B582B">
            <w:pPr>
              <w:jc w:val="center"/>
            </w:pPr>
            <w:r w:rsidRPr="00E641F1">
              <w:t>1551,013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3B4E907" w14:textId="77777777" w:rsidR="004E0B76" w:rsidRPr="00E641F1" w:rsidRDefault="004E0B76" w:rsidP="000B582B">
            <w:pPr>
              <w:jc w:val="center"/>
            </w:pPr>
            <w:r w:rsidRPr="00E641F1">
              <w:t>1861,216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E5C9772" w14:textId="77777777" w:rsidR="004E0B76" w:rsidRPr="00E641F1" w:rsidRDefault="004E0B76" w:rsidP="000B582B">
            <w:pPr>
              <w:jc w:val="center"/>
            </w:pPr>
            <w:r w:rsidRPr="00E641F1">
              <w:t>41,38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12ACB74" w14:textId="77777777" w:rsidR="004E0B76" w:rsidRPr="00E641F1" w:rsidRDefault="004E0B76" w:rsidP="000B582B">
            <w:pPr>
              <w:jc w:val="center"/>
            </w:pPr>
            <w:r w:rsidRPr="00E641F1">
              <w:t>6,66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1CBEF37" w14:textId="77777777" w:rsidR="004E0B76" w:rsidRPr="00E641F1" w:rsidRDefault="004E0B76" w:rsidP="000B582B">
            <w:pPr>
              <w:jc w:val="center"/>
            </w:pPr>
            <w:r w:rsidRPr="00E641F1">
              <w:t>3,15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7A4F52A" w14:textId="77777777" w:rsidR="004E0B76" w:rsidRPr="00E641F1" w:rsidRDefault="004E0B76" w:rsidP="000B582B">
            <w:pPr>
              <w:jc w:val="center"/>
            </w:pPr>
            <w:r w:rsidRPr="00E641F1">
              <w:t>1,41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E5DFA1E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6510AAB" w14:textId="77777777" w:rsidR="004E0B76" w:rsidRPr="00E641F1" w:rsidRDefault="004E0B76" w:rsidP="000B582B">
            <w:pPr>
              <w:jc w:val="center"/>
            </w:pPr>
            <w:r w:rsidRPr="00E641F1">
              <w:t>49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E131DAF" w14:textId="77777777" w:rsidR="004E0B76" w:rsidRPr="00E641F1" w:rsidRDefault="004E0B76" w:rsidP="000B582B">
            <w:pPr>
              <w:jc w:val="center"/>
            </w:pPr>
            <w:r w:rsidRPr="00E641F1"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E669B10" w14:textId="77777777" w:rsidR="004E0B76" w:rsidRPr="00E641F1" w:rsidRDefault="004E0B76" w:rsidP="000B582B">
            <w:pPr>
              <w:jc w:val="center"/>
            </w:pPr>
            <w:r w:rsidRPr="00E641F1">
              <w:t>11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157A282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1A7CBCA0" w14:textId="77777777" w:rsidTr="00E641F1">
        <w:tc>
          <w:tcPr>
            <w:tcW w:w="386" w:type="dxa"/>
            <w:shd w:val="clear" w:color="auto" w:fill="auto"/>
            <w:vAlign w:val="center"/>
          </w:tcPr>
          <w:p w14:paraId="30617606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5F98299" w14:textId="77777777" w:rsidR="004E0B76" w:rsidRPr="00E641F1" w:rsidRDefault="004E0B76" w:rsidP="000B582B">
            <w:pPr>
              <w:jc w:val="center"/>
            </w:pPr>
            <w:r w:rsidRPr="00E641F1">
              <w:t>1861,216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013E6D2" w14:textId="77777777" w:rsidR="004E0B76" w:rsidRPr="00E641F1" w:rsidRDefault="004E0B76" w:rsidP="000B582B">
            <w:pPr>
              <w:jc w:val="center"/>
            </w:pPr>
            <w:r w:rsidRPr="00E641F1">
              <w:t>2171,418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68AEBD1" w14:textId="77777777" w:rsidR="004E0B76" w:rsidRPr="00E641F1" w:rsidRDefault="004E0B76" w:rsidP="000B582B">
            <w:pPr>
              <w:jc w:val="center"/>
            </w:pPr>
            <w:r w:rsidRPr="00E641F1">
              <w:t>38,73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A858F8F" w14:textId="77777777" w:rsidR="004E0B76" w:rsidRPr="00E641F1" w:rsidRDefault="004E0B76" w:rsidP="000B582B">
            <w:pPr>
              <w:jc w:val="center"/>
            </w:pPr>
            <w:r w:rsidRPr="00E641F1">
              <w:t>4,91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0E14A99" w14:textId="77777777" w:rsidR="004E0B76" w:rsidRPr="00E641F1" w:rsidRDefault="004E0B76" w:rsidP="000B582B">
            <w:pPr>
              <w:jc w:val="center"/>
            </w:pPr>
            <w:r w:rsidRPr="00E641F1">
              <w:t>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DF7ADC4" w14:textId="77777777" w:rsidR="004E0B76" w:rsidRPr="00E641F1" w:rsidRDefault="004E0B76" w:rsidP="000B582B">
            <w:pPr>
              <w:jc w:val="center"/>
            </w:pPr>
            <w:r w:rsidRPr="00E641F1">
              <w:t>1,02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1D21E68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4E54C55" w14:textId="77777777" w:rsidR="004E0B76" w:rsidRPr="00E641F1" w:rsidRDefault="004E0B76" w:rsidP="000B582B">
            <w:pPr>
              <w:jc w:val="center"/>
            </w:pPr>
            <w:r w:rsidRPr="00E641F1">
              <w:t>39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BAE1678" w14:textId="77777777" w:rsidR="004E0B76" w:rsidRPr="00E641F1" w:rsidRDefault="004E0B76" w:rsidP="000B582B">
            <w:pPr>
              <w:jc w:val="center"/>
            </w:pPr>
            <w:r w:rsidRPr="00E641F1">
              <w:t>19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0A0DF46" w14:textId="77777777" w:rsidR="004E0B76" w:rsidRPr="00E641F1" w:rsidRDefault="004E0B76" w:rsidP="000B582B">
            <w:pPr>
              <w:jc w:val="center"/>
            </w:pPr>
            <w:r w:rsidRPr="00E641F1"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6A246A4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4594A1F1" w14:textId="77777777" w:rsidTr="00E641F1">
        <w:tc>
          <w:tcPr>
            <w:tcW w:w="386" w:type="dxa"/>
            <w:shd w:val="clear" w:color="auto" w:fill="auto"/>
            <w:vAlign w:val="center"/>
          </w:tcPr>
          <w:p w14:paraId="3E5CFEB2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0A3D1D4" w14:textId="77777777" w:rsidR="004E0B76" w:rsidRPr="00E641F1" w:rsidRDefault="004E0B76" w:rsidP="000B582B">
            <w:pPr>
              <w:jc w:val="center"/>
            </w:pPr>
            <w:r w:rsidRPr="00E641F1">
              <w:t>2171,418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7B5595A" w14:textId="77777777" w:rsidR="004E0B76" w:rsidRPr="00E641F1" w:rsidRDefault="004E0B76" w:rsidP="000B582B">
            <w:pPr>
              <w:jc w:val="center"/>
            </w:pPr>
            <w:r w:rsidRPr="00E641F1">
              <w:t>2481,621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331B966" w14:textId="77777777" w:rsidR="004E0B76" w:rsidRPr="00E641F1" w:rsidRDefault="004E0B76" w:rsidP="000B582B">
            <w:pPr>
              <w:jc w:val="center"/>
            </w:pPr>
            <w:r w:rsidRPr="00E641F1">
              <w:t>38,98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5A24085" w14:textId="77777777" w:rsidR="004E0B76" w:rsidRPr="00E641F1" w:rsidRDefault="004E0B76" w:rsidP="000B582B">
            <w:pPr>
              <w:jc w:val="center"/>
            </w:pPr>
            <w:r w:rsidRPr="00E641F1">
              <w:t>5,05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C91E637" w14:textId="77777777" w:rsidR="004E0B76" w:rsidRPr="00E641F1" w:rsidRDefault="004E0B76" w:rsidP="000B582B">
            <w:pPr>
              <w:jc w:val="center"/>
            </w:pPr>
            <w:r w:rsidRPr="00E641F1"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439A9CA" w14:textId="77777777" w:rsidR="004E0B76" w:rsidRPr="00E641F1" w:rsidRDefault="004E0B76" w:rsidP="000B582B">
            <w:pPr>
              <w:jc w:val="center"/>
            </w:pPr>
            <w:r w:rsidRPr="00E641F1"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333941C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CC5B4F6" w14:textId="77777777" w:rsidR="004E0B76" w:rsidRPr="00E641F1" w:rsidRDefault="004E0B76" w:rsidP="000B582B">
            <w:pPr>
              <w:jc w:val="center"/>
            </w:pPr>
            <w:r w:rsidRPr="00E641F1">
              <w:t>43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7BC2374" w14:textId="77777777" w:rsidR="004E0B76" w:rsidRPr="00E641F1" w:rsidRDefault="004E0B76" w:rsidP="000B582B">
            <w:pPr>
              <w:jc w:val="center"/>
            </w:pPr>
            <w:r w:rsidRPr="00E641F1">
              <w:t>20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7A8C3B3" w14:textId="77777777" w:rsidR="004E0B76" w:rsidRPr="00E641F1" w:rsidRDefault="004E0B76" w:rsidP="000B582B">
            <w:pPr>
              <w:jc w:val="center"/>
            </w:pPr>
            <w:r w:rsidRPr="00E641F1">
              <w:t>10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0688A77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6DE3F570" w14:textId="77777777" w:rsidTr="00E641F1">
        <w:tc>
          <w:tcPr>
            <w:tcW w:w="386" w:type="dxa"/>
            <w:shd w:val="clear" w:color="auto" w:fill="auto"/>
            <w:vAlign w:val="center"/>
          </w:tcPr>
          <w:p w14:paraId="7215628E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972DF2B" w14:textId="77777777" w:rsidR="004E0B76" w:rsidRPr="00E641F1" w:rsidRDefault="004E0B76" w:rsidP="000B582B">
            <w:pPr>
              <w:jc w:val="center"/>
            </w:pPr>
            <w:r w:rsidRPr="00E641F1">
              <w:t>2481,621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6E83896" w14:textId="77777777" w:rsidR="004E0B76" w:rsidRPr="00E641F1" w:rsidRDefault="004E0B76" w:rsidP="000B582B">
            <w:pPr>
              <w:jc w:val="center"/>
            </w:pPr>
            <w:r w:rsidRPr="00E641F1">
              <w:t>2791,823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5CF7C4E" w14:textId="77777777" w:rsidR="004E0B76" w:rsidRPr="00E641F1" w:rsidRDefault="004E0B76" w:rsidP="000B582B">
            <w:pPr>
              <w:jc w:val="center"/>
            </w:pPr>
            <w:r w:rsidRPr="00E641F1">
              <w:t>40,24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3E07D73" w14:textId="77777777" w:rsidR="004E0B76" w:rsidRPr="00E641F1" w:rsidRDefault="004E0B76" w:rsidP="000B582B">
            <w:pPr>
              <w:jc w:val="center"/>
            </w:pPr>
            <w:r w:rsidRPr="00E641F1">
              <w:t>5,84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63978B2" w14:textId="77777777" w:rsidR="004E0B76" w:rsidRPr="00E641F1" w:rsidRDefault="004E0B76" w:rsidP="000B582B">
            <w:pPr>
              <w:jc w:val="center"/>
            </w:pPr>
            <w:r w:rsidRPr="00E641F1">
              <w:t>2,64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5D82F49" w14:textId="77777777" w:rsidR="004E0B76" w:rsidRPr="00E641F1" w:rsidRDefault="004E0B76" w:rsidP="000B582B">
            <w:pPr>
              <w:jc w:val="center"/>
            </w:pPr>
            <w:r w:rsidRPr="00E641F1"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19AEF92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FE564AA" w14:textId="77777777" w:rsidR="004E0B76" w:rsidRPr="00E641F1" w:rsidRDefault="004E0B76" w:rsidP="000B582B">
            <w:pPr>
              <w:jc w:val="center"/>
            </w:pPr>
            <w:r w:rsidRPr="00E641F1">
              <w:t>53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E53C98B" w14:textId="77777777" w:rsidR="004E0B76" w:rsidRPr="00E641F1" w:rsidRDefault="004E0B76" w:rsidP="000B582B">
            <w:pPr>
              <w:jc w:val="center"/>
            </w:pPr>
            <w:r w:rsidRPr="00E641F1"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F678FAC" w14:textId="77777777" w:rsidR="004E0B76" w:rsidRPr="00E641F1" w:rsidRDefault="004E0B76" w:rsidP="000B582B">
            <w:pPr>
              <w:jc w:val="center"/>
            </w:pPr>
            <w:r w:rsidRPr="00E641F1"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2FF797A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506BF7B1" w14:textId="77777777" w:rsidTr="00E641F1">
        <w:tc>
          <w:tcPr>
            <w:tcW w:w="386" w:type="dxa"/>
            <w:shd w:val="clear" w:color="auto" w:fill="auto"/>
            <w:vAlign w:val="center"/>
          </w:tcPr>
          <w:p w14:paraId="5D4BCBC3" w14:textId="77777777"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FD4DE44" w14:textId="77777777" w:rsidR="004E0B76" w:rsidRPr="00E641F1" w:rsidRDefault="004E0B76" w:rsidP="000B582B">
            <w:pPr>
              <w:jc w:val="center"/>
            </w:pPr>
            <w:r w:rsidRPr="00E641F1">
              <w:t>2791,823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45FBC27" w14:textId="77777777" w:rsidR="004E0B76" w:rsidRPr="00E641F1" w:rsidRDefault="004E0B76" w:rsidP="000B582B">
            <w:pPr>
              <w:jc w:val="center"/>
            </w:pPr>
            <w:r w:rsidRPr="00E641F1">
              <w:t>3102,026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7C2221F" w14:textId="77777777" w:rsidR="004E0B76" w:rsidRPr="00E641F1" w:rsidRDefault="004E0B76" w:rsidP="000B582B">
            <w:pPr>
              <w:jc w:val="center"/>
            </w:pPr>
            <w:r w:rsidRPr="00E641F1">
              <w:t>39,9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DA3E60F" w14:textId="77777777" w:rsidR="004E0B76" w:rsidRPr="00E641F1" w:rsidRDefault="004E0B76" w:rsidP="000B582B">
            <w:pPr>
              <w:jc w:val="center"/>
            </w:pPr>
            <w:r w:rsidRPr="00E641F1">
              <w:t>5,61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3BDD5BF" w14:textId="77777777" w:rsidR="004E0B76" w:rsidRPr="00E641F1" w:rsidRDefault="004E0B76" w:rsidP="000B582B">
            <w:pPr>
              <w:jc w:val="center"/>
            </w:pPr>
            <w:r w:rsidRPr="00E641F1">
              <w:t>2,52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4BDC372" w14:textId="77777777" w:rsidR="004E0B76" w:rsidRPr="00E641F1" w:rsidRDefault="004E0B76" w:rsidP="000B582B">
            <w:pPr>
              <w:jc w:val="center"/>
            </w:pPr>
            <w:r w:rsidRPr="00E641F1"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EFFDC0F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8A9F7CE" w14:textId="77777777" w:rsidR="004E0B76" w:rsidRPr="00E641F1" w:rsidRDefault="004E0B76" w:rsidP="000B582B">
            <w:pPr>
              <w:jc w:val="center"/>
            </w:pPr>
            <w:r w:rsidRPr="00E641F1">
              <w:t>54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B9450D6" w14:textId="77777777" w:rsidR="004E0B76" w:rsidRPr="00E641F1" w:rsidRDefault="004E0B76" w:rsidP="000B582B">
            <w:pPr>
              <w:jc w:val="center"/>
            </w:pPr>
            <w:r w:rsidRPr="00E641F1">
              <w:t>25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3EDE1A8" w14:textId="77777777" w:rsidR="004E0B76" w:rsidRPr="00E641F1" w:rsidRDefault="004E0B76" w:rsidP="000B582B">
            <w:pPr>
              <w:jc w:val="center"/>
            </w:pPr>
            <w:r w:rsidRPr="00E641F1"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7F6C18B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688D36C3" w14:textId="77777777" w:rsidTr="00E641F1">
        <w:tc>
          <w:tcPr>
            <w:tcW w:w="386" w:type="dxa"/>
            <w:shd w:val="clear" w:color="auto" w:fill="auto"/>
            <w:vAlign w:val="center"/>
          </w:tcPr>
          <w:p w14:paraId="590A276D" w14:textId="77777777"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597708A" w14:textId="77777777" w:rsidR="004E0B76" w:rsidRPr="00E641F1" w:rsidRDefault="004E0B76" w:rsidP="000B582B">
            <w:pPr>
              <w:jc w:val="center"/>
            </w:pPr>
            <w:r w:rsidRPr="00E641F1">
              <w:t>3102,026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DC54635" w14:textId="77777777" w:rsidR="004E0B76" w:rsidRPr="00E641F1" w:rsidRDefault="004E0B76" w:rsidP="000B582B">
            <w:pPr>
              <w:jc w:val="center"/>
            </w:pPr>
            <w:r w:rsidRPr="00E641F1">
              <w:t>3412,229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42344A2" w14:textId="77777777" w:rsidR="004E0B76" w:rsidRPr="00E641F1" w:rsidRDefault="004E0B76" w:rsidP="000B582B">
            <w:pPr>
              <w:jc w:val="center"/>
            </w:pPr>
            <w:r w:rsidRPr="00E641F1">
              <w:t>41,22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80CCB79" w14:textId="77777777" w:rsidR="004E0B76" w:rsidRPr="00E641F1" w:rsidRDefault="004E0B76" w:rsidP="000B582B">
            <w:pPr>
              <w:jc w:val="center"/>
            </w:pPr>
            <w:r w:rsidRPr="00E641F1">
              <w:t>6,53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DE6CBE2" w14:textId="77777777" w:rsidR="004E0B76" w:rsidRPr="00E641F1" w:rsidRDefault="004E0B76" w:rsidP="000B582B">
            <w:pPr>
              <w:jc w:val="center"/>
            </w:pPr>
            <w:r w:rsidRPr="00E641F1">
              <w:t>2,96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A28585F" w14:textId="77777777" w:rsidR="004E0B76" w:rsidRPr="00E641F1" w:rsidRDefault="004E0B76" w:rsidP="000B582B">
            <w:pPr>
              <w:jc w:val="center"/>
            </w:pPr>
            <w:r w:rsidRPr="00E641F1">
              <w:t>1,32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8D301FD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20019B6" w14:textId="77777777" w:rsidR="004E0B76" w:rsidRPr="00E641F1" w:rsidRDefault="004E0B76" w:rsidP="000B582B">
            <w:pPr>
              <w:jc w:val="center"/>
            </w:pPr>
            <w:r w:rsidRPr="00E641F1">
              <w:t>65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8E70395" w14:textId="77777777" w:rsidR="004E0B76" w:rsidRPr="00E641F1" w:rsidRDefault="004E0B76" w:rsidP="000B582B">
            <w:pPr>
              <w:jc w:val="center"/>
            </w:pPr>
            <w:r w:rsidRPr="00E641F1">
              <w:t>30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18121E7" w14:textId="77777777" w:rsidR="004E0B76" w:rsidRPr="00E641F1" w:rsidRDefault="004E0B76" w:rsidP="000B582B">
            <w:pPr>
              <w:jc w:val="center"/>
            </w:pPr>
            <w:r w:rsidRPr="00E641F1">
              <w:t>14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1FE6C4B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1B37D1AF" w14:textId="77777777" w:rsidTr="00E641F1">
        <w:tc>
          <w:tcPr>
            <w:tcW w:w="386" w:type="dxa"/>
            <w:shd w:val="clear" w:color="auto" w:fill="auto"/>
            <w:vAlign w:val="center"/>
          </w:tcPr>
          <w:p w14:paraId="0C7AB58D" w14:textId="77777777"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1002" w:type="dxa"/>
            <w:shd w:val="clear" w:color="auto" w:fill="auto"/>
            <w:vAlign w:val="center"/>
            <w:shd w:fill="FFFF00"/>
            <w:shd w:fill="FFFF00"/>
          </w:tcPr>
          <w:p w14:paraId="5A93AC7A" w14:textId="77777777" w:rsidR="004E0B76" w:rsidRPr="00E641F1" w:rsidRDefault="004E0B76" w:rsidP="000B582B">
            <w:pPr>
              <w:jc w:val="center"/>
            </w:pPr>
            <w:r w:rsidRPr="00E641F1">
              <w:t>3722,431</w:t>
            </w:r>
          </w:p>
        </w:tc>
        <w:tc>
          <w:tcPr>
            <w:tcW w:w="1046" w:type="dxa"/>
            <w:shd w:val="clear" w:color="auto" w:fill="auto"/>
            <w:vAlign w:val="center"/>
            <w:shd w:fill="FFFF00"/>
            <w:shd w:fill="FFFF00"/>
          </w:tcPr>
          <w:p w14:paraId="6E4C9E62" w14:textId="77777777" w:rsidR="004E0B76" w:rsidRPr="00E641F1" w:rsidRDefault="004E0B76" w:rsidP="000B582B">
            <w:pPr>
              <w:jc w:val="center"/>
            </w:pPr>
            <w:r w:rsidRPr="00E641F1">
              <w:t>4032,634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C64FC2F" w14:textId="77777777" w:rsidR="004E0B76" w:rsidRPr="00E641F1" w:rsidRDefault="004E0B76" w:rsidP="000B582B">
            <w:pPr>
              <w:jc w:val="center"/>
            </w:pPr>
            <w:r w:rsidRPr="00E641F1">
              <w:t>42,59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92B3DD1" w14:textId="77777777" w:rsidR="004E0B76" w:rsidRPr="00E641F1" w:rsidRDefault="004E0B76" w:rsidP="000B582B">
            <w:pPr>
              <w:jc w:val="center"/>
            </w:pPr>
            <w:r w:rsidRPr="00E641F1">
              <w:t>7,65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AEF2AE2" w14:textId="77777777" w:rsidR="004E0B76" w:rsidRPr="00E641F1" w:rsidRDefault="004E0B76" w:rsidP="000B582B">
            <w:pPr>
              <w:jc w:val="center"/>
            </w:pPr>
            <w:r w:rsidRPr="00E641F1">
              <w:t>3,57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44CDD2B" w14:textId="77777777" w:rsidR="004E0B76" w:rsidRPr="00E641F1" w:rsidRDefault="004E0B76" w:rsidP="000B582B">
            <w:pPr>
              <w:jc w:val="center"/>
            </w:pPr>
            <w:r w:rsidRPr="00E641F1">
              <w:t>1,59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3CD95E3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0FBE216" w14:textId="5B177D45" w:rsidR="004E0B76" w:rsidRPr="00E641F1" w:rsidRDefault="00E641F1" w:rsidP="000B582B">
            <w:pPr>
              <w:jc w:val="center"/>
            </w:pPr>
            <w:r w:rsidRPr="00E641F1">
              <w:t>60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A1D1772" w14:textId="77777777" w:rsidR="004E0B76" w:rsidRPr="00E641F1" w:rsidRDefault="004E0B76" w:rsidP="000B582B">
            <w:pPr>
              <w:jc w:val="center"/>
            </w:pPr>
            <w:r w:rsidRPr="00E641F1">
              <w:t>36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  <w:shd w:fill="FFFF00"/>
            <w:shd w:fill="FFFF00"/>
          </w:tcPr>
          <w:p w14:paraId="291945C3" w14:textId="5E264FDC" w:rsidR="004E0B76" w:rsidRPr="00E641F1" w:rsidRDefault="00E641F1" w:rsidP="000B582B">
            <w:pPr>
              <w:jc w:val="center"/>
            </w:pPr>
            <w:r w:rsidRPr="00E641F1">
              <w:t>21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9960482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31B60BD7" w14:textId="77777777" w:rsidTr="00E641F1">
        <w:tc>
          <w:tcPr>
            <w:tcW w:w="386" w:type="dxa"/>
            <w:shd w:val="clear" w:color="auto" w:fill="auto"/>
            <w:vAlign w:val="center"/>
          </w:tcPr>
          <w:p w14:paraId="4773F3FA" w14:textId="77777777"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1002" w:type="dxa"/>
            <w:shd w:val="clear" w:color="auto" w:fill="FFFF00"/>
            <w:vAlign w:val="center"/>
            <w:shd w:fill="FFFF00"/>
            <w:shd w:fill="FFFF00"/>
          </w:tcPr>
          <w:p w14:paraId="466389A6" w14:textId="77777777" w:rsidR="004E0B76" w:rsidRPr="00E641F1" w:rsidRDefault="004E0B76" w:rsidP="000B582B">
            <w:pPr>
              <w:jc w:val="center"/>
            </w:pPr>
            <w:r w:rsidRPr="00E641F1">
              <w:t>4032,634</w:t>
            </w:r>
          </w:p>
        </w:tc>
        <w:tc>
          <w:tcPr>
            <w:tcW w:w="1046" w:type="dxa"/>
            <w:shd w:val="clear" w:color="auto" w:fill="FFFF00"/>
            <w:vAlign w:val="center"/>
            <w:shd w:fill="FFFF00"/>
            <w:shd w:fill="FFFF00"/>
          </w:tcPr>
          <w:p w14:paraId="73A4783F" w14:textId="77777777" w:rsidR="004E0B76" w:rsidRPr="00E641F1" w:rsidRDefault="004E0B76" w:rsidP="000B582B">
            <w:pPr>
              <w:jc w:val="center"/>
            </w:pPr>
            <w:r w:rsidRPr="00E641F1">
              <w:t>4342,836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7A60C04" w14:textId="77777777" w:rsidR="004E0B76" w:rsidRPr="00E641F1" w:rsidRDefault="004E0B76" w:rsidP="000B582B">
            <w:pPr>
              <w:jc w:val="center"/>
            </w:pPr>
            <w:r w:rsidRPr="00E641F1">
              <w:t>43,35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827A423" w14:textId="77777777" w:rsidR="004E0B76" w:rsidRPr="00E641F1" w:rsidRDefault="004E0B76" w:rsidP="000B582B">
            <w:pPr>
              <w:jc w:val="center"/>
            </w:pPr>
            <w:r w:rsidRPr="00E641F1">
              <w:t>8,35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3D08C68" w14:textId="77777777" w:rsidR="004E0B76" w:rsidRPr="00E641F1" w:rsidRDefault="004E0B76" w:rsidP="000B582B">
            <w:pPr>
              <w:jc w:val="center"/>
            </w:pPr>
            <w:r w:rsidRPr="00E641F1">
              <w:t>3,94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2A76CBE" w14:textId="77777777" w:rsidR="004E0B76" w:rsidRPr="00E641F1" w:rsidRDefault="004E0B76" w:rsidP="000B582B">
            <w:pPr>
              <w:jc w:val="center"/>
            </w:pPr>
            <w:r w:rsidRPr="00E641F1">
              <w:t>1,76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C036B5A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  <w:shd w:fill="FFFF00"/>
            <w:shd w:fill="FFFF00"/>
          </w:tcPr>
          <w:p w14:paraId="7A3A0341" w14:textId="77777777" w:rsidR="004E0B76" w:rsidRPr="00E641F1" w:rsidRDefault="004E0B76" w:rsidP="000B582B">
            <w:pPr>
              <w:jc w:val="center"/>
            </w:pPr>
            <w:r w:rsidRPr="00E641F1">
              <w:t>84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E9BD139" w14:textId="77777777" w:rsidR="004E0B76" w:rsidRPr="00E641F1" w:rsidRDefault="004E0B76" w:rsidP="000B582B">
            <w:pPr>
              <w:jc w:val="center"/>
            </w:pPr>
            <w:r w:rsidRPr="00E641F1">
              <w:t>40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AB62DE1" w14:textId="77777777" w:rsidR="004E0B76" w:rsidRPr="00E641F1" w:rsidRDefault="004E0B76" w:rsidP="000B582B">
            <w:pPr>
              <w:jc w:val="center"/>
            </w:pPr>
            <w:r w:rsidRPr="00E641F1">
              <w:t>18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A0AF718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03DCC1FC" w14:textId="77777777" w:rsidTr="00E641F1">
        <w:tc>
          <w:tcPr>
            <w:tcW w:w="386" w:type="dxa"/>
            <w:shd w:val="clear" w:color="auto" w:fill="auto"/>
            <w:vAlign w:val="center"/>
          </w:tcPr>
          <w:p w14:paraId="2FF112D2" w14:textId="77777777"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1002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</w:tcPr>
          <w:p w14:paraId="4E6BC25A" w14:textId="77777777" w:rsidR="004E0B76" w:rsidRPr="00E641F1" w:rsidRDefault="004E0B76" w:rsidP="000B582B">
            <w:pPr>
              <w:jc w:val="center"/>
            </w:pPr>
            <w:r w:rsidRPr="00E641F1">
              <w:t>4342,836</w:t>
            </w:r>
          </w:p>
        </w:tc>
        <w:tc>
          <w:tcPr>
            <w:tcW w:w="1046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</w:tcPr>
          <w:p w14:paraId="170BDC27" w14:textId="77777777" w:rsidR="004E0B76" w:rsidRPr="00E641F1" w:rsidRDefault="004E0B76" w:rsidP="000B582B">
            <w:pPr>
              <w:jc w:val="center"/>
            </w:pPr>
            <w:r w:rsidRPr="00E641F1">
              <w:t>4653,039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D097565" w14:textId="77777777" w:rsidR="004E0B76" w:rsidRPr="00E641F1" w:rsidRDefault="004E0B76" w:rsidP="000B582B">
            <w:pPr>
              <w:jc w:val="center"/>
            </w:pPr>
            <w:r w:rsidRPr="00E641F1">
              <w:t>44,04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EE98A7F" w14:textId="77777777" w:rsidR="004E0B76" w:rsidRPr="00E641F1" w:rsidRDefault="004E0B76" w:rsidP="000B582B">
            <w:pPr>
              <w:jc w:val="center"/>
            </w:pPr>
            <w:r w:rsidRPr="00E641F1">
              <w:t>9,04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072E5B4" w14:textId="77777777" w:rsidR="004E0B76" w:rsidRPr="00E641F1" w:rsidRDefault="004E0B76" w:rsidP="000B582B">
            <w:pPr>
              <w:jc w:val="center"/>
            </w:pPr>
            <w:r w:rsidRPr="00E641F1">
              <w:t>4,32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2E313BD" w14:textId="77777777" w:rsidR="004E0B76" w:rsidRPr="00E641F1" w:rsidRDefault="004E0B76" w:rsidP="000B582B">
            <w:pPr>
              <w:jc w:val="center"/>
            </w:pPr>
            <w:r w:rsidRPr="00E641F1">
              <w:t>1,93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C792256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FFFF00"/>
            <w:vAlign w:val="center"/>
            <w:shd w:fill="FFFF00"/>
            <w:shd w:fill="FFFF00"/>
          </w:tcPr>
          <w:p w14:paraId="0E270D92" w14:textId="77777777" w:rsidR="004E0B76" w:rsidRPr="00E641F1" w:rsidRDefault="004E0B76" w:rsidP="000B582B">
            <w:pPr>
              <w:jc w:val="center"/>
            </w:pPr>
            <w:r w:rsidRPr="00E641F1">
              <w:t>91</w:t>
            </w:r>
          </w:p>
        </w:tc>
        <w:tc>
          <w:tcPr>
            <w:tcW w:w="916" w:type="dxa"/>
            <w:vMerge w:val="restart"/>
            <w:shd w:val="clear" w:color="auto" w:fill="FFFF00"/>
            <w:vAlign w:val="center"/>
            <w:shd w:fill="FFFF00"/>
            <w:shd w:fill="FFFF00"/>
          </w:tcPr>
          <w:p w14:paraId="0B4042BB" w14:textId="77777777" w:rsidR="004E0B76" w:rsidRPr="00E641F1" w:rsidRDefault="004E0B76" w:rsidP="000B582B">
            <w:pPr>
              <w:jc w:val="center"/>
            </w:pPr>
            <w:r w:rsidRPr="00E641F1">
              <w:t>44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B4CA540" w14:textId="77777777" w:rsidR="004E0B76" w:rsidRPr="00E641F1" w:rsidRDefault="004E0B76" w:rsidP="000B582B">
            <w:pPr>
              <w:jc w:val="center"/>
            </w:pPr>
            <w:r w:rsidRPr="00E641F1"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66C4D43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78D9F38F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470A8E54" w14:textId="77777777" w:rsidR="004E0B76" w:rsidRPr="00E641F1" w:rsidRDefault="004E0B76" w:rsidP="000B582B">
            <w:r w:rsidRPr="00E641F1"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B0305AD" w14:textId="77777777" w:rsidR="004E0B76" w:rsidRPr="00E641F1" w:rsidRDefault="004E0B76" w:rsidP="000B582B">
            <w:pPr>
              <w:jc w:val="center"/>
            </w:pPr>
            <w:r w:rsidRPr="00E641F1">
              <w:t>91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3DFDC3E5" w14:textId="77777777" w:rsidR="004E0B76" w:rsidRPr="00E641F1" w:rsidRDefault="004E0B76" w:rsidP="000B582B">
            <w:pPr>
              <w:jc w:val="center"/>
            </w:pPr>
            <w:r w:rsidRPr="00E641F1">
              <w:t>44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B510062" w14:textId="79431008" w:rsidR="004E0B76" w:rsidRPr="00011335" w:rsidRDefault="004E0B76" w:rsidP="000B582B">
            <w:pPr>
              <w:jc w:val="center"/>
              <w:rPr>
                <w:lang w:val="en-US"/>
              </w:rPr>
            </w:pPr>
            <w:r w:rsidRPr="00E641F1">
              <w:t>2</w:t>
            </w:r>
            <w:r w:rsidR="00011335">
              <w:rPr>
                <w:lang w:val="en-US"/>
              </w:rP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D88816B" w14:textId="77777777" w:rsidR="004E0B76" w:rsidRPr="00E641F1" w:rsidRDefault="004E0B76" w:rsidP="000B582B">
            <w:pPr>
              <w:jc w:val="center"/>
            </w:pPr>
            <w:r w:rsidRPr="00E641F1">
              <w:t>0,8</w:t>
            </w:r>
          </w:p>
        </w:tc>
      </w:tr>
      <w:tr w:rsidR="004E0B76" w:rsidRPr="00185977" w14:paraId="28788D0F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5C61A15E" w14:textId="77777777" w:rsidR="004E0B76" w:rsidRPr="00E641F1" w:rsidRDefault="004E0B76" w:rsidP="000B582B">
            <w:pPr>
              <w:jc w:val="center"/>
            </w:pPr>
            <w:r w:rsidRPr="00E641F1"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4E0B76" w:rsidRPr="00185977" w14:paraId="1272EC60" w14:textId="77777777" w:rsidTr="00E641F1">
        <w:tc>
          <w:tcPr>
            <w:tcW w:w="386" w:type="dxa"/>
            <w:shd w:val="clear" w:color="auto" w:fill="auto"/>
            <w:vAlign w:val="center"/>
          </w:tcPr>
          <w:p w14:paraId="33C8403B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454F1B9" w14:textId="77777777" w:rsidR="004E0B76" w:rsidRPr="00E641F1" w:rsidRDefault="004E0B76" w:rsidP="000B582B">
            <w:pPr>
              <w:jc w:val="center"/>
            </w:pPr>
            <w:r w:rsidRPr="00E641F1"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9CA1B53" w14:textId="77777777" w:rsidR="004E0B76" w:rsidRPr="00E641F1" w:rsidRDefault="004E0B76" w:rsidP="000B582B">
            <w:pPr>
              <w:jc w:val="center"/>
            </w:pPr>
            <w:r w:rsidRPr="00E641F1">
              <w:t>1500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987262F" w14:textId="77777777" w:rsidR="004E0B76" w:rsidRPr="00E641F1" w:rsidRDefault="004E0B76" w:rsidP="000B582B">
            <w:pPr>
              <w:jc w:val="center"/>
            </w:pPr>
            <w:r w:rsidRPr="00E641F1">
              <w:t>60,95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0D08330" w14:textId="77777777" w:rsidR="004E0B76" w:rsidRPr="00E641F1" w:rsidRDefault="004E0B76" w:rsidP="000B582B">
            <w:pPr>
              <w:jc w:val="center"/>
            </w:pPr>
            <w:r w:rsidRPr="00E641F1">
              <w:t>4,16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A457F0F" w14:textId="77777777" w:rsidR="004E0B76" w:rsidRPr="00E641F1" w:rsidRDefault="004E0B76" w:rsidP="000B582B">
            <w:pPr>
              <w:jc w:val="center"/>
            </w:pPr>
            <w:r w:rsidRPr="00E641F1">
              <w:t>4,04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7284C3F" w14:textId="77777777" w:rsidR="004E0B76" w:rsidRPr="00E641F1" w:rsidRDefault="004E0B76" w:rsidP="000B582B">
            <w:pPr>
              <w:jc w:val="center"/>
            </w:pPr>
            <w:r w:rsidRPr="00E641F1">
              <w:t>3,58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001F902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6BA9FB0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08CF43C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A827EB6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B43C896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11531F35" w14:textId="77777777" w:rsidTr="00E641F1">
        <w:tc>
          <w:tcPr>
            <w:tcW w:w="386" w:type="dxa"/>
            <w:shd w:val="clear" w:color="auto" w:fill="auto"/>
            <w:vAlign w:val="center"/>
          </w:tcPr>
          <w:p w14:paraId="5DE2D618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23C51E6" w14:textId="77777777" w:rsidR="004E0B76" w:rsidRPr="00E641F1" w:rsidRDefault="004E0B76" w:rsidP="000B582B">
            <w:pPr>
              <w:jc w:val="center"/>
            </w:pPr>
            <w:r w:rsidRPr="00E641F1">
              <w:t>1500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F1ED612" w14:textId="77777777" w:rsidR="004E0B76" w:rsidRPr="00E641F1" w:rsidRDefault="004E0B76" w:rsidP="000B582B">
            <w:pPr>
              <w:jc w:val="center"/>
            </w:pPr>
            <w:r w:rsidRPr="00E641F1">
              <w:t>3000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D075180" w14:textId="77777777" w:rsidR="004E0B76" w:rsidRPr="00E641F1" w:rsidRDefault="004E0B76" w:rsidP="000B582B">
            <w:pPr>
              <w:jc w:val="center"/>
            </w:pPr>
            <w:r w:rsidRPr="00E641F1">
              <w:t>38,03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CCE50A0" w14:textId="77777777" w:rsidR="004E0B76" w:rsidRPr="00E641F1" w:rsidRDefault="004E0B76" w:rsidP="000B582B">
            <w:pPr>
              <w:jc w:val="center"/>
            </w:pPr>
            <w:r w:rsidRPr="00E641F1"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1F7DBA5" w14:textId="77777777" w:rsidR="004E0B76" w:rsidRPr="00E641F1" w:rsidRDefault="004E0B76" w:rsidP="000B582B">
            <w:pPr>
              <w:jc w:val="center"/>
            </w:pPr>
            <w:r w:rsidRPr="00E641F1">
              <w:t>0,95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CB23AC2" w14:textId="77777777" w:rsidR="004E0B76" w:rsidRPr="00E641F1" w:rsidRDefault="004E0B76" w:rsidP="000B582B">
            <w:pPr>
              <w:jc w:val="center"/>
            </w:pPr>
            <w:r w:rsidRPr="00E641F1">
              <w:t>0,42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C84FAF2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49BE0EB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B106A65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FCE6210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B94AA38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427C2C07" w14:textId="77777777" w:rsidTr="00E641F1">
        <w:tc>
          <w:tcPr>
            <w:tcW w:w="386" w:type="dxa"/>
            <w:shd w:val="clear" w:color="auto" w:fill="auto"/>
            <w:vAlign w:val="center"/>
          </w:tcPr>
          <w:p w14:paraId="3CE0E748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B158362" w14:textId="77777777" w:rsidR="004E0B76" w:rsidRPr="00E641F1" w:rsidRDefault="004E0B76" w:rsidP="000B582B">
            <w:pPr>
              <w:jc w:val="center"/>
            </w:pPr>
            <w:r w:rsidRPr="00E641F1">
              <w:t>4500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35E125B" w14:textId="77777777" w:rsidR="004E0B76" w:rsidRPr="00E641F1" w:rsidRDefault="004E0B76" w:rsidP="000B582B">
            <w:pPr>
              <w:jc w:val="center"/>
            </w:pPr>
            <w:r w:rsidRPr="00E641F1">
              <w:t>6000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AF2F909" w14:textId="77777777" w:rsidR="004E0B76" w:rsidRPr="00E641F1" w:rsidRDefault="004E0B76" w:rsidP="000B582B">
            <w:pPr>
              <w:jc w:val="center"/>
            </w:pPr>
            <w:r w:rsidRPr="00E641F1">
              <w:t>39,11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648AF28" w14:textId="77777777" w:rsidR="004E0B76" w:rsidRPr="00E641F1" w:rsidRDefault="004E0B76" w:rsidP="000B582B">
            <w:pPr>
              <w:jc w:val="center"/>
            </w:pPr>
            <w:r w:rsidRPr="00E641F1">
              <w:t>2,33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D743FC3" w14:textId="77777777" w:rsidR="004E0B76" w:rsidRPr="00E641F1" w:rsidRDefault="004E0B76" w:rsidP="000B582B">
            <w:pPr>
              <w:jc w:val="center"/>
            </w:pPr>
            <w:r w:rsidRPr="00E641F1">
              <w:t>1,14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FBEF873" w14:textId="77777777" w:rsidR="004E0B76" w:rsidRPr="00E641F1" w:rsidRDefault="004E0B76" w:rsidP="000B582B">
            <w:pPr>
              <w:jc w:val="center"/>
            </w:pPr>
            <w:r w:rsidRPr="00E641F1">
              <w:t>0,51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C4E4119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1243673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5498F81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2130467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E9CDAA1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19489BD5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30B1E4B5" w14:textId="77777777" w:rsidR="004E0B76" w:rsidRPr="00E641F1" w:rsidRDefault="004E0B76" w:rsidP="000B582B">
            <w:r w:rsidRPr="00E641F1"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39FB744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1146786F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786EDCD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E5DA324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374CCDEF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118F08AF" w14:textId="77777777" w:rsidR="004E0B76" w:rsidRPr="00E641F1" w:rsidRDefault="004E0B76" w:rsidP="000B582B">
            <w:pPr>
              <w:jc w:val="center"/>
            </w:pPr>
            <w:r w:rsidRPr="00E641F1">
              <w:rPr>
                <w:b/>
              </w:rPr>
              <w:t>Режим набора информации с клавиатуры (USB)</w:t>
            </w:r>
          </w:p>
        </w:tc>
      </w:tr>
      <w:tr w:rsidR="004E0B76" w:rsidRPr="00185977" w14:paraId="1519F0A4" w14:textId="77777777" w:rsidTr="00E641F1">
        <w:tc>
          <w:tcPr>
            <w:tcW w:w="386" w:type="dxa"/>
            <w:shd w:val="clear" w:color="auto" w:fill="auto"/>
            <w:vAlign w:val="center"/>
          </w:tcPr>
          <w:p w14:paraId="188511AF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4042178" w14:textId="77777777" w:rsidR="004E0B76" w:rsidRPr="00E641F1" w:rsidRDefault="004E0B76" w:rsidP="000B582B">
            <w:pPr>
              <w:jc w:val="center"/>
            </w:pPr>
            <w:r w:rsidRPr="00E641F1"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D84C997" w14:textId="77777777" w:rsidR="004E0B76" w:rsidRPr="00E641F1" w:rsidRDefault="004E0B76" w:rsidP="000B582B">
            <w:pPr>
              <w:jc w:val="center"/>
            </w:pPr>
            <w:r w:rsidRPr="00E641F1">
              <w:t>1,497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A368D42" w14:textId="77777777" w:rsidR="004E0B76" w:rsidRPr="00E641F1" w:rsidRDefault="004E0B76" w:rsidP="000B582B">
            <w:pPr>
              <w:jc w:val="center"/>
            </w:pPr>
            <w:r w:rsidRPr="00E641F1">
              <w:t>33,95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9D5E9EE" w14:textId="77777777" w:rsidR="004E0B76" w:rsidRPr="00E641F1" w:rsidRDefault="004E0B76" w:rsidP="000B582B">
            <w:pPr>
              <w:jc w:val="center"/>
            </w:pPr>
            <w:r w:rsidRPr="00E641F1">
              <w:t>0,19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E7C17D7" w14:textId="77777777" w:rsidR="004E0B76" w:rsidRPr="00E641F1" w:rsidRDefault="004E0B76" w:rsidP="000B582B">
            <w:pPr>
              <w:jc w:val="center"/>
            </w:pPr>
            <w:r w:rsidRPr="00E641F1">
              <w:t>0,19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9AB7EC7" w14:textId="77777777" w:rsidR="004E0B76" w:rsidRPr="00E641F1" w:rsidRDefault="004E0B76" w:rsidP="000B582B">
            <w:pPr>
              <w:jc w:val="center"/>
            </w:pPr>
            <w:r w:rsidRPr="00E641F1">
              <w:t>0,19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32B72CF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4E032DC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80BFC96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EE5D817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29FBCC8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4286D445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1F318EF5" w14:textId="77777777" w:rsidR="004E0B76" w:rsidRPr="00E641F1" w:rsidRDefault="004E0B76" w:rsidP="000B582B">
            <w:r w:rsidRPr="00E641F1"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B461C81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5BC04FFC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BC96F8E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9C981D5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56D471AD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498A39B3" w14:textId="77777777" w:rsidR="004E0B76" w:rsidRPr="00E641F1" w:rsidRDefault="004E0B76" w:rsidP="000B582B">
            <w:pPr>
              <w:jc w:val="center"/>
            </w:pPr>
            <w:r w:rsidRPr="00E641F1"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4E0B76" w:rsidRPr="00185977" w14:paraId="395DE94E" w14:textId="77777777" w:rsidTr="00E641F1">
        <w:tc>
          <w:tcPr>
            <w:tcW w:w="386" w:type="dxa"/>
            <w:shd w:val="clear" w:color="auto" w:fill="auto"/>
            <w:vAlign w:val="center"/>
          </w:tcPr>
          <w:p w14:paraId="2F19D809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D81911D" w14:textId="77777777" w:rsidR="004E0B76" w:rsidRPr="00E641F1" w:rsidRDefault="004E0B76" w:rsidP="000B582B">
            <w:pPr>
              <w:jc w:val="center"/>
            </w:pPr>
            <w:r w:rsidRPr="00E641F1"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EA8AFB8" w14:textId="77777777" w:rsidR="004E0B76" w:rsidRPr="00E641F1" w:rsidRDefault="004E0B76" w:rsidP="000B582B">
            <w:pPr>
              <w:jc w:val="center"/>
            </w:pPr>
            <w:r w:rsidRPr="00E641F1"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86A09CC" w14:textId="77777777" w:rsidR="004E0B76" w:rsidRPr="00E641F1" w:rsidRDefault="004E0B76" w:rsidP="000B582B">
            <w:pPr>
              <w:jc w:val="center"/>
            </w:pPr>
            <w:r w:rsidRPr="00E641F1">
              <w:t>76,86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706BCC9" w14:textId="77777777" w:rsidR="004E0B76" w:rsidRPr="00E641F1" w:rsidRDefault="004E0B76" w:rsidP="000B582B">
            <w:pPr>
              <w:jc w:val="center"/>
            </w:pPr>
            <w:r w:rsidRPr="00E641F1">
              <w:t>18,6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8855783" w14:textId="77777777" w:rsidR="004E0B76" w:rsidRPr="00E641F1" w:rsidRDefault="004E0B76" w:rsidP="000B582B">
            <w:pPr>
              <w:jc w:val="center"/>
            </w:pPr>
            <w:r w:rsidRPr="00E641F1">
              <w:t>18,54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E7B3D64" w14:textId="77777777" w:rsidR="004E0B76" w:rsidRPr="00E641F1" w:rsidRDefault="004E0B76" w:rsidP="000B582B">
            <w:pPr>
              <w:jc w:val="center"/>
            </w:pPr>
            <w:r w:rsidRPr="00E641F1">
              <w:t>18,42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8EF0862" w14:textId="77777777" w:rsidR="004E0B76" w:rsidRPr="00E641F1" w:rsidRDefault="004E0B76" w:rsidP="000B582B">
            <w:pPr>
              <w:jc w:val="center"/>
            </w:pPr>
            <w:r w:rsidRPr="00E641F1">
              <w:t>0,6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5217663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FC78530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44D5862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6446830" w14:textId="77777777" w:rsidR="004E0B76" w:rsidRPr="00E641F1" w:rsidRDefault="004E0B76" w:rsidP="000B582B">
            <w:pPr>
              <w:jc w:val="center"/>
            </w:pPr>
            <w:r w:rsidRPr="00E641F1">
              <w:t>0,9</w:t>
            </w:r>
          </w:p>
        </w:tc>
      </w:tr>
      <w:tr w:rsidR="004E0B76" w:rsidRPr="00185977" w14:paraId="5A3157B0" w14:textId="77777777" w:rsidTr="00E641F1">
        <w:tc>
          <w:tcPr>
            <w:tcW w:w="386" w:type="dxa"/>
            <w:shd w:val="clear" w:color="auto" w:fill="auto"/>
            <w:vAlign w:val="center"/>
          </w:tcPr>
          <w:p w14:paraId="62CC3684" w14:textId="77777777" w:rsidR="004E0B76" w:rsidRPr="00185977" w:rsidRDefault="004E0B76" w:rsidP="000B582B">
            <w:pPr>
              <w:jc w:val="center"/>
            </w:pPr>
            <w:r>
              <w:lastRenderedPageBreak/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F545658" w14:textId="77777777" w:rsidR="004E0B76" w:rsidRPr="00E641F1" w:rsidRDefault="004E0B76" w:rsidP="000B582B">
            <w:pPr>
              <w:jc w:val="center"/>
            </w:pPr>
            <w:r w:rsidRPr="00E641F1"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181597D" w14:textId="77777777" w:rsidR="004E0B76" w:rsidRPr="00E641F1" w:rsidRDefault="004E0B76" w:rsidP="000B582B">
            <w:pPr>
              <w:jc w:val="center"/>
            </w:pPr>
            <w:r w:rsidRPr="00E641F1"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A53035B" w14:textId="77777777" w:rsidR="004E0B76" w:rsidRPr="00E641F1" w:rsidRDefault="004E0B76" w:rsidP="000B582B">
            <w:pPr>
              <w:jc w:val="center"/>
            </w:pPr>
            <w:r w:rsidRPr="00E641F1">
              <w:t>47,76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DB45FC0" w14:textId="77777777" w:rsidR="004E0B76" w:rsidRPr="00E641F1" w:rsidRDefault="004E0B76" w:rsidP="000B582B">
            <w:pPr>
              <w:jc w:val="center"/>
            </w:pPr>
            <w:r w:rsidRPr="00E641F1">
              <w:t>12,28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BCA0A3C" w14:textId="77777777" w:rsidR="004E0B76" w:rsidRPr="00E641F1" w:rsidRDefault="004E0B76" w:rsidP="000B582B">
            <w:pPr>
              <w:jc w:val="center"/>
            </w:pPr>
            <w:r w:rsidRPr="00E641F1">
              <w:t>7,36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0F79690" w14:textId="77777777" w:rsidR="004E0B76" w:rsidRPr="00E641F1" w:rsidRDefault="004E0B76" w:rsidP="000B582B">
            <w:pPr>
              <w:jc w:val="center"/>
            </w:pPr>
            <w:r w:rsidRPr="00E641F1">
              <w:t>4,09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557C20C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2BBEE86" w14:textId="77777777" w:rsidR="004E0B76" w:rsidRPr="00E641F1" w:rsidRDefault="004E0B76" w:rsidP="000B582B">
            <w:pPr>
              <w:jc w:val="center"/>
            </w:pPr>
            <w:r w:rsidRPr="00E641F1">
              <w:t>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EBA4BF1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C003E68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066FE2A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328B8E60" w14:textId="77777777" w:rsidTr="00E641F1">
        <w:tc>
          <w:tcPr>
            <w:tcW w:w="386" w:type="dxa"/>
            <w:shd w:val="clear" w:color="auto" w:fill="auto"/>
            <w:vAlign w:val="center"/>
          </w:tcPr>
          <w:p w14:paraId="31FDF140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61CF6D1" w14:textId="77777777" w:rsidR="004E0B76" w:rsidRPr="00E641F1" w:rsidRDefault="004E0B76" w:rsidP="000B582B">
            <w:pPr>
              <w:jc w:val="center"/>
            </w:pPr>
            <w:r w:rsidRPr="00E641F1"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035B692" w14:textId="77777777" w:rsidR="004E0B76" w:rsidRPr="00E641F1" w:rsidRDefault="004E0B76" w:rsidP="000B582B">
            <w:pPr>
              <w:jc w:val="center"/>
            </w:pPr>
            <w:r w:rsidRPr="00E641F1"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7A9E89D" w14:textId="77777777" w:rsidR="004E0B76" w:rsidRPr="00E641F1" w:rsidRDefault="004E0B76" w:rsidP="000B582B">
            <w:pPr>
              <w:jc w:val="center"/>
            </w:pPr>
            <w:r w:rsidRPr="00E641F1">
              <w:t>43,8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C4DA641" w14:textId="77777777" w:rsidR="004E0B76" w:rsidRPr="00E641F1" w:rsidRDefault="004E0B76" w:rsidP="000B582B">
            <w:pPr>
              <w:jc w:val="center"/>
            </w:pPr>
            <w:r w:rsidRPr="00E641F1">
              <w:t>7,88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9EFCF93" w14:textId="77777777" w:rsidR="004E0B76" w:rsidRPr="00E641F1" w:rsidRDefault="004E0B76" w:rsidP="000B582B">
            <w:pPr>
              <w:jc w:val="center"/>
            </w:pPr>
            <w:r w:rsidRPr="00E641F1">
              <w:t>4,89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FFB0A94" w14:textId="77777777" w:rsidR="004E0B76" w:rsidRPr="00E641F1" w:rsidRDefault="004E0B76" w:rsidP="000B582B">
            <w:pPr>
              <w:jc w:val="center"/>
            </w:pPr>
            <w:r w:rsidRPr="00E641F1"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CD190E0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EAFDBA9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B8AA6A8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12840B6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0478378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33054868" w14:textId="77777777" w:rsidTr="00E641F1">
        <w:tc>
          <w:tcPr>
            <w:tcW w:w="386" w:type="dxa"/>
            <w:shd w:val="clear" w:color="auto" w:fill="auto"/>
            <w:vAlign w:val="center"/>
          </w:tcPr>
          <w:p w14:paraId="2EE1D56A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8C50380" w14:textId="77777777" w:rsidR="004E0B76" w:rsidRPr="00E641F1" w:rsidRDefault="004E0B76" w:rsidP="000B582B">
            <w:pPr>
              <w:jc w:val="center"/>
            </w:pPr>
            <w:r w:rsidRPr="00E641F1"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923FD9F" w14:textId="77777777" w:rsidR="004E0B76" w:rsidRPr="00E641F1" w:rsidRDefault="004E0B76" w:rsidP="000B582B">
            <w:pPr>
              <w:jc w:val="center"/>
            </w:pPr>
            <w:r w:rsidRPr="00E641F1"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4C59879" w14:textId="77777777" w:rsidR="004E0B76" w:rsidRPr="00E641F1" w:rsidRDefault="004E0B76" w:rsidP="000B582B">
            <w:pPr>
              <w:jc w:val="center"/>
            </w:pPr>
            <w:r w:rsidRPr="00E641F1">
              <w:t>39,99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B774063" w14:textId="77777777" w:rsidR="004E0B76" w:rsidRPr="00E641F1" w:rsidRDefault="004E0B76" w:rsidP="000B582B">
            <w:pPr>
              <w:jc w:val="center"/>
            </w:pPr>
            <w:r w:rsidRPr="00E641F1">
              <w:t>5,39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8EDD50D" w14:textId="77777777" w:rsidR="004E0B76" w:rsidRPr="00E641F1" w:rsidRDefault="004E0B76" w:rsidP="000B582B">
            <w:pPr>
              <w:jc w:val="center"/>
            </w:pPr>
            <w:r w:rsidRPr="00E641F1">
              <w:t>3,16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71351AD" w14:textId="77777777" w:rsidR="004E0B76" w:rsidRPr="00E641F1" w:rsidRDefault="004E0B76" w:rsidP="000B582B">
            <w:pPr>
              <w:jc w:val="center"/>
            </w:pPr>
            <w:r w:rsidRPr="00E641F1"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B3140BA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B8CE21B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6CB0B09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6734151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E9DB3BD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56B5BF61" w14:textId="77777777" w:rsidTr="00E641F1">
        <w:tc>
          <w:tcPr>
            <w:tcW w:w="386" w:type="dxa"/>
            <w:shd w:val="clear" w:color="auto" w:fill="auto"/>
            <w:vAlign w:val="center"/>
          </w:tcPr>
          <w:p w14:paraId="6CB7833D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732A39C" w14:textId="77777777" w:rsidR="004E0B76" w:rsidRPr="00E641F1" w:rsidRDefault="004E0B76" w:rsidP="000B582B">
            <w:pPr>
              <w:jc w:val="center"/>
            </w:pPr>
            <w:r w:rsidRPr="00E641F1"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CBB799A" w14:textId="77777777" w:rsidR="004E0B76" w:rsidRPr="00E641F1" w:rsidRDefault="004E0B76" w:rsidP="000B582B">
            <w:pPr>
              <w:jc w:val="center"/>
            </w:pPr>
            <w:r w:rsidRPr="00E641F1"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F34F24B" w14:textId="77777777" w:rsidR="004E0B76" w:rsidRPr="00E641F1" w:rsidRDefault="004E0B76" w:rsidP="000B582B">
            <w:pPr>
              <w:jc w:val="center"/>
            </w:pPr>
            <w:r w:rsidRPr="00E641F1">
              <w:t>35,75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D400FEC" w14:textId="77777777" w:rsidR="004E0B76" w:rsidRPr="00E641F1" w:rsidRDefault="004E0B76" w:rsidP="000B582B">
            <w:pPr>
              <w:jc w:val="center"/>
            </w:pPr>
            <w:r w:rsidRPr="00E641F1">
              <w:t>3,47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DAFA10E" w14:textId="77777777" w:rsidR="004E0B76" w:rsidRPr="00E641F1" w:rsidRDefault="004E0B76" w:rsidP="000B582B">
            <w:pPr>
              <w:jc w:val="center"/>
            </w:pPr>
            <w:r w:rsidRPr="00E641F1">
              <w:t>1,94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5C28B80" w14:textId="77777777" w:rsidR="004E0B76" w:rsidRPr="00E641F1" w:rsidRDefault="004E0B76" w:rsidP="000B582B">
            <w:pPr>
              <w:jc w:val="center"/>
            </w:pPr>
            <w:r w:rsidRPr="00E641F1">
              <w:t>0,92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36E792E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02B9EB8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474DDD8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26FA1F9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FA5CCFC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75207F23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157BD24B" w14:textId="77777777" w:rsidR="004E0B76" w:rsidRPr="00E641F1" w:rsidRDefault="004E0B76" w:rsidP="000B582B">
            <w:r w:rsidRPr="00E641F1"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A3F49DB" w14:textId="77777777" w:rsidR="004E0B76" w:rsidRPr="00E641F1" w:rsidRDefault="004E0B76" w:rsidP="000B582B">
            <w:pPr>
              <w:jc w:val="center"/>
            </w:pPr>
            <w:r w:rsidRPr="00E641F1">
              <w:t>5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790142C0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06ACB0B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BFC323F" w14:textId="77777777" w:rsidR="004E0B76" w:rsidRPr="00E641F1" w:rsidRDefault="004E0B76" w:rsidP="000B582B">
            <w:pPr>
              <w:jc w:val="center"/>
            </w:pPr>
            <w:r w:rsidRPr="00E641F1">
              <w:t>0,9</w:t>
            </w:r>
          </w:p>
        </w:tc>
      </w:tr>
      <w:tr w:rsidR="004E0B76" w:rsidRPr="00185977" w14:paraId="5B7F03CA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7ABA6343" w14:textId="77777777" w:rsidR="004E0B76" w:rsidRPr="00E641F1" w:rsidRDefault="004E0B76" w:rsidP="000B582B">
            <w:pPr>
              <w:jc w:val="center"/>
            </w:pPr>
            <w:r w:rsidRPr="00E641F1"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4E0B76" w:rsidRPr="00185977" w14:paraId="207D1E82" w14:textId="77777777" w:rsidTr="00E641F1">
        <w:tc>
          <w:tcPr>
            <w:tcW w:w="386" w:type="dxa"/>
            <w:shd w:val="clear" w:color="auto" w:fill="auto"/>
            <w:vAlign w:val="center"/>
          </w:tcPr>
          <w:p w14:paraId="32C13F5D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AA8AA9A" w14:textId="77777777" w:rsidR="004E0B76" w:rsidRPr="00E641F1" w:rsidRDefault="004E0B76" w:rsidP="000B582B">
            <w:pPr>
              <w:jc w:val="center"/>
            </w:pPr>
            <w:r w:rsidRPr="00E641F1"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3A5AB49" w14:textId="77777777" w:rsidR="004E0B76" w:rsidRPr="00E641F1" w:rsidRDefault="004E0B76" w:rsidP="000B582B">
            <w:pPr>
              <w:jc w:val="center"/>
            </w:pPr>
            <w:r w:rsidRPr="00E641F1"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5A90B74" w14:textId="77777777" w:rsidR="004E0B76" w:rsidRPr="00E641F1" w:rsidRDefault="004E0B76" w:rsidP="000B582B">
            <w:pPr>
              <w:jc w:val="center"/>
            </w:pPr>
            <w:r w:rsidRPr="00E641F1">
              <w:t>77,6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1292567" w14:textId="77777777" w:rsidR="004E0B76" w:rsidRPr="00E641F1" w:rsidRDefault="004E0B76" w:rsidP="000B582B">
            <w:pPr>
              <w:jc w:val="center"/>
            </w:pPr>
            <w:r w:rsidRPr="00E641F1">
              <w:t>10,12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28CA61B" w14:textId="77777777" w:rsidR="004E0B76" w:rsidRPr="00E641F1" w:rsidRDefault="004E0B76" w:rsidP="000B582B">
            <w:pPr>
              <w:jc w:val="center"/>
            </w:pPr>
            <w:r w:rsidRPr="00E641F1">
              <w:t>10,09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8CD0A70" w14:textId="77777777" w:rsidR="004E0B76" w:rsidRPr="00E641F1" w:rsidRDefault="004E0B76" w:rsidP="000B582B">
            <w:pPr>
              <w:jc w:val="center"/>
            </w:pPr>
            <w:r w:rsidRPr="00E641F1">
              <w:t>10,03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D16401B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9A62858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6669E53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9D48E46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A62EF24" w14:textId="77777777" w:rsidR="004E0B76" w:rsidRPr="00E641F1" w:rsidRDefault="004E0B76" w:rsidP="000B582B">
            <w:pPr>
              <w:jc w:val="center"/>
            </w:pPr>
            <w:r w:rsidRPr="00E641F1">
              <w:t>0,6</w:t>
            </w:r>
          </w:p>
        </w:tc>
      </w:tr>
      <w:tr w:rsidR="004E0B76" w:rsidRPr="00185977" w14:paraId="15D13F9A" w14:textId="77777777" w:rsidTr="00E641F1">
        <w:tc>
          <w:tcPr>
            <w:tcW w:w="386" w:type="dxa"/>
            <w:shd w:val="clear" w:color="auto" w:fill="auto"/>
            <w:vAlign w:val="center"/>
          </w:tcPr>
          <w:p w14:paraId="7B082050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1CC9B05" w14:textId="77777777" w:rsidR="004E0B76" w:rsidRPr="00E641F1" w:rsidRDefault="004E0B76" w:rsidP="000B582B">
            <w:pPr>
              <w:jc w:val="center"/>
            </w:pPr>
            <w:r w:rsidRPr="00E641F1"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163CF55" w14:textId="77777777" w:rsidR="004E0B76" w:rsidRPr="00E641F1" w:rsidRDefault="004E0B76" w:rsidP="000B582B">
            <w:pPr>
              <w:jc w:val="center"/>
            </w:pPr>
            <w:r w:rsidRPr="00E641F1"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D15B26C" w14:textId="77777777" w:rsidR="004E0B76" w:rsidRPr="00E641F1" w:rsidRDefault="004E0B76" w:rsidP="000B582B">
            <w:pPr>
              <w:jc w:val="center"/>
            </w:pPr>
            <w:r w:rsidRPr="00E641F1">
              <w:t>49,35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46A88BE" w14:textId="77777777" w:rsidR="004E0B76" w:rsidRPr="00E641F1" w:rsidRDefault="004E0B76" w:rsidP="000B582B">
            <w:pPr>
              <w:jc w:val="center"/>
            </w:pPr>
            <w:r w:rsidRPr="00E641F1">
              <w:t>7,37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60C9AA4" w14:textId="77777777" w:rsidR="004E0B76" w:rsidRPr="00E641F1" w:rsidRDefault="004E0B76" w:rsidP="000B582B">
            <w:pPr>
              <w:jc w:val="center"/>
            </w:pPr>
            <w:r w:rsidRPr="00E641F1">
              <w:t>4,42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C957991" w14:textId="77777777" w:rsidR="004E0B76" w:rsidRPr="00E641F1" w:rsidRDefault="004E0B76" w:rsidP="000B582B">
            <w:pPr>
              <w:jc w:val="center"/>
            </w:pPr>
            <w:r w:rsidRPr="00E641F1"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D659068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C61D2BA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FDE0774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3D0DDD5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EDB1569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3848EE5D" w14:textId="77777777" w:rsidTr="00E641F1">
        <w:tc>
          <w:tcPr>
            <w:tcW w:w="386" w:type="dxa"/>
            <w:shd w:val="clear" w:color="auto" w:fill="auto"/>
            <w:vAlign w:val="center"/>
          </w:tcPr>
          <w:p w14:paraId="1781C459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8565628" w14:textId="77777777" w:rsidR="004E0B76" w:rsidRPr="00E641F1" w:rsidRDefault="004E0B76" w:rsidP="000B582B">
            <w:pPr>
              <w:jc w:val="center"/>
            </w:pPr>
            <w:r w:rsidRPr="00E641F1"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33435D7" w14:textId="77777777" w:rsidR="004E0B76" w:rsidRPr="00E641F1" w:rsidRDefault="004E0B76" w:rsidP="000B582B">
            <w:pPr>
              <w:jc w:val="center"/>
            </w:pPr>
            <w:r w:rsidRPr="00E641F1"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50255DF" w14:textId="77777777" w:rsidR="004E0B76" w:rsidRPr="00E641F1" w:rsidRDefault="004E0B76" w:rsidP="000B582B">
            <w:pPr>
              <w:jc w:val="center"/>
            </w:pPr>
            <w:r w:rsidRPr="00E641F1">
              <w:t>43,58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5A4FA8C" w14:textId="77777777" w:rsidR="004E0B76" w:rsidRPr="00E641F1" w:rsidRDefault="004E0B76" w:rsidP="000B582B">
            <w:pPr>
              <w:jc w:val="center"/>
            </w:pPr>
            <w:r w:rsidRPr="00E641F1">
              <w:t>3,84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52C789D" w14:textId="77777777" w:rsidR="004E0B76" w:rsidRPr="00E641F1" w:rsidRDefault="004E0B76" w:rsidP="000B582B">
            <w:pPr>
              <w:jc w:val="center"/>
            </w:pPr>
            <w:r w:rsidRPr="00E641F1">
              <w:t>2,38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61C223C" w14:textId="77777777" w:rsidR="004E0B76" w:rsidRPr="00E641F1" w:rsidRDefault="004E0B76" w:rsidP="000B582B">
            <w:pPr>
              <w:jc w:val="center"/>
            </w:pPr>
            <w:r w:rsidRPr="00E641F1">
              <w:t>1,2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05A33BC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F7F8844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A9B71CB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8695175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B66F81A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5208713E" w14:textId="77777777" w:rsidTr="00E641F1">
        <w:tc>
          <w:tcPr>
            <w:tcW w:w="386" w:type="dxa"/>
            <w:shd w:val="clear" w:color="auto" w:fill="auto"/>
            <w:vAlign w:val="center"/>
          </w:tcPr>
          <w:p w14:paraId="60ED356F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727C064" w14:textId="77777777" w:rsidR="004E0B76" w:rsidRPr="00E641F1" w:rsidRDefault="004E0B76" w:rsidP="000B582B">
            <w:pPr>
              <w:jc w:val="center"/>
            </w:pPr>
            <w:r w:rsidRPr="00E641F1"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B0C605F" w14:textId="77777777" w:rsidR="004E0B76" w:rsidRPr="00E641F1" w:rsidRDefault="004E0B76" w:rsidP="000B582B">
            <w:pPr>
              <w:jc w:val="center"/>
            </w:pPr>
            <w:r w:rsidRPr="00E641F1"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4D9DE26" w14:textId="77777777" w:rsidR="004E0B76" w:rsidRPr="00E641F1" w:rsidRDefault="004E0B76" w:rsidP="000B582B">
            <w:pPr>
              <w:jc w:val="center"/>
            </w:pPr>
            <w:r w:rsidRPr="00E641F1">
              <w:t>40,22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52C3623" w14:textId="77777777" w:rsidR="004E0B76" w:rsidRPr="00E641F1" w:rsidRDefault="004E0B76" w:rsidP="000B582B">
            <w:pPr>
              <w:jc w:val="center"/>
            </w:pPr>
            <w:r w:rsidRPr="00E641F1"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C25D0DB" w14:textId="77777777" w:rsidR="004E0B76" w:rsidRPr="00E641F1" w:rsidRDefault="004E0B76" w:rsidP="000B582B">
            <w:pPr>
              <w:jc w:val="center"/>
            </w:pPr>
            <w:r w:rsidRPr="00E641F1">
              <w:t>1,62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1CA2A04" w14:textId="77777777" w:rsidR="004E0B76" w:rsidRPr="00E641F1" w:rsidRDefault="004E0B76" w:rsidP="000B582B">
            <w:pPr>
              <w:jc w:val="center"/>
            </w:pPr>
            <w:r w:rsidRPr="00E641F1">
              <w:t>0,79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3BAA7BC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AC18753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D71658C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251A95E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1DB3838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72973A33" w14:textId="77777777" w:rsidTr="00E641F1">
        <w:tc>
          <w:tcPr>
            <w:tcW w:w="386" w:type="dxa"/>
            <w:shd w:val="clear" w:color="auto" w:fill="auto"/>
            <w:vAlign w:val="center"/>
          </w:tcPr>
          <w:p w14:paraId="28ED3A82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FEA55AF" w14:textId="77777777" w:rsidR="004E0B76" w:rsidRPr="00E641F1" w:rsidRDefault="004E0B76" w:rsidP="000B582B">
            <w:pPr>
              <w:jc w:val="center"/>
            </w:pPr>
            <w:r w:rsidRPr="00E641F1"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BE5E6DA" w14:textId="77777777" w:rsidR="004E0B76" w:rsidRPr="00E641F1" w:rsidRDefault="004E0B76" w:rsidP="000B582B">
            <w:pPr>
              <w:jc w:val="center"/>
            </w:pPr>
            <w:r w:rsidRPr="00E641F1"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DD60F96" w14:textId="77777777" w:rsidR="004E0B76" w:rsidRPr="00E641F1" w:rsidRDefault="004E0B76" w:rsidP="000B582B">
            <w:pPr>
              <w:jc w:val="center"/>
            </w:pPr>
            <w:r w:rsidRPr="00E641F1">
              <w:t>37,23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820D7E4" w14:textId="77777777" w:rsidR="004E0B76" w:rsidRPr="00E641F1" w:rsidRDefault="004E0B76" w:rsidP="000B582B">
            <w:pPr>
              <w:jc w:val="center"/>
            </w:pPr>
            <w:r w:rsidRPr="00E641F1"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F071CF9" w14:textId="77777777" w:rsidR="004E0B76" w:rsidRPr="00E641F1" w:rsidRDefault="004E0B76" w:rsidP="000B582B">
            <w:pPr>
              <w:jc w:val="center"/>
            </w:pPr>
            <w:r w:rsidRPr="00E641F1">
              <w:t>1,15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EEF3973" w14:textId="77777777" w:rsidR="004E0B76" w:rsidRPr="00E641F1" w:rsidRDefault="004E0B76" w:rsidP="000B582B">
            <w:pPr>
              <w:jc w:val="center"/>
            </w:pPr>
            <w:r w:rsidRPr="00E641F1">
              <w:t>0,54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A7BC512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9442AA4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724AD05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50E71AE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62C0A62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1BB32051" w14:textId="77777777" w:rsidTr="00E641F1">
        <w:tc>
          <w:tcPr>
            <w:tcW w:w="386" w:type="dxa"/>
            <w:shd w:val="clear" w:color="auto" w:fill="auto"/>
            <w:vAlign w:val="center"/>
          </w:tcPr>
          <w:p w14:paraId="2EA0A63F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4169221" w14:textId="77777777" w:rsidR="004E0B76" w:rsidRPr="00E641F1" w:rsidRDefault="004E0B76" w:rsidP="000B582B">
            <w:pPr>
              <w:jc w:val="center"/>
            </w:pPr>
            <w:r w:rsidRPr="00E641F1">
              <w:t>625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0F0F49F" w14:textId="77777777" w:rsidR="004E0B76" w:rsidRPr="00E641F1" w:rsidRDefault="004E0B76" w:rsidP="000B582B">
            <w:pPr>
              <w:jc w:val="center"/>
            </w:pPr>
            <w:r w:rsidRPr="00E641F1">
              <w:t>750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6E56289" w14:textId="77777777" w:rsidR="004E0B76" w:rsidRPr="00E641F1" w:rsidRDefault="004E0B76" w:rsidP="000B582B">
            <w:pPr>
              <w:jc w:val="center"/>
            </w:pPr>
            <w:r w:rsidRPr="00E641F1">
              <w:t>39,48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901F563" w14:textId="77777777" w:rsidR="004E0B76" w:rsidRPr="00E641F1" w:rsidRDefault="004E0B76" w:rsidP="000B582B">
            <w:pPr>
              <w:jc w:val="center"/>
            </w:pPr>
            <w:r w:rsidRPr="00E641F1"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B2FCC15" w14:textId="77777777" w:rsidR="004E0B76" w:rsidRPr="00E641F1" w:rsidRDefault="004E0B76" w:rsidP="000B582B">
            <w:pPr>
              <w:jc w:val="center"/>
            </w:pPr>
            <w:r w:rsidRPr="00E641F1">
              <w:t>1,49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3B4F16F" w14:textId="77777777" w:rsidR="004E0B76" w:rsidRPr="00E641F1" w:rsidRDefault="004E0B76" w:rsidP="000B582B">
            <w:pPr>
              <w:jc w:val="center"/>
            </w:pPr>
            <w:r w:rsidRPr="00E641F1">
              <w:t>0,69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F9F04D2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288A96E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FD8C331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9C50DA9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7A9E497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78BBFD2E" w14:textId="77777777" w:rsidTr="00E641F1">
        <w:tc>
          <w:tcPr>
            <w:tcW w:w="386" w:type="dxa"/>
            <w:shd w:val="clear" w:color="auto" w:fill="auto"/>
            <w:vAlign w:val="center"/>
          </w:tcPr>
          <w:p w14:paraId="41EB8464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342B651" w14:textId="77777777" w:rsidR="004E0B76" w:rsidRPr="00E641F1" w:rsidRDefault="004E0B76" w:rsidP="000B582B">
            <w:pPr>
              <w:jc w:val="center"/>
            </w:pPr>
            <w:r w:rsidRPr="00E641F1">
              <w:t>750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158E791" w14:textId="77777777" w:rsidR="004E0B76" w:rsidRPr="00E641F1" w:rsidRDefault="004E0B76" w:rsidP="000B582B">
            <w:pPr>
              <w:jc w:val="center"/>
            </w:pPr>
            <w:r w:rsidRPr="00E641F1">
              <w:t>875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AB86A9D" w14:textId="77777777" w:rsidR="004E0B76" w:rsidRPr="00E641F1" w:rsidRDefault="004E0B76" w:rsidP="000B582B">
            <w:pPr>
              <w:jc w:val="center"/>
            </w:pPr>
            <w:r w:rsidRPr="00E641F1">
              <w:t>43,81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FDED7B6" w14:textId="77777777" w:rsidR="004E0B76" w:rsidRPr="00E641F1" w:rsidRDefault="004E0B76" w:rsidP="000B582B">
            <w:pPr>
              <w:jc w:val="center"/>
            </w:pPr>
            <w:r w:rsidRPr="00E641F1">
              <w:t>4,71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3063051" w14:textId="77777777" w:rsidR="004E0B76" w:rsidRPr="00E641F1" w:rsidRDefault="004E0B76" w:rsidP="000B582B">
            <w:pPr>
              <w:jc w:val="center"/>
            </w:pPr>
            <w:r w:rsidRPr="00E641F1">
              <w:t>2,46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F786D0B" w14:textId="77777777" w:rsidR="004E0B76" w:rsidRPr="00E641F1" w:rsidRDefault="004E0B76" w:rsidP="000B582B">
            <w:pPr>
              <w:jc w:val="center"/>
            </w:pPr>
            <w:r w:rsidRPr="00E641F1"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9FBFBC4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2F64D97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E0B8D51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C39592E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F1F242F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116E65E5" w14:textId="77777777" w:rsidTr="00E641F1">
        <w:tc>
          <w:tcPr>
            <w:tcW w:w="386" w:type="dxa"/>
            <w:shd w:val="clear" w:color="auto" w:fill="auto"/>
            <w:vAlign w:val="center"/>
          </w:tcPr>
          <w:p w14:paraId="5EECD34E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E735272" w14:textId="77777777" w:rsidR="004E0B76" w:rsidRPr="00E641F1" w:rsidRDefault="004E0B76" w:rsidP="000B582B">
            <w:pPr>
              <w:jc w:val="center"/>
            </w:pPr>
            <w:r w:rsidRPr="00E641F1">
              <w:t>875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92EA399" w14:textId="77777777" w:rsidR="004E0B76" w:rsidRPr="00E641F1" w:rsidRDefault="004E0B76" w:rsidP="000B582B">
            <w:pPr>
              <w:jc w:val="center"/>
            </w:pPr>
            <w:r w:rsidRPr="00E641F1">
              <w:t>1000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D4709A9" w14:textId="77777777" w:rsidR="004E0B76" w:rsidRPr="00E641F1" w:rsidRDefault="004E0B76" w:rsidP="000B582B">
            <w:pPr>
              <w:jc w:val="center"/>
            </w:pPr>
            <w:r w:rsidRPr="00E641F1">
              <w:t>36,85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94A7381" w14:textId="77777777" w:rsidR="004E0B76" w:rsidRPr="00E641F1" w:rsidRDefault="004E0B76" w:rsidP="000B582B">
            <w:pPr>
              <w:jc w:val="center"/>
            </w:pPr>
            <w:r w:rsidRPr="00E641F1">
              <w:t>2,17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83E1745" w14:textId="77777777" w:rsidR="004E0B76" w:rsidRPr="00E641F1" w:rsidRDefault="004E0B76" w:rsidP="000B582B">
            <w:pPr>
              <w:jc w:val="center"/>
            </w:pPr>
            <w:r w:rsidRPr="00E641F1">
              <w:t>1,1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10F9220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D65AA38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04002F6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2BE37F6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675B2BB" w14:textId="77777777" w:rsidR="004E0B76" w:rsidRPr="00E641F1" w:rsidRDefault="004E0B76" w:rsidP="000B582B">
            <w:pPr>
              <w:jc w:val="center"/>
            </w:pPr>
            <w:r w:rsidRPr="00E641F1"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C569A69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659801DF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5347BB10" w14:textId="77777777" w:rsidR="004E0B76" w:rsidRPr="00E641F1" w:rsidRDefault="004E0B76" w:rsidP="000B582B">
            <w:r w:rsidRPr="00E641F1"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1E0297C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0FA43744" w14:textId="77777777" w:rsidR="004E0B76" w:rsidRPr="00E641F1" w:rsidRDefault="004E0B76" w:rsidP="000B582B">
            <w:pPr>
              <w:jc w:val="center"/>
            </w:pPr>
            <w:r w:rsidRPr="00E641F1">
              <w:t>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9E8EE8B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81415DF" w14:textId="77777777" w:rsidR="004E0B76" w:rsidRPr="00E641F1" w:rsidRDefault="004E0B76" w:rsidP="000B582B">
            <w:pPr>
              <w:jc w:val="center"/>
            </w:pPr>
            <w:r w:rsidRPr="00E641F1">
              <w:t>0,6</w:t>
            </w:r>
          </w:p>
        </w:tc>
      </w:tr>
      <w:tr w:rsidR="004E0B76" w:rsidRPr="00185977" w14:paraId="194EAA26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138CBD81" w14:textId="77777777" w:rsidR="004E0B76" w:rsidRPr="00E641F1" w:rsidRDefault="004E0B76" w:rsidP="000B582B">
            <w:pPr>
              <w:jc w:val="center"/>
            </w:pPr>
            <w:r w:rsidRPr="00E641F1">
              <w:rPr>
                <w:b/>
              </w:rPr>
              <w:t>Режим обмена информацией с принтером (USB)</w:t>
            </w:r>
          </w:p>
        </w:tc>
      </w:tr>
      <w:tr w:rsidR="004E0B76" w:rsidRPr="00185977" w14:paraId="123B8E33" w14:textId="77777777" w:rsidTr="00E641F1">
        <w:tc>
          <w:tcPr>
            <w:tcW w:w="386" w:type="dxa"/>
            <w:shd w:val="clear" w:color="auto" w:fill="auto"/>
            <w:vAlign w:val="center"/>
          </w:tcPr>
          <w:p w14:paraId="79E234B0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60C4FAD" w14:textId="77777777" w:rsidR="004E0B76" w:rsidRPr="00E641F1" w:rsidRDefault="004E0B76" w:rsidP="000B582B">
            <w:pPr>
              <w:jc w:val="center"/>
            </w:pPr>
            <w:r w:rsidRPr="00E641F1"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15996E8" w14:textId="77777777" w:rsidR="004E0B76" w:rsidRPr="00E641F1" w:rsidRDefault="004E0B76" w:rsidP="000B582B">
            <w:pPr>
              <w:jc w:val="center"/>
            </w:pPr>
            <w:r w:rsidRPr="00E641F1">
              <w:t>480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4FF343F" w14:textId="77777777" w:rsidR="004E0B76" w:rsidRPr="00E641F1" w:rsidRDefault="004E0B76" w:rsidP="000B582B">
            <w:pPr>
              <w:jc w:val="center"/>
            </w:pPr>
            <w:r w:rsidRPr="00E641F1">
              <w:t>65,13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D84394A" w14:textId="77777777" w:rsidR="004E0B76" w:rsidRPr="00E641F1" w:rsidRDefault="004E0B76" w:rsidP="000B582B">
            <w:pPr>
              <w:jc w:val="center"/>
            </w:pPr>
            <w:r w:rsidRPr="00E641F1">
              <w:t>6,79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496B502" w14:textId="77777777" w:rsidR="004E0B76" w:rsidRPr="00E641F1" w:rsidRDefault="004E0B76" w:rsidP="000B582B">
            <w:pPr>
              <w:jc w:val="center"/>
            </w:pPr>
            <w:r w:rsidRPr="00E641F1">
              <w:t>6,72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4AAE193" w14:textId="77777777" w:rsidR="004E0B76" w:rsidRPr="00E641F1" w:rsidRDefault="004E0B76" w:rsidP="000B582B">
            <w:pPr>
              <w:jc w:val="center"/>
            </w:pPr>
            <w:r w:rsidRPr="00E641F1">
              <w:t>6,5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A9C81B2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1285379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316F937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363658F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73BF53A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098A5D4F" w14:textId="77777777" w:rsidTr="00E641F1">
        <w:tc>
          <w:tcPr>
            <w:tcW w:w="386" w:type="dxa"/>
            <w:shd w:val="clear" w:color="auto" w:fill="auto"/>
            <w:vAlign w:val="center"/>
          </w:tcPr>
          <w:p w14:paraId="11CAE756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019998C" w14:textId="77777777" w:rsidR="004E0B76" w:rsidRPr="00E641F1" w:rsidRDefault="004E0B76" w:rsidP="000B582B">
            <w:pPr>
              <w:jc w:val="center"/>
            </w:pPr>
            <w:r w:rsidRPr="00E641F1">
              <w:t>480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1245863" w14:textId="77777777" w:rsidR="004E0B76" w:rsidRPr="00E641F1" w:rsidRDefault="004E0B76" w:rsidP="000B582B">
            <w:pPr>
              <w:jc w:val="center"/>
            </w:pPr>
            <w:r w:rsidRPr="00E641F1">
              <w:t>960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A5FC793" w14:textId="77777777" w:rsidR="004E0B76" w:rsidRPr="00E641F1" w:rsidRDefault="004E0B76" w:rsidP="000B582B">
            <w:pPr>
              <w:jc w:val="center"/>
            </w:pPr>
            <w:r w:rsidRPr="00E641F1">
              <w:t>59,78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77824AC" w14:textId="77777777" w:rsidR="004E0B76" w:rsidRPr="00E641F1" w:rsidRDefault="004E0B76" w:rsidP="000B582B">
            <w:pPr>
              <w:jc w:val="center"/>
            </w:pPr>
            <w:r w:rsidRPr="00E641F1">
              <w:t>41,56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723C542" w14:textId="77777777" w:rsidR="004E0B76" w:rsidRPr="00E641F1" w:rsidRDefault="004E0B76" w:rsidP="000B582B">
            <w:pPr>
              <w:jc w:val="center"/>
            </w:pPr>
            <w:r w:rsidRPr="00E641F1">
              <w:t>22,29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2534898" w14:textId="77777777" w:rsidR="004E0B76" w:rsidRPr="00E641F1" w:rsidRDefault="004E0B76" w:rsidP="000B582B">
            <w:pPr>
              <w:jc w:val="center"/>
            </w:pPr>
            <w:r w:rsidRPr="00E641F1">
              <w:t>10,29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014E456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C88671F" w14:textId="77777777" w:rsidR="004E0B76" w:rsidRPr="00E641F1" w:rsidRDefault="004E0B76" w:rsidP="000B582B">
            <w:pPr>
              <w:jc w:val="center"/>
            </w:pPr>
            <w:r w:rsidRPr="00E641F1">
              <w:t>28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7E8ECB9" w14:textId="77777777" w:rsidR="004E0B76" w:rsidRPr="00E641F1" w:rsidRDefault="004E0B76" w:rsidP="000B582B">
            <w:pPr>
              <w:jc w:val="center"/>
            </w:pPr>
            <w:r w:rsidRPr="00E641F1">
              <w:t>16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DCE623B" w14:textId="77777777" w:rsidR="004E0B76" w:rsidRPr="00E641F1" w:rsidRDefault="004E0B76" w:rsidP="000B582B">
            <w:pPr>
              <w:jc w:val="center"/>
            </w:pPr>
            <w:r w:rsidRPr="00E641F1">
              <w:t>8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19B2FED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76ED26C1" w14:textId="77777777" w:rsidTr="00E641F1">
        <w:tc>
          <w:tcPr>
            <w:tcW w:w="386" w:type="dxa"/>
            <w:shd w:val="clear" w:color="auto" w:fill="auto"/>
            <w:vAlign w:val="center"/>
          </w:tcPr>
          <w:p w14:paraId="1C2A5ABF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FE809F6" w14:textId="77777777" w:rsidR="004E0B76" w:rsidRPr="00E641F1" w:rsidRDefault="004E0B76" w:rsidP="000B582B">
            <w:pPr>
              <w:jc w:val="center"/>
            </w:pPr>
            <w:r w:rsidRPr="00E641F1">
              <w:t>960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3D2DB2A" w14:textId="77777777" w:rsidR="004E0B76" w:rsidRPr="00E641F1" w:rsidRDefault="004E0B76" w:rsidP="000B582B">
            <w:pPr>
              <w:jc w:val="center"/>
            </w:pPr>
            <w:r w:rsidRPr="00E641F1">
              <w:t>1440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B2EA7F5" w14:textId="77777777" w:rsidR="004E0B76" w:rsidRPr="00E641F1" w:rsidRDefault="004E0B76" w:rsidP="000B582B">
            <w:pPr>
              <w:jc w:val="center"/>
            </w:pPr>
            <w:r w:rsidRPr="00E641F1">
              <w:t>59,11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7EE49B4" w14:textId="77777777" w:rsidR="004E0B76" w:rsidRPr="00E641F1" w:rsidRDefault="004E0B76" w:rsidP="000B582B">
            <w:pPr>
              <w:jc w:val="center"/>
            </w:pPr>
            <w:r w:rsidRPr="00E641F1">
              <w:t>41,16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B8E6738" w14:textId="77777777" w:rsidR="004E0B76" w:rsidRPr="00E641F1" w:rsidRDefault="004E0B76" w:rsidP="000B582B">
            <w:pPr>
              <w:jc w:val="center"/>
            </w:pPr>
            <w:r w:rsidRPr="00E641F1">
              <w:t>20,25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11A8750" w14:textId="77777777" w:rsidR="004E0B76" w:rsidRPr="00E641F1" w:rsidRDefault="004E0B76" w:rsidP="000B582B">
            <w:pPr>
              <w:jc w:val="center"/>
            </w:pPr>
            <w:r w:rsidRPr="00E641F1">
              <w:t>9,05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1C5FC34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3691F59" w14:textId="77777777" w:rsidR="004E0B76" w:rsidRPr="00E641F1" w:rsidRDefault="004E0B76" w:rsidP="000B582B">
            <w:pPr>
              <w:jc w:val="center"/>
            </w:pPr>
            <w:r w:rsidRPr="00E641F1">
              <w:t>36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2E4659C" w14:textId="77777777" w:rsidR="004E0B76" w:rsidRPr="00E641F1" w:rsidRDefault="004E0B76" w:rsidP="000B582B">
            <w:pPr>
              <w:jc w:val="center"/>
            </w:pPr>
            <w:r w:rsidRPr="00E641F1">
              <w:t>18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F1AE810" w14:textId="77777777" w:rsidR="004E0B76" w:rsidRPr="00E641F1" w:rsidRDefault="004E0B76" w:rsidP="000B582B">
            <w:pPr>
              <w:jc w:val="center"/>
            </w:pPr>
            <w:r w:rsidRPr="00E641F1"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6459836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286F5580" w14:textId="77777777" w:rsidTr="00E641F1">
        <w:tc>
          <w:tcPr>
            <w:tcW w:w="386" w:type="dxa"/>
            <w:shd w:val="clear" w:color="auto" w:fill="auto"/>
            <w:vAlign w:val="center"/>
          </w:tcPr>
          <w:p w14:paraId="02F4C3D6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30996D4" w14:textId="77777777" w:rsidR="004E0B76" w:rsidRPr="00E641F1" w:rsidRDefault="004E0B76" w:rsidP="000B582B">
            <w:pPr>
              <w:jc w:val="center"/>
            </w:pPr>
            <w:r w:rsidRPr="00E641F1">
              <w:t>1440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1EBEB55" w14:textId="77777777" w:rsidR="004E0B76" w:rsidRPr="00E641F1" w:rsidRDefault="004E0B76" w:rsidP="000B582B">
            <w:pPr>
              <w:jc w:val="center"/>
            </w:pPr>
            <w:r w:rsidRPr="00E641F1">
              <w:t>1920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2AFDBB6" w14:textId="77777777" w:rsidR="004E0B76" w:rsidRPr="00E641F1" w:rsidRDefault="004E0B76" w:rsidP="000B582B">
            <w:pPr>
              <w:jc w:val="center"/>
            </w:pPr>
            <w:r w:rsidRPr="00E641F1">
              <w:t>55,12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F8CC462" w14:textId="77777777" w:rsidR="004E0B76" w:rsidRPr="00E641F1" w:rsidRDefault="004E0B76" w:rsidP="000B582B">
            <w:pPr>
              <w:jc w:val="center"/>
            </w:pPr>
            <w:r w:rsidRPr="00E641F1">
              <w:t>26,02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656D9C4" w14:textId="77777777" w:rsidR="004E0B76" w:rsidRPr="00E641F1" w:rsidRDefault="004E0B76" w:rsidP="000B582B">
            <w:pPr>
              <w:jc w:val="center"/>
            </w:pPr>
            <w:r w:rsidRPr="00E641F1">
              <w:t>12,36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CECF8D7" w14:textId="77777777" w:rsidR="004E0B76" w:rsidRPr="00E641F1" w:rsidRDefault="004E0B76" w:rsidP="000B582B">
            <w:pPr>
              <w:jc w:val="center"/>
            </w:pPr>
            <w:r w:rsidRPr="00E641F1">
              <w:t>5,52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A131244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8B0A373" w14:textId="77777777" w:rsidR="004E0B76" w:rsidRPr="00E641F1" w:rsidRDefault="004E0B76" w:rsidP="000B582B">
            <w:pPr>
              <w:jc w:val="center"/>
            </w:pPr>
            <w:r w:rsidRPr="00E641F1">
              <w:t>27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B7B706F" w14:textId="77777777" w:rsidR="004E0B76" w:rsidRPr="00E641F1" w:rsidRDefault="004E0B76" w:rsidP="000B582B">
            <w:pPr>
              <w:jc w:val="center"/>
            </w:pPr>
            <w:r w:rsidRPr="00E641F1">
              <w:t>13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9951D54" w14:textId="77777777" w:rsidR="004E0B76" w:rsidRPr="00E641F1" w:rsidRDefault="004E0B76" w:rsidP="000B582B">
            <w:pPr>
              <w:jc w:val="center"/>
            </w:pPr>
            <w:r w:rsidRPr="00E641F1"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892F28A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1DBD08DC" w14:textId="77777777" w:rsidTr="00E641F1">
        <w:tc>
          <w:tcPr>
            <w:tcW w:w="386" w:type="dxa"/>
            <w:shd w:val="clear" w:color="auto" w:fill="auto"/>
            <w:vAlign w:val="center"/>
          </w:tcPr>
          <w:p w14:paraId="522FE046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1BBAFEE" w14:textId="77777777" w:rsidR="004E0B76" w:rsidRPr="00E641F1" w:rsidRDefault="004E0B76" w:rsidP="000B582B">
            <w:pPr>
              <w:jc w:val="center"/>
            </w:pPr>
            <w:r w:rsidRPr="00E641F1">
              <w:t>1920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858F069" w14:textId="77777777" w:rsidR="004E0B76" w:rsidRPr="00E641F1" w:rsidRDefault="004E0B76" w:rsidP="000B582B">
            <w:pPr>
              <w:jc w:val="center"/>
            </w:pPr>
            <w:r w:rsidRPr="00E641F1">
              <w:t>2400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70BD9C4" w14:textId="77777777" w:rsidR="004E0B76" w:rsidRPr="00E641F1" w:rsidRDefault="004E0B76" w:rsidP="000B582B">
            <w:pPr>
              <w:jc w:val="center"/>
            </w:pPr>
            <w:r w:rsidRPr="00E641F1">
              <w:t>49,28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CAE0413" w14:textId="77777777" w:rsidR="004E0B76" w:rsidRPr="00E641F1" w:rsidRDefault="004E0B76" w:rsidP="000B582B">
            <w:pPr>
              <w:jc w:val="center"/>
            </w:pPr>
            <w:r w:rsidRPr="00E641F1">
              <w:t>13,29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ADF3EDF" w14:textId="77777777" w:rsidR="004E0B76" w:rsidRPr="00E641F1" w:rsidRDefault="004E0B76" w:rsidP="000B582B">
            <w:pPr>
              <w:jc w:val="center"/>
            </w:pPr>
            <w:r w:rsidRPr="00E641F1">
              <w:t>6,14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17BAF0E" w14:textId="77777777" w:rsidR="004E0B76" w:rsidRPr="00E641F1" w:rsidRDefault="004E0B76" w:rsidP="000B582B">
            <w:pPr>
              <w:jc w:val="center"/>
            </w:pPr>
            <w:r w:rsidRPr="00E641F1">
              <w:t>2,75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0F76EDA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F644E9B" w14:textId="77777777" w:rsidR="004E0B76" w:rsidRPr="00E641F1" w:rsidRDefault="004E0B76" w:rsidP="000B582B">
            <w:pPr>
              <w:jc w:val="center"/>
            </w:pPr>
            <w:r w:rsidRPr="00E641F1">
              <w:t>16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6285222" w14:textId="77777777" w:rsidR="004E0B76" w:rsidRPr="00E641F1" w:rsidRDefault="004E0B76" w:rsidP="000B582B">
            <w:pPr>
              <w:jc w:val="center"/>
            </w:pPr>
            <w:r w:rsidRPr="00E641F1"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3E3A7EC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FADE87F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1E33A74B" w14:textId="77777777" w:rsidTr="00E641F1">
        <w:tc>
          <w:tcPr>
            <w:tcW w:w="386" w:type="dxa"/>
            <w:shd w:val="clear" w:color="auto" w:fill="auto"/>
            <w:vAlign w:val="center"/>
          </w:tcPr>
          <w:p w14:paraId="7809A6A7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54B407E" w14:textId="77777777" w:rsidR="004E0B76" w:rsidRPr="00E641F1" w:rsidRDefault="004E0B76" w:rsidP="000B582B">
            <w:pPr>
              <w:jc w:val="center"/>
            </w:pPr>
            <w:r w:rsidRPr="00E641F1">
              <w:t>2400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2F5E3EF" w14:textId="77777777" w:rsidR="004E0B76" w:rsidRPr="00E641F1" w:rsidRDefault="004E0B76" w:rsidP="000B582B">
            <w:pPr>
              <w:jc w:val="center"/>
            </w:pPr>
            <w:r w:rsidRPr="00E641F1">
              <w:t>2880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E363093" w14:textId="77777777" w:rsidR="004E0B76" w:rsidRPr="00E641F1" w:rsidRDefault="004E0B76" w:rsidP="000B582B">
            <w:pPr>
              <w:jc w:val="center"/>
            </w:pPr>
            <w:r w:rsidRPr="00E641F1">
              <w:t>48,72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FF24EB2" w14:textId="77777777" w:rsidR="004E0B76" w:rsidRPr="00E641F1" w:rsidRDefault="004E0B76" w:rsidP="000B582B">
            <w:pPr>
              <w:jc w:val="center"/>
            </w:pPr>
            <w:r w:rsidRPr="00E641F1">
              <w:t>12,45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DC1CD98" w14:textId="77777777" w:rsidR="004E0B76" w:rsidRPr="00E641F1" w:rsidRDefault="004E0B76" w:rsidP="000B582B">
            <w:pPr>
              <w:jc w:val="center"/>
            </w:pPr>
            <w:r w:rsidRPr="00E641F1">
              <w:t>5,64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EF90C46" w14:textId="77777777" w:rsidR="004E0B76" w:rsidRPr="00E641F1" w:rsidRDefault="004E0B76" w:rsidP="000B582B">
            <w:pPr>
              <w:jc w:val="center"/>
            </w:pPr>
            <w:r w:rsidRPr="00E641F1">
              <w:t>2,52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3589AEB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93BF9C6" w14:textId="77777777" w:rsidR="004E0B76" w:rsidRPr="00E641F1" w:rsidRDefault="004E0B76" w:rsidP="000B582B">
            <w:pPr>
              <w:jc w:val="center"/>
            </w:pPr>
            <w:r w:rsidRPr="00E641F1">
              <w:t>17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CE9D095" w14:textId="77777777" w:rsidR="004E0B76" w:rsidRPr="00E641F1" w:rsidRDefault="004E0B76" w:rsidP="000B582B">
            <w:pPr>
              <w:jc w:val="center"/>
            </w:pPr>
            <w:r w:rsidRPr="00E641F1"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0F3D20D" w14:textId="77777777" w:rsidR="004E0B76" w:rsidRPr="00E641F1" w:rsidRDefault="004E0B76" w:rsidP="000B582B">
            <w:pPr>
              <w:jc w:val="center"/>
            </w:pPr>
            <w:r w:rsidRPr="00E641F1"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4CE021A" w14:textId="77777777" w:rsidR="004E0B76" w:rsidRPr="00E641F1" w:rsidRDefault="004E0B76" w:rsidP="000B582B">
            <w:pPr>
              <w:jc w:val="center"/>
            </w:pPr>
            <w:r w:rsidRPr="00E641F1">
              <w:t>-</w:t>
            </w:r>
          </w:p>
        </w:tc>
      </w:tr>
      <w:tr w:rsidR="004E0B76" w:rsidRPr="00185977" w14:paraId="0AC3BC03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3EA5A7DC" w14:textId="77777777" w:rsidR="004E0B76" w:rsidRPr="00E641F1" w:rsidRDefault="004E0B76" w:rsidP="000B582B">
            <w:r w:rsidRPr="00E641F1"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42584ED" w14:textId="77777777" w:rsidR="004E0B76" w:rsidRPr="00E641F1" w:rsidRDefault="004E0B76" w:rsidP="000B582B">
            <w:pPr>
              <w:jc w:val="center"/>
            </w:pPr>
            <w:r w:rsidRPr="00E641F1">
              <w:t>36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5E69686A" w14:textId="77777777" w:rsidR="004E0B76" w:rsidRPr="00E641F1" w:rsidRDefault="004E0B76" w:rsidP="000B582B">
            <w:pPr>
              <w:jc w:val="center"/>
            </w:pPr>
            <w:r w:rsidRPr="00E641F1">
              <w:t>18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CD78F24" w14:textId="77777777" w:rsidR="004E0B76" w:rsidRPr="00E641F1" w:rsidRDefault="004E0B76" w:rsidP="000B582B">
            <w:pPr>
              <w:jc w:val="center"/>
            </w:pPr>
            <w:r w:rsidRPr="00E641F1"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49B0962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1CA04F7F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1210768A" w14:textId="77777777" w:rsidR="004E0B76" w:rsidRPr="00E641F1" w:rsidRDefault="004E0B76" w:rsidP="000B582B">
            <w:pPr>
              <w:jc w:val="center"/>
            </w:pPr>
            <w:r w:rsidRPr="00E641F1">
              <w:rPr>
                <w:b/>
              </w:rPr>
              <w:t>Режим печати информации</w:t>
            </w:r>
          </w:p>
        </w:tc>
      </w:tr>
      <w:tr w:rsidR="004E0B76" w:rsidRPr="00185977" w14:paraId="282410F1" w14:textId="77777777" w:rsidTr="00E641F1">
        <w:tc>
          <w:tcPr>
            <w:tcW w:w="386" w:type="dxa"/>
            <w:shd w:val="clear" w:color="auto" w:fill="auto"/>
            <w:vAlign w:val="center"/>
          </w:tcPr>
          <w:p w14:paraId="4D1679ED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2505B2D" w14:textId="77777777" w:rsidR="004E0B76" w:rsidRPr="00E641F1" w:rsidRDefault="004E0B76" w:rsidP="000B582B">
            <w:pPr>
              <w:jc w:val="center"/>
            </w:pPr>
            <w:r w:rsidRPr="00E641F1"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FC6C4A3" w14:textId="77777777" w:rsidR="004E0B76" w:rsidRPr="00E641F1" w:rsidRDefault="004E0B76" w:rsidP="000B582B">
            <w:pPr>
              <w:jc w:val="center"/>
            </w:pPr>
            <w:r w:rsidRPr="00E641F1">
              <w:t>3,5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7725B48" w14:textId="77777777" w:rsidR="004E0B76" w:rsidRPr="00E641F1" w:rsidRDefault="004E0B76" w:rsidP="000B582B">
            <w:pPr>
              <w:jc w:val="center"/>
            </w:pPr>
            <w:r w:rsidRPr="00E641F1">
              <w:t>46,27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924D097" w14:textId="77777777" w:rsidR="004E0B76" w:rsidRPr="00E641F1" w:rsidRDefault="004E0B76" w:rsidP="000B582B">
            <w:pPr>
              <w:jc w:val="center"/>
            </w:pPr>
            <w:r w:rsidRPr="00E641F1">
              <w:t>0,78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4631F39" w14:textId="77777777" w:rsidR="004E0B76" w:rsidRPr="00E641F1" w:rsidRDefault="004E0B76" w:rsidP="000B582B">
            <w:pPr>
              <w:jc w:val="center"/>
            </w:pPr>
            <w:r w:rsidRPr="00E641F1">
              <w:t>0,78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9B1BCE7" w14:textId="77777777" w:rsidR="004E0B76" w:rsidRPr="00E641F1" w:rsidRDefault="004E0B76" w:rsidP="000B582B">
            <w:pPr>
              <w:jc w:val="center"/>
            </w:pPr>
            <w:r w:rsidRPr="00E641F1">
              <w:t>0,78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2A8B2AC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CDB58A3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5E42B1F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D573028" w14:textId="77777777" w:rsidR="004E0B76" w:rsidRPr="00E641F1" w:rsidRDefault="004E0B76" w:rsidP="000B582B">
            <w:pPr>
              <w:jc w:val="center"/>
            </w:pPr>
            <w:r w:rsidRPr="00E641F1"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4DF5DF4" w14:textId="77777777" w:rsidR="004E0B76" w:rsidRPr="00E641F1" w:rsidRDefault="004E0B76" w:rsidP="000B582B">
            <w:pPr>
              <w:jc w:val="center"/>
            </w:pPr>
            <w:r w:rsidRPr="00E641F1">
              <w:t>0,5</w:t>
            </w:r>
          </w:p>
        </w:tc>
      </w:tr>
      <w:tr w:rsidR="004E0B76" w:rsidRPr="00185977" w14:paraId="1FB8F80E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0AAAA2FA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F3B17DA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290EE787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BD4FE0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5217601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23B81BFC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1610F5F3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4E0B76" w:rsidRPr="00185977" w14:paraId="16EAE175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69164891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4E0B76" w:rsidRPr="00185977" w14:paraId="40EA6B2D" w14:textId="77777777" w:rsidTr="00E641F1">
        <w:tc>
          <w:tcPr>
            <w:tcW w:w="386" w:type="dxa"/>
            <w:shd w:val="clear" w:color="auto" w:fill="auto"/>
            <w:vAlign w:val="center"/>
          </w:tcPr>
          <w:p w14:paraId="4BD805DE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965F09D" w14:textId="77777777" w:rsidR="004E0B76" w:rsidRPr="00185977" w:rsidRDefault="004E0B76" w:rsidP="000B582B">
            <w:pPr>
              <w:jc w:val="center"/>
            </w:pPr>
            <w:r>
              <w:t>153,36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6CC7E25" w14:textId="77777777"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E101361" w14:textId="77777777" w:rsidR="004E0B76" w:rsidRPr="00185977" w:rsidRDefault="004E0B76" w:rsidP="000B582B">
            <w:pPr>
              <w:jc w:val="center"/>
            </w:pPr>
            <w:r>
              <w:t>37,3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9C44416" w14:textId="77777777" w:rsidR="004E0B76" w:rsidRPr="00185977" w:rsidRDefault="004E0B76" w:rsidP="000B582B">
            <w:pPr>
              <w:jc w:val="center"/>
            </w:pPr>
            <w:r>
              <w:t>4,7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974BD49" w14:textId="77777777" w:rsidR="004E0B76" w:rsidRPr="00185977" w:rsidRDefault="004E0B76" w:rsidP="000B582B">
            <w:pPr>
              <w:jc w:val="center"/>
            </w:pPr>
            <w:r>
              <w:t>2,88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E8E6354" w14:textId="77777777"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7853DC5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D9F8782" w14:textId="77777777"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C1E5101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21677D8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3006334" w14:textId="77777777"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14:paraId="2AA78721" w14:textId="77777777" w:rsidTr="00E641F1">
        <w:tc>
          <w:tcPr>
            <w:tcW w:w="386" w:type="dxa"/>
            <w:shd w:val="clear" w:color="auto" w:fill="auto"/>
            <w:vAlign w:val="center"/>
          </w:tcPr>
          <w:p w14:paraId="7C1E7A68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84AEF8D" w14:textId="77777777"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DD4D329" w14:textId="77777777" w:rsidR="004E0B76" w:rsidRPr="00185977" w:rsidRDefault="004E0B76" w:rsidP="000B582B">
            <w:pPr>
              <w:jc w:val="center"/>
            </w:pPr>
            <w:r>
              <w:t>460,08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8B584B0" w14:textId="77777777" w:rsidR="004E0B76" w:rsidRPr="00185977" w:rsidRDefault="004E0B76" w:rsidP="000B582B">
            <w:pPr>
              <w:jc w:val="center"/>
            </w:pPr>
            <w:r>
              <w:t>35,45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6B04800" w14:textId="77777777" w:rsidR="004E0B76" w:rsidRPr="00185977" w:rsidRDefault="004E0B76" w:rsidP="000B582B">
            <w:pPr>
              <w:jc w:val="center"/>
            </w:pPr>
            <w:r>
              <w:t>3,98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3C70FB3" w14:textId="77777777" w:rsidR="004E0B76" w:rsidRPr="00185977" w:rsidRDefault="004E0B76" w:rsidP="000B582B">
            <w:pPr>
              <w:jc w:val="center"/>
            </w:pPr>
            <w:r>
              <w:t>2,4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6B22EDA" w14:textId="77777777" w:rsidR="004E0B76" w:rsidRPr="00185977" w:rsidRDefault="004E0B76" w:rsidP="000B582B">
            <w:pPr>
              <w:jc w:val="center"/>
            </w:pPr>
            <w:r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CBC3F87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CDE122F" w14:textId="77777777"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E6C5D88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E4CF6AF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9A06DF7" w14:textId="77777777" w:rsidR="004E0B76" w:rsidRPr="00185977" w:rsidRDefault="004E0B76" w:rsidP="000B582B">
            <w:pPr>
              <w:jc w:val="center"/>
            </w:pPr>
            <w:r>
              <w:t>1,1</w:t>
            </w:r>
          </w:p>
        </w:tc>
      </w:tr>
      <w:tr w:rsidR="004E0B76" w:rsidRPr="00185977" w14:paraId="0E2A08CF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77F7D420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991D957" w14:textId="77777777"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6B4BD969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7E08642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B8B6838" w14:textId="77777777"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14:paraId="171594F4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7DA0A637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4E0B76" w:rsidRPr="00185977" w14:paraId="04D67A97" w14:textId="77777777" w:rsidTr="00E641F1">
        <w:tc>
          <w:tcPr>
            <w:tcW w:w="386" w:type="dxa"/>
            <w:shd w:val="clear" w:color="auto" w:fill="auto"/>
            <w:vAlign w:val="center"/>
          </w:tcPr>
          <w:p w14:paraId="3200099E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67DB5FC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FBB583D" w14:textId="77777777"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135183E" w14:textId="77777777" w:rsidR="004E0B76" w:rsidRPr="00185977" w:rsidRDefault="004E0B76" w:rsidP="000B582B">
            <w:pPr>
              <w:jc w:val="center"/>
            </w:pPr>
            <w:r>
              <w:t>39,95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CEFD492" w14:textId="77777777" w:rsidR="004E0B76" w:rsidRPr="00185977" w:rsidRDefault="004E0B76" w:rsidP="000B582B">
            <w:pPr>
              <w:jc w:val="center"/>
            </w:pPr>
            <w:r>
              <w:t>0,38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7BABAE7" w14:textId="77777777" w:rsidR="004E0B76" w:rsidRPr="00185977" w:rsidRDefault="004E0B76" w:rsidP="000B582B">
            <w:pPr>
              <w:jc w:val="center"/>
            </w:pPr>
            <w:r>
              <w:t>0,37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1A13643" w14:textId="77777777" w:rsidR="004E0B76" w:rsidRPr="00185977" w:rsidRDefault="004E0B76" w:rsidP="000B582B">
            <w:pPr>
              <w:jc w:val="center"/>
            </w:pPr>
            <w:r>
              <w:t>0,36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0AB9C68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29C031E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6307EB8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D7A5D78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A608B8E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6EAAC448" w14:textId="77777777" w:rsidTr="00E641F1">
        <w:tc>
          <w:tcPr>
            <w:tcW w:w="386" w:type="dxa"/>
            <w:shd w:val="clear" w:color="auto" w:fill="auto"/>
            <w:vAlign w:val="center"/>
          </w:tcPr>
          <w:p w14:paraId="3329A895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03518AB" w14:textId="77777777"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0004F54" w14:textId="77777777"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6F04958" w14:textId="77777777" w:rsidR="004E0B76" w:rsidRPr="00185977" w:rsidRDefault="004E0B76" w:rsidP="000B582B">
            <w:pPr>
              <w:jc w:val="center"/>
            </w:pPr>
            <w:r>
              <w:t>36,47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B3A8A50" w14:textId="77777777" w:rsidR="004E0B76" w:rsidRPr="00185977" w:rsidRDefault="004E0B76" w:rsidP="000B582B">
            <w:pPr>
              <w:jc w:val="center"/>
            </w:pPr>
            <w:r>
              <w:t>3,25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FD8F4A1" w14:textId="77777777" w:rsidR="004E0B76" w:rsidRPr="00185977" w:rsidRDefault="004E0B76" w:rsidP="000B582B">
            <w:pPr>
              <w:jc w:val="center"/>
            </w:pPr>
            <w:r>
              <w:t>1,9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12DAEF5" w14:textId="77777777"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09DF18E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6489480" w14:textId="77777777"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975CA04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6D3E6C0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A4831C8" w14:textId="77777777"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14:paraId="1704DF84" w14:textId="77777777" w:rsidTr="00E641F1">
        <w:tc>
          <w:tcPr>
            <w:tcW w:w="386" w:type="dxa"/>
            <w:shd w:val="clear" w:color="auto" w:fill="auto"/>
            <w:vAlign w:val="center"/>
          </w:tcPr>
          <w:p w14:paraId="2838FD50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D5AA2FB" w14:textId="77777777"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92B4483" w14:textId="77777777"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BF01A73" w14:textId="77777777" w:rsidR="004E0B76" w:rsidRPr="00185977" w:rsidRDefault="004E0B76" w:rsidP="000B582B">
            <w:pPr>
              <w:jc w:val="center"/>
            </w:pPr>
            <w:r>
              <w:t>38,07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53384D9" w14:textId="77777777" w:rsidR="004E0B76" w:rsidRPr="00185977" w:rsidRDefault="004E0B76" w:rsidP="000B582B">
            <w:pPr>
              <w:jc w:val="center"/>
            </w:pPr>
            <w:r>
              <w:t>4,32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47C2EDB" w14:textId="77777777" w:rsidR="004E0B76" w:rsidRPr="00185977" w:rsidRDefault="004E0B76" w:rsidP="000B582B">
            <w:pPr>
              <w:jc w:val="center"/>
            </w:pPr>
            <w:r>
              <w:t>2,28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B1E5FF9" w14:textId="77777777" w:rsidR="004E0B76" w:rsidRPr="00185977" w:rsidRDefault="004E0B76" w:rsidP="000B582B">
            <w:pPr>
              <w:jc w:val="center"/>
            </w:pPr>
            <w:r>
              <w:t>1,04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754BA30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877781C" w14:textId="77777777" w:rsidR="004E0B76" w:rsidRPr="00185977" w:rsidRDefault="004E0B76" w:rsidP="000B582B">
            <w:pPr>
              <w:jc w:val="center"/>
            </w:pPr>
            <w:r>
              <w:t>22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A47BE9B" w14:textId="77777777"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D684ADA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50C617E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65DEC80B" w14:textId="77777777" w:rsidTr="00E641F1">
        <w:tc>
          <w:tcPr>
            <w:tcW w:w="386" w:type="dxa"/>
            <w:shd w:val="clear" w:color="auto" w:fill="auto"/>
            <w:vAlign w:val="center"/>
          </w:tcPr>
          <w:p w14:paraId="30FF7C08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44617C5" w14:textId="77777777"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00ACABE" w14:textId="77777777"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9109D42" w14:textId="77777777" w:rsidR="004E0B76" w:rsidRPr="00185977" w:rsidRDefault="004E0B76" w:rsidP="000B582B">
            <w:pPr>
              <w:jc w:val="center"/>
            </w:pPr>
            <w:r>
              <w:t>38,27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D6DDCB1" w14:textId="77777777" w:rsidR="004E0B76" w:rsidRPr="00185977" w:rsidRDefault="004E0B76" w:rsidP="000B582B">
            <w:pPr>
              <w:jc w:val="center"/>
            </w:pPr>
            <w:r>
              <w:t>4,65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AB86BD6" w14:textId="77777777" w:rsidR="004E0B76" w:rsidRPr="00185977" w:rsidRDefault="004E0B76" w:rsidP="000B582B">
            <w:pPr>
              <w:jc w:val="center"/>
            </w:pPr>
            <w:r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00DBC33" w14:textId="77777777" w:rsidR="004E0B76" w:rsidRPr="00185977" w:rsidRDefault="004E0B76" w:rsidP="000B582B">
            <w:pPr>
              <w:jc w:val="center"/>
            </w:pPr>
            <w:r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9F9A0A2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89431DB" w14:textId="77777777" w:rsidR="004E0B76" w:rsidRPr="00185977" w:rsidRDefault="004E0B76" w:rsidP="000B582B">
            <w:pPr>
              <w:jc w:val="center"/>
            </w:pPr>
            <w:r>
              <w:t>27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8497F38" w14:textId="77777777"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6A246F5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A890703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58F51DF5" w14:textId="77777777" w:rsidTr="00E641F1">
        <w:tc>
          <w:tcPr>
            <w:tcW w:w="386" w:type="dxa"/>
            <w:shd w:val="clear" w:color="auto" w:fill="auto"/>
            <w:vAlign w:val="center"/>
          </w:tcPr>
          <w:p w14:paraId="2EAD328D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5791BEC" w14:textId="77777777"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230F843" w14:textId="77777777" w:rsidR="004E0B76" w:rsidRPr="00185977" w:rsidRDefault="004E0B76" w:rsidP="000B582B">
            <w:pPr>
              <w:jc w:val="center"/>
            </w:pPr>
            <w:r>
              <w:t>1551,013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BB0FFC7" w14:textId="77777777" w:rsidR="004E0B76" w:rsidRPr="00185977" w:rsidRDefault="004E0B76" w:rsidP="000B582B">
            <w:pPr>
              <w:jc w:val="center"/>
            </w:pPr>
            <w:r>
              <w:t>37,38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0513C2E" w14:textId="77777777" w:rsidR="004E0B76" w:rsidRPr="00185977" w:rsidRDefault="004E0B76" w:rsidP="000B582B">
            <w:pPr>
              <w:jc w:val="center"/>
            </w:pPr>
            <w:r>
              <w:t>4,2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77E5DBF" w14:textId="77777777" w:rsidR="004E0B76" w:rsidRPr="00185977" w:rsidRDefault="004E0B76" w:rsidP="000B582B">
            <w:pPr>
              <w:jc w:val="center"/>
            </w:pPr>
            <w:r>
              <w:t>2,03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5DF223B" w14:textId="77777777"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C3113F7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1D7BF1A" w14:textId="77777777" w:rsidR="004E0B76" w:rsidRPr="00185977" w:rsidRDefault="004E0B76" w:rsidP="000B582B">
            <w:pPr>
              <w:jc w:val="center"/>
            </w:pPr>
            <w:r>
              <w:t>28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CCB1028" w14:textId="77777777"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5377B7C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C8943A7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02FE0E60" w14:textId="77777777" w:rsidTr="00E641F1">
        <w:tc>
          <w:tcPr>
            <w:tcW w:w="386" w:type="dxa"/>
            <w:shd w:val="clear" w:color="auto" w:fill="auto"/>
            <w:vAlign w:val="center"/>
          </w:tcPr>
          <w:p w14:paraId="4E8B13FF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88B0F3A" w14:textId="77777777" w:rsidR="004E0B76" w:rsidRPr="00185977" w:rsidRDefault="004E0B76" w:rsidP="000B582B">
            <w:pPr>
              <w:jc w:val="center"/>
            </w:pPr>
            <w:r>
              <w:t>1551,013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9D40C00" w14:textId="77777777" w:rsidR="004E0B76" w:rsidRPr="00185977" w:rsidRDefault="004E0B76" w:rsidP="000B582B">
            <w:pPr>
              <w:jc w:val="center"/>
            </w:pPr>
            <w:r>
              <w:t>1861,216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6DD0D00" w14:textId="77777777" w:rsidR="004E0B76" w:rsidRPr="00185977" w:rsidRDefault="004E0B76" w:rsidP="000B582B">
            <w:pPr>
              <w:jc w:val="center"/>
            </w:pPr>
            <w:r>
              <w:t>41,38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948B143" w14:textId="77777777" w:rsidR="004E0B76" w:rsidRPr="00185977" w:rsidRDefault="004E0B76" w:rsidP="000B582B">
            <w:pPr>
              <w:jc w:val="center"/>
            </w:pPr>
            <w:r>
              <w:t>6,66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4C51F59" w14:textId="77777777" w:rsidR="004E0B76" w:rsidRPr="00185977" w:rsidRDefault="004E0B76" w:rsidP="000B582B">
            <w:pPr>
              <w:jc w:val="center"/>
            </w:pPr>
            <w:r>
              <w:t>3,15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9506229" w14:textId="77777777" w:rsidR="004E0B76" w:rsidRPr="00185977" w:rsidRDefault="004E0B76" w:rsidP="000B582B">
            <w:pPr>
              <w:jc w:val="center"/>
            </w:pPr>
            <w:r>
              <w:t>1,41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BD2AE03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C6A913D" w14:textId="77777777" w:rsidR="004E0B76" w:rsidRPr="00185977" w:rsidRDefault="004E0B76" w:rsidP="000B582B">
            <w:pPr>
              <w:jc w:val="center"/>
            </w:pPr>
            <w:r>
              <w:t>49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F52BD6E" w14:textId="77777777" w:rsidR="004E0B76" w:rsidRPr="00185977" w:rsidRDefault="004E0B76" w:rsidP="000B582B">
            <w:pPr>
              <w:jc w:val="center"/>
            </w:pPr>
            <w:r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43A10EF" w14:textId="77777777"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2A870D9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62F6D1AE" w14:textId="77777777" w:rsidTr="00E641F1">
        <w:tc>
          <w:tcPr>
            <w:tcW w:w="386" w:type="dxa"/>
            <w:shd w:val="clear" w:color="auto" w:fill="auto"/>
            <w:vAlign w:val="center"/>
          </w:tcPr>
          <w:p w14:paraId="677A2EAC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55D665C" w14:textId="77777777" w:rsidR="004E0B76" w:rsidRPr="00185977" w:rsidRDefault="004E0B76" w:rsidP="000B582B">
            <w:pPr>
              <w:jc w:val="center"/>
            </w:pPr>
            <w:r>
              <w:t>1861,216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B2CBB26" w14:textId="77777777" w:rsidR="004E0B76" w:rsidRPr="00185977" w:rsidRDefault="004E0B76" w:rsidP="000B582B">
            <w:pPr>
              <w:jc w:val="center"/>
            </w:pPr>
            <w:r>
              <w:t>2171,418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E1497F0" w14:textId="77777777" w:rsidR="004E0B76" w:rsidRPr="00185977" w:rsidRDefault="004E0B76" w:rsidP="000B582B">
            <w:pPr>
              <w:jc w:val="center"/>
            </w:pPr>
            <w:r>
              <w:t>38,73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715CB32" w14:textId="77777777" w:rsidR="004E0B76" w:rsidRPr="00185977" w:rsidRDefault="004E0B76" w:rsidP="000B582B">
            <w:pPr>
              <w:jc w:val="center"/>
            </w:pPr>
            <w:r>
              <w:t>4,91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A21247E" w14:textId="77777777" w:rsidR="004E0B76" w:rsidRPr="00185977" w:rsidRDefault="004E0B76" w:rsidP="000B582B">
            <w:pPr>
              <w:jc w:val="center"/>
            </w:pPr>
            <w:r>
              <w:t>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481BBD6" w14:textId="77777777" w:rsidR="004E0B76" w:rsidRPr="00185977" w:rsidRDefault="004E0B76" w:rsidP="000B582B">
            <w:pPr>
              <w:jc w:val="center"/>
            </w:pPr>
            <w:r>
              <w:t>1,02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00FADDA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48D4501" w14:textId="77777777" w:rsidR="004E0B76" w:rsidRPr="00185977" w:rsidRDefault="004E0B76" w:rsidP="000B582B">
            <w:pPr>
              <w:jc w:val="center"/>
            </w:pPr>
            <w:r>
              <w:t>39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A9D3C23" w14:textId="77777777" w:rsidR="004E0B76" w:rsidRPr="00185977" w:rsidRDefault="004E0B76" w:rsidP="000B582B">
            <w:pPr>
              <w:jc w:val="center"/>
            </w:pPr>
            <w:r>
              <w:t>19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D18ED3F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0525E42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624BA82F" w14:textId="77777777" w:rsidTr="00E641F1">
        <w:tc>
          <w:tcPr>
            <w:tcW w:w="386" w:type="dxa"/>
            <w:shd w:val="clear" w:color="auto" w:fill="auto"/>
            <w:vAlign w:val="center"/>
          </w:tcPr>
          <w:p w14:paraId="31D6F9E5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F3D9F6F" w14:textId="77777777" w:rsidR="004E0B76" w:rsidRPr="00185977" w:rsidRDefault="004E0B76" w:rsidP="000B582B">
            <w:pPr>
              <w:jc w:val="center"/>
            </w:pPr>
            <w:r>
              <w:t>2171,418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A1A259E" w14:textId="77777777" w:rsidR="004E0B76" w:rsidRPr="00185977" w:rsidRDefault="004E0B76" w:rsidP="000B582B">
            <w:pPr>
              <w:jc w:val="center"/>
            </w:pPr>
            <w:r>
              <w:t>2481,621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821CC07" w14:textId="77777777" w:rsidR="004E0B76" w:rsidRPr="00185977" w:rsidRDefault="004E0B76" w:rsidP="000B582B">
            <w:pPr>
              <w:jc w:val="center"/>
            </w:pPr>
            <w:r>
              <w:t>38,98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39D1A22" w14:textId="77777777" w:rsidR="004E0B76" w:rsidRPr="00185977" w:rsidRDefault="004E0B76" w:rsidP="000B582B">
            <w:pPr>
              <w:jc w:val="center"/>
            </w:pPr>
            <w:r>
              <w:t>5,05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D007246" w14:textId="77777777" w:rsidR="004E0B76" w:rsidRPr="00185977" w:rsidRDefault="004E0B76" w:rsidP="000B582B">
            <w:pPr>
              <w:jc w:val="center"/>
            </w:pPr>
            <w:r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52CE52A" w14:textId="77777777" w:rsidR="004E0B76" w:rsidRPr="00185977" w:rsidRDefault="004E0B76" w:rsidP="000B582B">
            <w:pPr>
              <w:jc w:val="center"/>
            </w:pPr>
            <w:r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66027F0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1E91E6B" w14:textId="77777777" w:rsidR="004E0B76" w:rsidRPr="00185977" w:rsidRDefault="004E0B76" w:rsidP="000B582B">
            <w:pPr>
              <w:jc w:val="center"/>
            </w:pPr>
            <w:r>
              <w:t>43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740CF01" w14:textId="77777777"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C5234EE" w14:textId="77777777"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8C54097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FBA817A" w14:textId="77777777" w:rsidTr="00E641F1">
        <w:tc>
          <w:tcPr>
            <w:tcW w:w="386" w:type="dxa"/>
            <w:shd w:val="clear" w:color="auto" w:fill="auto"/>
            <w:vAlign w:val="center"/>
          </w:tcPr>
          <w:p w14:paraId="0B801048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AFD61A3" w14:textId="77777777" w:rsidR="004E0B76" w:rsidRPr="00185977" w:rsidRDefault="004E0B76" w:rsidP="000B582B">
            <w:pPr>
              <w:jc w:val="center"/>
            </w:pPr>
            <w:r>
              <w:t>2481,621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5978EFE" w14:textId="77777777" w:rsidR="004E0B76" w:rsidRPr="00185977" w:rsidRDefault="004E0B76" w:rsidP="000B582B">
            <w:pPr>
              <w:jc w:val="center"/>
            </w:pPr>
            <w:r>
              <w:t>2791,823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2558BE0" w14:textId="77777777" w:rsidR="004E0B76" w:rsidRPr="00185977" w:rsidRDefault="004E0B76" w:rsidP="000B582B">
            <w:pPr>
              <w:jc w:val="center"/>
            </w:pPr>
            <w:r>
              <w:t>40,24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6E3F5E7" w14:textId="77777777" w:rsidR="004E0B76" w:rsidRPr="00185977" w:rsidRDefault="004E0B76" w:rsidP="000B582B">
            <w:pPr>
              <w:jc w:val="center"/>
            </w:pPr>
            <w:r>
              <w:t>5,84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25D7D7A" w14:textId="77777777" w:rsidR="004E0B76" w:rsidRPr="00185977" w:rsidRDefault="004E0B76" w:rsidP="000B582B">
            <w:pPr>
              <w:jc w:val="center"/>
            </w:pPr>
            <w:r>
              <w:t>2,64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7A39400" w14:textId="77777777" w:rsidR="004E0B76" w:rsidRPr="00185977" w:rsidRDefault="004E0B76" w:rsidP="000B582B">
            <w:pPr>
              <w:jc w:val="center"/>
            </w:pPr>
            <w:r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971A64F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805E42A" w14:textId="77777777" w:rsidR="004E0B76" w:rsidRPr="00185977" w:rsidRDefault="004E0B76" w:rsidP="000B582B">
            <w:pPr>
              <w:jc w:val="center"/>
            </w:pPr>
            <w:r>
              <w:t>53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50EF354" w14:textId="77777777" w:rsidR="004E0B76" w:rsidRPr="00185977" w:rsidRDefault="004E0B76" w:rsidP="000B582B">
            <w:pPr>
              <w:jc w:val="center"/>
            </w:pPr>
            <w:r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999AFB6" w14:textId="77777777"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7F6BCEC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158E7A16" w14:textId="77777777" w:rsidTr="00E641F1">
        <w:tc>
          <w:tcPr>
            <w:tcW w:w="386" w:type="dxa"/>
            <w:shd w:val="clear" w:color="auto" w:fill="auto"/>
            <w:vAlign w:val="center"/>
          </w:tcPr>
          <w:p w14:paraId="2105F3B3" w14:textId="77777777"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C62CD5A" w14:textId="77777777" w:rsidR="004E0B76" w:rsidRPr="00185977" w:rsidRDefault="004E0B76" w:rsidP="000B582B">
            <w:pPr>
              <w:jc w:val="center"/>
            </w:pPr>
            <w:r>
              <w:t>2791,823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56CDFCA" w14:textId="77777777" w:rsidR="004E0B76" w:rsidRPr="00185977" w:rsidRDefault="004E0B76" w:rsidP="000B582B">
            <w:pPr>
              <w:jc w:val="center"/>
            </w:pPr>
            <w:r>
              <w:t>3102,026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CD25060" w14:textId="77777777" w:rsidR="004E0B76" w:rsidRPr="00185977" w:rsidRDefault="004E0B76" w:rsidP="000B582B">
            <w:pPr>
              <w:jc w:val="center"/>
            </w:pPr>
            <w:r>
              <w:t>39,9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B6266CA" w14:textId="77777777" w:rsidR="004E0B76" w:rsidRPr="00185977" w:rsidRDefault="004E0B76" w:rsidP="000B582B">
            <w:pPr>
              <w:jc w:val="center"/>
            </w:pPr>
            <w:r>
              <w:t>5,61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90E2D38" w14:textId="77777777" w:rsidR="004E0B76" w:rsidRPr="00185977" w:rsidRDefault="004E0B76" w:rsidP="000B582B">
            <w:pPr>
              <w:jc w:val="center"/>
            </w:pPr>
            <w:r>
              <w:t>2,52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FE9B561" w14:textId="77777777" w:rsidR="004E0B76" w:rsidRPr="00185977" w:rsidRDefault="004E0B76" w:rsidP="000B582B">
            <w:pPr>
              <w:jc w:val="center"/>
            </w:pPr>
            <w:r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3E023A1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8C3A5B6" w14:textId="77777777" w:rsidR="004E0B76" w:rsidRPr="00185977" w:rsidRDefault="004E0B76" w:rsidP="000B582B">
            <w:pPr>
              <w:jc w:val="center"/>
            </w:pPr>
            <w:r>
              <w:t>54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4B9293C" w14:textId="77777777" w:rsidR="004E0B76" w:rsidRPr="00185977" w:rsidRDefault="004E0B76" w:rsidP="000B582B">
            <w:pPr>
              <w:jc w:val="center"/>
            </w:pPr>
            <w:r>
              <w:t>25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E6FAEC6" w14:textId="77777777"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D90C2CF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69736142" w14:textId="77777777" w:rsidTr="00E641F1">
        <w:tc>
          <w:tcPr>
            <w:tcW w:w="386" w:type="dxa"/>
            <w:shd w:val="clear" w:color="auto" w:fill="auto"/>
            <w:vAlign w:val="center"/>
          </w:tcPr>
          <w:p w14:paraId="15EE4D46" w14:textId="77777777"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2174181" w14:textId="77777777" w:rsidR="004E0B76" w:rsidRPr="00185977" w:rsidRDefault="004E0B76" w:rsidP="000B582B">
            <w:pPr>
              <w:jc w:val="center"/>
            </w:pPr>
            <w:r>
              <w:t>3102,026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138F238" w14:textId="77777777" w:rsidR="004E0B76" w:rsidRPr="00185977" w:rsidRDefault="004E0B76" w:rsidP="000B582B">
            <w:pPr>
              <w:jc w:val="center"/>
            </w:pPr>
            <w:r>
              <w:t>3412,229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0B107AB" w14:textId="77777777" w:rsidR="004E0B76" w:rsidRPr="00185977" w:rsidRDefault="004E0B76" w:rsidP="000B582B">
            <w:pPr>
              <w:jc w:val="center"/>
            </w:pPr>
            <w:r>
              <w:t>41,22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27FDCE0" w14:textId="77777777" w:rsidR="004E0B76" w:rsidRPr="00185977" w:rsidRDefault="004E0B76" w:rsidP="000B582B">
            <w:pPr>
              <w:jc w:val="center"/>
            </w:pPr>
            <w:r>
              <w:t>6,53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E4953BB" w14:textId="77777777" w:rsidR="004E0B76" w:rsidRPr="00185977" w:rsidRDefault="004E0B76" w:rsidP="000B582B">
            <w:pPr>
              <w:jc w:val="center"/>
            </w:pPr>
            <w:r>
              <w:t>2,96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E1DE9A9" w14:textId="77777777" w:rsidR="004E0B76" w:rsidRPr="00185977" w:rsidRDefault="004E0B76" w:rsidP="000B582B">
            <w:pPr>
              <w:jc w:val="center"/>
            </w:pPr>
            <w:r>
              <w:t>1,32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C99EDD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84659DA" w14:textId="77777777" w:rsidR="004E0B76" w:rsidRPr="00185977" w:rsidRDefault="004E0B76" w:rsidP="000B582B">
            <w:pPr>
              <w:jc w:val="center"/>
            </w:pPr>
            <w:r>
              <w:t>65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DF1C6A0" w14:textId="77777777" w:rsidR="004E0B76" w:rsidRPr="00185977" w:rsidRDefault="004E0B76" w:rsidP="000B582B">
            <w:pPr>
              <w:jc w:val="center"/>
            </w:pPr>
            <w:r>
              <w:t>30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F5DDE70" w14:textId="77777777"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F2B4142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334628C3" w14:textId="77777777" w:rsidTr="00E641F1">
        <w:tc>
          <w:tcPr>
            <w:tcW w:w="386" w:type="dxa"/>
            <w:shd w:val="clear" w:color="auto" w:fill="auto"/>
            <w:vAlign w:val="center"/>
          </w:tcPr>
          <w:p w14:paraId="0A670A8E" w14:textId="77777777"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E0C9A71" w14:textId="77777777" w:rsidR="004E0B76" w:rsidRPr="00185977" w:rsidRDefault="004E0B76" w:rsidP="000B582B">
            <w:pPr>
              <w:jc w:val="center"/>
            </w:pPr>
            <w:r>
              <w:t>3722,431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48DA503" w14:textId="77777777" w:rsidR="004E0B76" w:rsidRPr="00185977" w:rsidRDefault="004E0B76" w:rsidP="000B582B">
            <w:pPr>
              <w:jc w:val="center"/>
            </w:pPr>
            <w:r>
              <w:t>4032,634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9003444" w14:textId="77777777" w:rsidR="004E0B76" w:rsidRPr="00185977" w:rsidRDefault="004E0B76" w:rsidP="000B582B">
            <w:pPr>
              <w:jc w:val="center"/>
            </w:pPr>
            <w:r>
              <w:t>42,59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7E1D5D1" w14:textId="77777777" w:rsidR="004E0B76" w:rsidRPr="00185977" w:rsidRDefault="004E0B76" w:rsidP="000B582B">
            <w:pPr>
              <w:jc w:val="center"/>
            </w:pPr>
            <w:r>
              <w:t>7,65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DD486D9" w14:textId="77777777" w:rsidR="004E0B76" w:rsidRPr="00185977" w:rsidRDefault="004E0B76" w:rsidP="000B582B">
            <w:pPr>
              <w:jc w:val="center"/>
            </w:pPr>
            <w:r>
              <w:t>3,57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D45F718" w14:textId="77777777" w:rsidR="004E0B76" w:rsidRPr="00185977" w:rsidRDefault="004E0B76" w:rsidP="000B582B">
            <w:pPr>
              <w:jc w:val="center"/>
            </w:pPr>
            <w:r>
              <w:t>1,59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0251966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A4C5B69" w14:textId="77777777" w:rsidR="004E0B76" w:rsidRPr="00185977" w:rsidRDefault="004E0B76" w:rsidP="000B582B">
            <w:pPr>
              <w:jc w:val="center"/>
            </w:pPr>
            <w:r>
              <w:t>77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E5BA0A3" w14:textId="77777777" w:rsidR="004E0B76" w:rsidRPr="00185977" w:rsidRDefault="004E0B76" w:rsidP="000B582B">
            <w:pPr>
              <w:jc w:val="center"/>
            </w:pPr>
            <w:r>
              <w:t>36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C2E70B8" w14:textId="77777777"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CA72512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77B26870" w14:textId="77777777" w:rsidTr="00E641F1">
        <w:tc>
          <w:tcPr>
            <w:tcW w:w="386" w:type="dxa"/>
            <w:shd w:val="clear" w:color="auto" w:fill="auto"/>
            <w:vAlign w:val="center"/>
          </w:tcPr>
          <w:p w14:paraId="2596992F" w14:textId="77777777"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D7F5979" w14:textId="77777777" w:rsidR="004E0B76" w:rsidRPr="00185977" w:rsidRDefault="004E0B76" w:rsidP="000B582B">
            <w:pPr>
              <w:jc w:val="center"/>
            </w:pPr>
            <w:r>
              <w:t>4032,634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9982FAE" w14:textId="77777777" w:rsidR="004E0B76" w:rsidRPr="00185977" w:rsidRDefault="004E0B76" w:rsidP="000B582B">
            <w:pPr>
              <w:jc w:val="center"/>
            </w:pPr>
            <w:r>
              <w:t>4342,836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E69ECF2" w14:textId="77777777" w:rsidR="004E0B76" w:rsidRPr="00185977" w:rsidRDefault="004E0B76" w:rsidP="000B582B">
            <w:pPr>
              <w:jc w:val="center"/>
            </w:pPr>
            <w:r>
              <w:t>43,35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0B3C55F" w14:textId="77777777" w:rsidR="004E0B76" w:rsidRPr="00185977" w:rsidRDefault="004E0B76" w:rsidP="000B582B">
            <w:pPr>
              <w:jc w:val="center"/>
            </w:pPr>
            <w:r>
              <w:t>8,35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BA7B5F6" w14:textId="77777777" w:rsidR="004E0B76" w:rsidRPr="00185977" w:rsidRDefault="004E0B76" w:rsidP="000B582B">
            <w:pPr>
              <w:jc w:val="center"/>
            </w:pPr>
            <w:r>
              <w:t>3,94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BFC8027" w14:textId="77777777" w:rsidR="004E0B76" w:rsidRPr="00185977" w:rsidRDefault="004E0B76" w:rsidP="000B582B">
            <w:pPr>
              <w:jc w:val="center"/>
            </w:pPr>
            <w:r>
              <w:t>1,76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0CD0D4B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583C7C5" w14:textId="77777777" w:rsidR="004E0B76" w:rsidRPr="00185977" w:rsidRDefault="004E0B76" w:rsidP="000B582B">
            <w:pPr>
              <w:jc w:val="center"/>
            </w:pPr>
            <w:r>
              <w:t>84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B939C04" w14:textId="77777777" w:rsidR="004E0B76" w:rsidRPr="00185977" w:rsidRDefault="004E0B76" w:rsidP="000B582B">
            <w:pPr>
              <w:jc w:val="center"/>
            </w:pPr>
            <w:r>
              <w:t>40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8D54248" w14:textId="77777777" w:rsidR="004E0B76" w:rsidRPr="00185977" w:rsidRDefault="004E0B76" w:rsidP="000B582B">
            <w:pPr>
              <w:jc w:val="center"/>
            </w:pPr>
            <w:r>
              <w:t>18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85CB5AC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5F8A6670" w14:textId="77777777" w:rsidTr="00E641F1">
        <w:tc>
          <w:tcPr>
            <w:tcW w:w="386" w:type="dxa"/>
            <w:shd w:val="clear" w:color="auto" w:fill="auto"/>
            <w:vAlign w:val="center"/>
          </w:tcPr>
          <w:p w14:paraId="125D928B" w14:textId="77777777"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ACB89BB" w14:textId="77777777" w:rsidR="004E0B76" w:rsidRPr="00185977" w:rsidRDefault="004E0B76" w:rsidP="000B582B">
            <w:pPr>
              <w:jc w:val="center"/>
            </w:pPr>
            <w:r>
              <w:t>4342,836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D6F9D5A" w14:textId="77777777" w:rsidR="004E0B76" w:rsidRPr="00185977" w:rsidRDefault="004E0B76" w:rsidP="000B582B">
            <w:pPr>
              <w:jc w:val="center"/>
            </w:pPr>
            <w:r>
              <w:t>4653,039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DF47E68" w14:textId="77777777" w:rsidR="004E0B76" w:rsidRPr="00185977" w:rsidRDefault="004E0B76" w:rsidP="000B582B">
            <w:pPr>
              <w:jc w:val="center"/>
            </w:pPr>
            <w:r>
              <w:t>44,04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7A22729" w14:textId="77777777" w:rsidR="004E0B76" w:rsidRPr="00185977" w:rsidRDefault="004E0B76" w:rsidP="000B582B">
            <w:pPr>
              <w:jc w:val="center"/>
            </w:pPr>
            <w:r>
              <w:t>9,04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2C51F65" w14:textId="77777777" w:rsidR="004E0B76" w:rsidRPr="00185977" w:rsidRDefault="004E0B76" w:rsidP="000B582B">
            <w:pPr>
              <w:jc w:val="center"/>
            </w:pPr>
            <w:r>
              <w:t>4,32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F5234D1" w14:textId="77777777" w:rsidR="004E0B76" w:rsidRPr="00185977" w:rsidRDefault="004E0B76" w:rsidP="000B582B">
            <w:pPr>
              <w:jc w:val="center"/>
            </w:pPr>
            <w:r>
              <w:t>1,93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FC10893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B72B04A" w14:textId="77777777" w:rsidR="004E0B76" w:rsidRPr="00185977" w:rsidRDefault="004E0B76" w:rsidP="000B582B">
            <w:pPr>
              <w:jc w:val="center"/>
            </w:pPr>
            <w:r>
              <w:t>91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9E1EC44" w14:textId="77777777" w:rsidR="004E0B76" w:rsidRPr="00185977" w:rsidRDefault="004E0B76" w:rsidP="000B582B">
            <w:pPr>
              <w:jc w:val="center"/>
            </w:pPr>
            <w:r>
              <w:t>44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B3196F7" w14:textId="77777777"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8794649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58F6E09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5B88C3B5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8C8DB9C" w14:textId="77777777" w:rsidR="004E0B76" w:rsidRPr="00185977" w:rsidRDefault="004E0B76" w:rsidP="000B582B">
            <w:pPr>
              <w:jc w:val="center"/>
            </w:pPr>
            <w:r>
              <w:t>91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3C9DB5E1" w14:textId="77777777" w:rsidR="004E0B76" w:rsidRPr="00185977" w:rsidRDefault="004E0B76" w:rsidP="000B582B">
            <w:pPr>
              <w:jc w:val="center"/>
            </w:pPr>
            <w:r>
              <w:t>44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9575A26" w14:textId="77777777"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72A1C5F" w14:textId="77777777"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14:paraId="7CD2FD88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0A7D1D20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4E0B76" w:rsidRPr="00185977" w14:paraId="390F6D70" w14:textId="77777777" w:rsidTr="00E641F1">
        <w:tc>
          <w:tcPr>
            <w:tcW w:w="386" w:type="dxa"/>
            <w:shd w:val="clear" w:color="auto" w:fill="auto"/>
            <w:vAlign w:val="center"/>
          </w:tcPr>
          <w:p w14:paraId="4555515A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51EC8C7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9096764" w14:textId="77777777"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8D02CCA" w14:textId="77777777" w:rsidR="004E0B76" w:rsidRPr="00185977" w:rsidRDefault="004E0B76" w:rsidP="000B582B">
            <w:pPr>
              <w:jc w:val="center"/>
            </w:pPr>
            <w:r>
              <w:t>60,95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5530379" w14:textId="77777777" w:rsidR="004E0B76" w:rsidRPr="00185977" w:rsidRDefault="004E0B76" w:rsidP="000B582B">
            <w:pPr>
              <w:jc w:val="center"/>
            </w:pPr>
            <w:r>
              <w:t>4,16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CB8F45F" w14:textId="77777777" w:rsidR="004E0B76" w:rsidRPr="00185977" w:rsidRDefault="004E0B76" w:rsidP="000B582B">
            <w:pPr>
              <w:jc w:val="center"/>
            </w:pPr>
            <w:r>
              <w:t>4,04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E83E249" w14:textId="77777777" w:rsidR="004E0B76" w:rsidRPr="00185977" w:rsidRDefault="004E0B76" w:rsidP="000B582B">
            <w:pPr>
              <w:jc w:val="center"/>
            </w:pPr>
            <w:r>
              <w:t>3,58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48CFB71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F96C743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6672B6F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EFA0FD8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A3EDF75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4501A150" w14:textId="77777777" w:rsidTr="00E641F1">
        <w:tc>
          <w:tcPr>
            <w:tcW w:w="386" w:type="dxa"/>
            <w:shd w:val="clear" w:color="auto" w:fill="auto"/>
            <w:vAlign w:val="center"/>
          </w:tcPr>
          <w:p w14:paraId="1FE624AD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B19C328" w14:textId="77777777"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660CC39" w14:textId="77777777" w:rsidR="004E0B76" w:rsidRPr="00185977" w:rsidRDefault="004E0B76" w:rsidP="000B582B">
            <w:pPr>
              <w:jc w:val="center"/>
            </w:pPr>
            <w:r>
              <w:t>3000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A874F65" w14:textId="77777777" w:rsidR="004E0B76" w:rsidRPr="00185977" w:rsidRDefault="004E0B76" w:rsidP="000B582B">
            <w:pPr>
              <w:jc w:val="center"/>
            </w:pPr>
            <w:r>
              <w:t>38,03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3FDA15E" w14:textId="77777777"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4247E85" w14:textId="77777777" w:rsidR="004E0B76" w:rsidRPr="00185977" w:rsidRDefault="004E0B76" w:rsidP="000B582B">
            <w:pPr>
              <w:jc w:val="center"/>
            </w:pPr>
            <w:r>
              <w:t>0,95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7169952" w14:textId="77777777" w:rsidR="004E0B76" w:rsidRPr="00185977" w:rsidRDefault="004E0B76" w:rsidP="000B582B">
            <w:pPr>
              <w:jc w:val="center"/>
            </w:pPr>
            <w:r>
              <w:t>0,42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904B2EE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45153FD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F0FF0BD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1938F14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4E4B507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8402954" w14:textId="77777777" w:rsidTr="00E641F1">
        <w:tc>
          <w:tcPr>
            <w:tcW w:w="386" w:type="dxa"/>
            <w:shd w:val="clear" w:color="auto" w:fill="auto"/>
            <w:vAlign w:val="center"/>
          </w:tcPr>
          <w:p w14:paraId="6A9656BF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48AD1AD" w14:textId="77777777" w:rsidR="004E0B76" w:rsidRPr="00185977" w:rsidRDefault="004E0B76" w:rsidP="000B582B">
            <w:pPr>
              <w:jc w:val="center"/>
            </w:pPr>
            <w:r>
              <w:t>4500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C9AB016" w14:textId="77777777" w:rsidR="004E0B76" w:rsidRPr="00185977" w:rsidRDefault="004E0B76" w:rsidP="000B582B">
            <w:pPr>
              <w:jc w:val="center"/>
            </w:pPr>
            <w:r>
              <w:t>6000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5623ED1" w14:textId="77777777" w:rsidR="004E0B76" w:rsidRPr="00185977" w:rsidRDefault="004E0B76" w:rsidP="000B582B">
            <w:pPr>
              <w:jc w:val="center"/>
            </w:pPr>
            <w:r>
              <w:t>39,11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510B776" w14:textId="77777777" w:rsidR="004E0B76" w:rsidRPr="00185977" w:rsidRDefault="004E0B76" w:rsidP="000B582B">
            <w:pPr>
              <w:jc w:val="center"/>
            </w:pPr>
            <w:r>
              <w:t>2,33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D5AF40B" w14:textId="77777777" w:rsidR="004E0B76" w:rsidRPr="00185977" w:rsidRDefault="004E0B76" w:rsidP="000B582B">
            <w:pPr>
              <w:jc w:val="center"/>
            </w:pPr>
            <w:r>
              <w:t>1,14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5514375" w14:textId="77777777" w:rsidR="004E0B76" w:rsidRPr="00185977" w:rsidRDefault="004E0B76" w:rsidP="000B582B">
            <w:pPr>
              <w:jc w:val="center"/>
            </w:pPr>
            <w:r>
              <w:t>0,51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995A3D7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CBB3BC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5F05459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FE0B01F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9D194A3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4614BB2A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407E3583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4D7ACB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2108F4CB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FA3D833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BAA0F2A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20ADE235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245D0C4E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4E0B76" w:rsidRPr="00185977" w14:paraId="565F6D1A" w14:textId="77777777" w:rsidTr="00E641F1">
        <w:tc>
          <w:tcPr>
            <w:tcW w:w="386" w:type="dxa"/>
            <w:shd w:val="clear" w:color="auto" w:fill="auto"/>
            <w:vAlign w:val="center"/>
          </w:tcPr>
          <w:p w14:paraId="49CBC4E0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94C9301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9B047BB" w14:textId="77777777" w:rsidR="004E0B76" w:rsidRPr="00185977" w:rsidRDefault="004E0B76" w:rsidP="000B582B">
            <w:pPr>
              <w:jc w:val="center"/>
            </w:pPr>
            <w:r>
              <w:t>1,497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ABCBDE0" w14:textId="77777777" w:rsidR="004E0B76" w:rsidRPr="00185977" w:rsidRDefault="004E0B76" w:rsidP="000B582B">
            <w:pPr>
              <w:jc w:val="center"/>
            </w:pPr>
            <w:r>
              <w:t>33,95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5CD3EC6" w14:textId="77777777"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DEE0A46" w14:textId="77777777"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00CD8D3" w14:textId="77777777"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7E6F5BD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26E1A65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4F75A27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04A4C41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D5C3B64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78DECBC4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25E96F5D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762125D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58672983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8B07B7B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57DDEF1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1CB4BE87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163C271A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4E0B76" w:rsidRPr="00185977" w14:paraId="0D69713A" w14:textId="77777777" w:rsidTr="00E641F1">
        <w:tc>
          <w:tcPr>
            <w:tcW w:w="386" w:type="dxa"/>
            <w:shd w:val="clear" w:color="auto" w:fill="auto"/>
            <w:vAlign w:val="center"/>
          </w:tcPr>
          <w:p w14:paraId="5CFE0FB7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9ADD50C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CD2E09C" w14:textId="77777777"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0FFA3CE" w14:textId="77777777" w:rsidR="004E0B76" w:rsidRPr="00185977" w:rsidRDefault="004E0B76" w:rsidP="000B582B">
            <w:pPr>
              <w:jc w:val="center"/>
            </w:pPr>
            <w:r>
              <w:t>76,86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A3BD539" w14:textId="77777777" w:rsidR="004E0B76" w:rsidRPr="00185977" w:rsidRDefault="004E0B76" w:rsidP="000B582B">
            <w:pPr>
              <w:jc w:val="center"/>
            </w:pPr>
            <w:r>
              <w:t>18,6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46FDF2D" w14:textId="77777777" w:rsidR="004E0B76" w:rsidRPr="00185977" w:rsidRDefault="004E0B76" w:rsidP="000B582B">
            <w:pPr>
              <w:jc w:val="center"/>
            </w:pPr>
            <w:r>
              <w:t>18,54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2D17CC5" w14:textId="77777777" w:rsidR="004E0B76" w:rsidRPr="00185977" w:rsidRDefault="004E0B76" w:rsidP="000B582B">
            <w:pPr>
              <w:jc w:val="center"/>
            </w:pPr>
            <w:r>
              <w:t>18,42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9AC469D" w14:textId="77777777" w:rsidR="004E0B76" w:rsidRPr="00185977" w:rsidRDefault="004E0B76" w:rsidP="000B582B">
            <w:pPr>
              <w:jc w:val="center"/>
            </w:pPr>
            <w:r>
              <w:t>0,6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11DE5F4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30B9137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DCEC11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FD1C46D" w14:textId="77777777" w:rsidR="004E0B76" w:rsidRPr="00185977" w:rsidRDefault="004E0B76" w:rsidP="000B582B">
            <w:pPr>
              <w:jc w:val="center"/>
            </w:pPr>
            <w:r>
              <w:t>0,7</w:t>
            </w:r>
          </w:p>
        </w:tc>
      </w:tr>
      <w:tr w:rsidR="004E0B76" w:rsidRPr="00185977" w14:paraId="0E9AF575" w14:textId="77777777" w:rsidTr="00E641F1">
        <w:tc>
          <w:tcPr>
            <w:tcW w:w="386" w:type="dxa"/>
            <w:shd w:val="clear" w:color="auto" w:fill="auto"/>
            <w:vAlign w:val="center"/>
          </w:tcPr>
          <w:p w14:paraId="21297991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F296BB1" w14:textId="77777777"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315521A" w14:textId="77777777"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3FB5907" w14:textId="77777777" w:rsidR="004E0B76" w:rsidRPr="00185977" w:rsidRDefault="004E0B76" w:rsidP="000B582B">
            <w:pPr>
              <w:jc w:val="center"/>
            </w:pPr>
            <w:r>
              <w:t>47,76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C935A7B" w14:textId="77777777" w:rsidR="004E0B76" w:rsidRPr="00185977" w:rsidRDefault="004E0B76" w:rsidP="000B582B">
            <w:pPr>
              <w:jc w:val="center"/>
            </w:pPr>
            <w:r>
              <w:t>12,28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C02F19A" w14:textId="77777777" w:rsidR="004E0B76" w:rsidRPr="00185977" w:rsidRDefault="004E0B76" w:rsidP="000B582B">
            <w:pPr>
              <w:jc w:val="center"/>
            </w:pPr>
            <w:r>
              <w:t>7,36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7FBA7BE" w14:textId="77777777" w:rsidR="004E0B76" w:rsidRPr="00185977" w:rsidRDefault="004E0B76" w:rsidP="000B582B">
            <w:pPr>
              <w:jc w:val="center"/>
            </w:pPr>
            <w:r>
              <w:t>4,09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C5EF52C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1F067F5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ED10D14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4EF8166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343E451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6E80C4DF" w14:textId="77777777" w:rsidTr="00E641F1">
        <w:tc>
          <w:tcPr>
            <w:tcW w:w="386" w:type="dxa"/>
            <w:shd w:val="clear" w:color="auto" w:fill="auto"/>
            <w:vAlign w:val="center"/>
          </w:tcPr>
          <w:p w14:paraId="69C7510F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E7D9833" w14:textId="77777777"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34497A5" w14:textId="77777777"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97A7AD9" w14:textId="77777777" w:rsidR="004E0B76" w:rsidRPr="00185977" w:rsidRDefault="004E0B76" w:rsidP="000B582B">
            <w:pPr>
              <w:jc w:val="center"/>
            </w:pPr>
            <w:r>
              <w:t>43,8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AC78B82" w14:textId="77777777" w:rsidR="004E0B76" w:rsidRPr="00185977" w:rsidRDefault="004E0B76" w:rsidP="000B582B">
            <w:pPr>
              <w:jc w:val="center"/>
            </w:pPr>
            <w:r>
              <w:t>7,88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43FC84E" w14:textId="77777777" w:rsidR="004E0B76" w:rsidRPr="00185977" w:rsidRDefault="004E0B76" w:rsidP="000B582B">
            <w:pPr>
              <w:jc w:val="center"/>
            </w:pPr>
            <w:r>
              <w:t>4,89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DF41626" w14:textId="77777777"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802AA63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94F7819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8BF32A4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A06BC6F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F77B5A8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7779F327" w14:textId="77777777" w:rsidTr="00E641F1">
        <w:tc>
          <w:tcPr>
            <w:tcW w:w="386" w:type="dxa"/>
            <w:shd w:val="clear" w:color="auto" w:fill="auto"/>
            <w:vAlign w:val="center"/>
          </w:tcPr>
          <w:p w14:paraId="5D0D8CDB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BE1927C" w14:textId="77777777"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7BD9296" w14:textId="77777777"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EAD61ED" w14:textId="77777777" w:rsidR="004E0B76" w:rsidRPr="00185977" w:rsidRDefault="004E0B76" w:rsidP="000B582B">
            <w:pPr>
              <w:jc w:val="center"/>
            </w:pPr>
            <w:r>
              <w:t>39,99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C92AE57" w14:textId="77777777" w:rsidR="004E0B76" w:rsidRPr="00185977" w:rsidRDefault="004E0B76" w:rsidP="000B582B">
            <w:pPr>
              <w:jc w:val="center"/>
            </w:pPr>
            <w:r>
              <w:t>5,39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237395D" w14:textId="77777777" w:rsidR="004E0B76" w:rsidRPr="00185977" w:rsidRDefault="004E0B76" w:rsidP="000B582B">
            <w:pPr>
              <w:jc w:val="center"/>
            </w:pPr>
            <w:r>
              <w:t>3,16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BA08512" w14:textId="77777777"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81DC6AD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95BAB19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CBFA62B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F56690F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1092916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19A30539" w14:textId="77777777" w:rsidTr="00E641F1">
        <w:tc>
          <w:tcPr>
            <w:tcW w:w="386" w:type="dxa"/>
            <w:shd w:val="clear" w:color="auto" w:fill="auto"/>
            <w:vAlign w:val="center"/>
          </w:tcPr>
          <w:p w14:paraId="1C7207EC" w14:textId="77777777" w:rsidR="004E0B76" w:rsidRPr="00185977" w:rsidRDefault="004E0B76" w:rsidP="000B582B">
            <w:pPr>
              <w:jc w:val="center"/>
            </w:pPr>
            <w:r>
              <w:lastRenderedPageBreak/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DA699D0" w14:textId="77777777"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B67996D" w14:textId="77777777"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075D4C6" w14:textId="77777777" w:rsidR="004E0B76" w:rsidRPr="00185977" w:rsidRDefault="004E0B76" w:rsidP="000B582B">
            <w:pPr>
              <w:jc w:val="center"/>
            </w:pPr>
            <w:r>
              <w:t>35,75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370722B" w14:textId="77777777" w:rsidR="004E0B76" w:rsidRPr="00185977" w:rsidRDefault="004E0B76" w:rsidP="000B582B">
            <w:pPr>
              <w:jc w:val="center"/>
            </w:pPr>
            <w:r>
              <w:t>3,47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BD8A4F9" w14:textId="77777777" w:rsidR="004E0B76" w:rsidRPr="00185977" w:rsidRDefault="004E0B76" w:rsidP="000B582B">
            <w:pPr>
              <w:jc w:val="center"/>
            </w:pPr>
            <w:r>
              <w:t>1,94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13DDDFE" w14:textId="77777777" w:rsidR="004E0B76" w:rsidRPr="00185977" w:rsidRDefault="004E0B76" w:rsidP="000B582B">
            <w:pPr>
              <w:jc w:val="center"/>
            </w:pPr>
            <w:r>
              <w:t>0,92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D7A24B9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1DFCA09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156ACCA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52F7BFA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9B4014F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4A722994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1E0C272A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347265C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6B9788C9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F678068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0B5D326" w14:textId="77777777" w:rsidR="004E0B76" w:rsidRPr="00185977" w:rsidRDefault="004E0B76" w:rsidP="000B582B">
            <w:pPr>
              <w:jc w:val="center"/>
            </w:pPr>
            <w:r>
              <w:t>0,7</w:t>
            </w:r>
          </w:p>
        </w:tc>
      </w:tr>
      <w:tr w:rsidR="004E0B76" w:rsidRPr="00185977" w14:paraId="7BB514A7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18B1E544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4E0B76" w:rsidRPr="00185977" w14:paraId="3E67EC37" w14:textId="77777777" w:rsidTr="00E641F1">
        <w:tc>
          <w:tcPr>
            <w:tcW w:w="386" w:type="dxa"/>
            <w:shd w:val="clear" w:color="auto" w:fill="auto"/>
            <w:vAlign w:val="center"/>
          </w:tcPr>
          <w:p w14:paraId="6CE63849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70A3ED5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F194406" w14:textId="77777777"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753816E" w14:textId="77777777" w:rsidR="004E0B76" w:rsidRPr="00185977" w:rsidRDefault="004E0B76" w:rsidP="000B582B">
            <w:pPr>
              <w:jc w:val="center"/>
            </w:pPr>
            <w:r>
              <w:t>77,6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9993E56" w14:textId="77777777" w:rsidR="004E0B76" w:rsidRPr="00185977" w:rsidRDefault="004E0B76" w:rsidP="000B582B">
            <w:pPr>
              <w:jc w:val="center"/>
            </w:pPr>
            <w:r>
              <w:t>10,12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6F9603B" w14:textId="77777777" w:rsidR="004E0B76" w:rsidRPr="00185977" w:rsidRDefault="004E0B76" w:rsidP="000B582B">
            <w:pPr>
              <w:jc w:val="center"/>
            </w:pPr>
            <w:r>
              <w:t>10,09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7ED7BFF" w14:textId="77777777" w:rsidR="004E0B76" w:rsidRPr="00185977" w:rsidRDefault="004E0B76" w:rsidP="000B582B">
            <w:pPr>
              <w:jc w:val="center"/>
            </w:pPr>
            <w:r>
              <w:t>10,03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CBAA0D5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EB8D1E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358C86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00C260D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D1CA162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3B8140FF" w14:textId="77777777" w:rsidTr="00E641F1">
        <w:tc>
          <w:tcPr>
            <w:tcW w:w="386" w:type="dxa"/>
            <w:shd w:val="clear" w:color="auto" w:fill="auto"/>
            <w:vAlign w:val="center"/>
          </w:tcPr>
          <w:p w14:paraId="33DDDBFD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14D42DD" w14:textId="77777777"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C0AFCD6" w14:textId="77777777"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C9294CD" w14:textId="77777777" w:rsidR="004E0B76" w:rsidRPr="00185977" w:rsidRDefault="004E0B76" w:rsidP="000B582B">
            <w:pPr>
              <w:jc w:val="center"/>
            </w:pPr>
            <w:r>
              <w:t>49,35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E636E71" w14:textId="77777777" w:rsidR="004E0B76" w:rsidRPr="00185977" w:rsidRDefault="004E0B76" w:rsidP="000B582B">
            <w:pPr>
              <w:jc w:val="center"/>
            </w:pPr>
            <w:r>
              <w:t>7,37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790A32A" w14:textId="77777777" w:rsidR="004E0B76" w:rsidRPr="00185977" w:rsidRDefault="004E0B76" w:rsidP="000B582B">
            <w:pPr>
              <w:jc w:val="center"/>
            </w:pPr>
            <w:r>
              <w:t>4,42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2D0725A" w14:textId="77777777"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1BFB659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2C32B08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4569C51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9B781B5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FF7ABA8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66CACE45" w14:textId="77777777" w:rsidTr="00E641F1">
        <w:tc>
          <w:tcPr>
            <w:tcW w:w="386" w:type="dxa"/>
            <w:shd w:val="clear" w:color="auto" w:fill="auto"/>
            <w:vAlign w:val="center"/>
          </w:tcPr>
          <w:p w14:paraId="68A73EDE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323A862" w14:textId="77777777"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9FF9A5C" w14:textId="77777777"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DD17E7C" w14:textId="77777777" w:rsidR="004E0B76" w:rsidRPr="00185977" w:rsidRDefault="004E0B76" w:rsidP="000B582B">
            <w:pPr>
              <w:jc w:val="center"/>
            </w:pPr>
            <w:r>
              <w:t>43,58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8EE2455" w14:textId="77777777" w:rsidR="004E0B76" w:rsidRPr="00185977" w:rsidRDefault="004E0B76" w:rsidP="000B582B">
            <w:pPr>
              <w:jc w:val="center"/>
            </w:pPr>
            <w:r>
              <w:t>3,84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2F476B8" w14:textId="77777777" w:rsidR="004E0B76" w:rsidRPr="00185977" w:rsidRDefault="004E0B76" w:rsidP="000B582B">
            <w:pPr>
              <w:jc w:val="center"/>
            </w:pPr>
            <w:r>
              <w:t>2,38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77B4044" w14:textId="77777777" w:rsidR="004E0B76" w:rsidRPr="00185977" w:rsidRDefault="004E0B76" w:rsidP="000B582B">
            <w:pPr>
              <w:jc w:val="center"/>
            </w:pPr>
            <w:r>
              <w:t>1,2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E5D5F38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F1AE479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5BBDCFC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3198005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4511CCD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7895CDF7" w14:textId="77777777" w:rsidTr="00E641F1">
        <w:tc>
          <w:tcPr>
            <w:tcW w:w="386" w:type="dxa"/>
            <w:shd w:val="clear" w:color="auto" w:fill="auto"/>
            <w:vAlign w:val="center"/>
          </w:tcPr>
          <w:p w14:paraId="0D581931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7CB2467" w14:textId="77777777"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7402E5B" w14:textId="77777777"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43F0F9C" w14:textId="77777777" w:rsidR="004E0B76" w:rsidRPr="00185977" w:rsidRDefault="004E0B76" w:rsidP="000B582B">
            <w:pPr>
              <w:jc w:val="center"/>
            </w:pPr>
            <w:r>
              <w:t>40,22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2469023" w14:textId="77777777"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8147EF4" w14:textId="77777777" w:rsidR="004E0B76" w:rsidRPr="00185977" w:rsidRDefault="004E0B76" w:rsidP="000B582B">
            <w:pPr>
              <w:jc w:val="center"/>
            </w:pPr>
            <w:r>
              <w:t>1,62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5575A97" w14:textId="77777777" w:rsidR="004E0B76" w:rsidRPr="00185977" w:rsidRDefault="004E0B76" w:rsidP="000B582B">
            <w:pPr>
              <w:jc w:val="center"/>
            </w:pPr>
            <w:r>
              <w:t>0,79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33B27C0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F70C2DF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3F0C1D9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6497DB2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C67E3AA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1F4E2096" w14:textId="77777777" w:rsidTr="00E641F1">
        <w:tc>
          <w:tcPr>
            <w:tcW w:w="386" w:type="dxa"/>
            <w:shd w:val="clear" w:color="auto" w:fill="auto"/>
            <w:vAlign w:val="center"/>
          </w:tcPr>
          <w:p w14:paraId="260B7B70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18B3129" w14:textId="77777777"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3E9B195" w14:textId="77777777"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74E8A1A" w14:textId="77777777" w:rsidR="004E0B76" w:rsidRPr="00185977" w:rsidRDefault="004E0B76" w:rsidP="000B582B">
            <w:pPr>
              <w:jc w:val="center"/>
            </w:pPr>
            <w:r>
              <w:t>37,23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B14F3B7" w14:textId="77777777"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DD69F60" w14:textId="77777777" w:rsidR="004E0B76" w:rsidRPr="00185977" w:rsidRDefault="004E0B76" w:rsidP="000B582B">
            <w:pPr>
              <w:jc w:val="center"/>
            </w:pPr>
            <w:r>
              <w:t>1,15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DAD154B" w14:textId="77777777" w:rsidR="004E0B76" w:rsidRPr="00185977" w:rsidRDefault="004E0B76" w:rsidP="000B582B">
            <w:pPr>
              <w:jc w:val="center"/>
            </w:pPr>
            <w:r>
              <w:t>0,54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416BBFB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7366EF0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E4AD676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8124E92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15D31D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63C52B7" w14:textId="77777777" w:rsidTr="00E641F1">
        <w:tc>
          <w:tcPr>
            <w:tcW w:w="386" w:type="dxa"/>
            <w:shd w:val="clear" w:color="auto" w:fill="auto"/>
            <w:vAlign w:val="center"/>
          </w:tcPr>
          <w:p w14:paraId="1344CA60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1147AF9" w14:textId="77777777"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9BE81D8" w14:textId="77777777"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C87F7B6" w14:textId="77777777" w:rsidR="004E0B76" w:rsidRPr="00185977" w:rsidRDefault="004E0B76" w:rsidP="000B582B">
            <w:pPr>
              <w:jc w:val="center"/>
            </w:pPr>
            <w:r>
              <w:t>39,48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736DC74" w14:textId="77777777"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EB43817" w14:textId="77777777" w:rsidR="004E0B76" w:rsidRPr="00185977" w:rsidRDefault="004E0B76" w:rsidP="000B582B">
            <w:pPr>
              <w:jc w:val="center"/>
            </w:pPr>
            <w:r>
              <w:t>1,49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2D89E0E" w14:textId="77777777" w:rsidR="004E0B76" w:rsidRPr="00185977" w:rsidRDefault="004E0B76" w:rsidP="000B582B">
            <w:pPr>
              <w:jc w:val="center"/>
            </w:pPr>
            <w:r>
              <w:t>0,69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B342E71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BE6771A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373E6F4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06FF58F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22C3D65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0A6B6B0" w14:textId="77777777" w:rsidTr="00E641F1">
        <w:tc>
          <w:tcPr>
            <w:tcW w:w="386" w:type="dxa"/>
            <w:shd w:val="clear" w:color="auto" w:fill="auto"/>
            <w:vAlign w:val="center"/>
          </w:tcPr>
          <w:p w14:paraId="733DF63E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B1C9878" w14:textId="77777777"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311F576" w14:textId="77777777"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3025661" w14:textId="77777777" w:rsidR="004E0B76" w:rsidRPr="00185977" w:rsidRDefault="004E0B76" w:rsidP="000B582B">
            <w:pPr>
              <w:jc w:val="center"/>
            </w:pPr>
            <w:r>
              <w:t>43,81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BB8AF04" w14:textId="77777777" w:rsidR="004E0B76" w:rsidRPr="00185977" w:rsidRDefault="004E0B76" w:rsidP="000B582B">
            <w:pPr>
              <w:jc w:val="center"/>
            </w:pPr>
            <w:r>
              <w:t>4,71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71F0CE3" w14:textId="77777777" w:rsidR="004E0B76" w:rsidRPr="00185977" w:rsidRDefault="004E0B76" w:rsidP="000B582B">
            <w:pPr>
              <w:jc w:val="center"/>
            </w:pPr>
            <w:r>
              <w:t>2,46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D3E319C" w14:textId="77777777" w:rsidR="004E0B76" w:rsidRPr="00185977" w:rsidRDefault="004E0B76" w:rsidP="000B582B">
            <w:pPr>
              <w:jc w:val="center"/>
            </w:pPr>
            <w:r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6022303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B05EEF4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DACB758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602875A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A0F8679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9964543" w14:textId="77777777" w:rsidTr="00E641F1">
        <w:tc>
          <w:tcPr>
            <w:tcW w:w="386" w:type="dxa"/>
            <w:shd w:val="clear" w:color="auto" w:fill="auto"/>
            <w:vAlign w:val="center"/>
          </w:tcPr>
          <w:p w14:paraId="36BB328A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68E9F3D" w14:textId="77777777"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87FCF75" w14:textId="77777777" w:rsidR="004E0B76" w:rsidRPr="00185977" w:rsidRDefault="004E0B76" w:rsidP="000B582B">
            <w:pPr>
              <w:jc w:val="center"/>
            </w:pPr>
            <w:r>
              <w:t>1000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A46B5B7" w14:textId="77777777" w:rsidR="004E0B76" w:rsidRPr="00185977" w:rsidRDefault="004E0B76" w:rsidP="000B582B">
            <w:pPr>
              <w:jc w:val="center"/>
            </w:pPr>
            <w:r>
              <w:t>36,85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5B5EAC5" w14:textId="77777777" w:rsidR="004E0B76" w:rsidRPr="00185977" w:rsidRDefault="004E0B76" w:rsidP="000B582B">
            <w:pPr>
              <w:jc w:val="center"/>
            </w:pPr>
            <w:r>
              <w:t>2,17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EFC77BC" w14:textId="77777777" w:rsidR="004E0B76" w:rsidRPr="00185977" w:rsidRDefault="004E0B76" w:rsidP="000B582B">
            <w:pPr>
              <w:jc w:val="center"/>
            </w:pPr>
            <w:r>
              <w:t>1,1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68A3DE9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07612F3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CC1BF2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FCE406F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68ACE4B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61909B6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BCFDCBA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04EBF362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AE4BA7C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63D3169D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341770B5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24BAA45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041D3467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6053A63C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4E0B76" w:rsidRPr="00185977" w14:paraId="7C1451D2" w14:textId="77777777" w:rsidTr="00E641F1">
        <w:tc>
          <w:tcPr>
            <w:tcW w:w="386" w:type="dxa"/>
            <w:shd w:val="clear" w:color="auto" w:fill="auto"/>
            <w:vAlign w:val="center"/>
          </w:tcPr>
          <w:p w14:paraId="6F6FF668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54CED51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33907E0" w14:textId="77777777"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DF01935" w14:textId="77777777" w:rsidR="004E0B76" w:rsidRPr="00185977" w:rsidRDefault="004E0B76" w:rsidP="000B582B">
            <w:pPr>
              <w:jc w:val="center"/>
            </w:pPr>
            <w:r>
              <w:t>65,13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F03D142" w14:textId="77777777" w:rsidR="004E0B76" w:rsidRPr="00185977" w:rsidRDefault="004E0B76" w:rsidP="000B582B">
            <w:pPr>
              <w:jc w:val="center"/>
            </w:pPr>
            <w:r>
              <w:t>6,79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07FA3FF" w14:textId="77777777" w:rsidR="004E0B76" w:rsidRPr="00185977" w:rsidRDefault="004E0B76" w:rsidP="000B582B">
            <w:pPr>
              <w:jc w:val="center"/>
            </w:pPr>
            <w:r>
              <w:t>6,72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BC3515D" w14:textId="77777777" w:rsidR="004E0B76" w:rsidRPr="00185977" w:rsidRDefault="004E0B76" w:rsidP="000B582B">
            <w:pPr>
              <w:jc w:val="center"/>
            </w:pPr>
            <w:r>
              <w:t>6,5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F1553FF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044372D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405958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545861A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736602B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494E012A" w14:textId="77777777" w:rsidTr="00E641F1">
        <w:tc>
          <w:tcPr>
            <w:tcW w:w="386" w:type="dxa"/>
            <w:shd w:val="clear" w:color="auto" w:fill="auto"/>
            <w:vAlign w:val="center"/>
          </w:tcPr>
          <w:p w14:paraId="3293DD66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DA1727C" w14:textId="77777777"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5B1F67B" w14:textId="77777777"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749BB33" w14:textId="77777777" w:rsidR="004E0B76" w:rsidRPr="00185977" w:rsidRDefault="004E0B76" w:rsidP="000B582B">
            <w:pPr>
              <w:jc w:val="center"/>
            </w:pPr>
            <w:r>
              <w:t>59,78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29F90A8" w14:textId="77777777" w:rsidR="004E0B76" w:rsidRPr="00185977" w:rsidRDefault="004E0B76" w:rsidP="000B582B">
            <w:pPr>
              <w:jc w:val="center"/>
            </w:pPr>
            <w:r>
              <w:t>41,56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E7D640F" w14:textId="77777777" w:rsidR="004E0B76" w:rsidRPr="00185977" w:rsidRDefault="004E0B76" w:rsidP="000B582B">
            <w:pPr>
              <w:jc w:val="center"/>
            </w:pPr>
            <w:r>
              <w:t>22,29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B7463EC" w14:textId="77777777" w:rsidR="004E0B76" w:rsidRPr="00185977" w:rsidRDefault="004E0B76" w:rsidP="000B582B">
            <w:pPr>
              <w:jc w:val="center"/>
            </w:pPr>
            <w:r>
              <w:t>10,29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B2A31B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CC249A5" w14:textId="77777777" w:rsidR="004E0B76" w:rsidRPr="00185977" w:rsidRDefault="004E0B76" w:rsidP="000B582B">
            <w:pPr>
              <w:jc w:val="center"/>
            </w:pPr>
            <w:r>
              <w:t>17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49004B3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41124FE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0C4CF34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62868BEC" w14:textId="77777777" w:rsidTr="00E641F1">
        <w:tc>
          <w:tcPr>
            <w:tcW w:w="386" w:type="dxa"/>
            <w:shd w:val="clear" w:color="auto" w:fill="auto"/>
            <w:vAlign w:val="center"/>
          </w:tcPr>
          <w:p w14:paraId="508F8B16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DD7BB3C" w14:textId="77777777"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836CA62" w14:textId="77777777"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8FEE66B" w14:textId="77777777" w:rsidR="004E0B76" w:rsidRPr="00185977" w:rsidRDefault="004E0B76" w:rsidP="000B582B">
            <w:pPr>
              <w:jc w:val="center"/>
            </w:pPr>
            <w:r>
              <w:t>59,11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5DA8863" w14:textId="77777777" w:rsidR="004E0B76" w:rsidRPr="00185977" w:rsidRDefault="004E0B76" w:rsidP="000B582B">
            <w:pPr>
              <w:jc w:val="center"/>
            </w:pPr>
            <w:r>
              <w:t>41,16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BAF1F00" w14:textId="77777777" w:rsidR="004E0B76" w:rsidRPr="00185977" w:rsidRDefault="004E0B76" w:rsidP="000B582B">
            <w:pPr>
              <w:jc w:val="center"/>
            </w:pPr>
            <w:r>
              <w:t>20,25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844FF17" w14:textId="77777777" w:rsidR="004E0B76" w:rsidRPr="00185977" w:rsidRDefault="004E0B76" w:rsidP="000B582B">
            <w:pPr>
              <w:jc w:val="center"/>
            </w:pPr>
            <w:r>
              <w:t>9,05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9FB091E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E99B616" w14:textId="77777777" w:rsidR="004E0B76" w:rsidRPr="00185977" w:rsidRDefault="004E0B76" w:rsidP="000B582B">
            <w:pPr>
              <w:jc w:val="center"/>
            </w:pPr>
            <w:r>
              <w:t>21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9EB634D" w14:textId="77777777"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64D5DBB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111CA31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058BBB8" w14:textId="77777777" w:rsidTr="00E641F1">
        <w:tc>
          <w:tcPr>
            <w:tcW w:w="386" w:type="dxa"/>
            <w:shd w:val="clear" w:color="auto" w:fill="auto"/>
            <w:vAlign w:val="center"/>
          </w:tcPr>
          <w:p w14:paraId="5EB2B992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985F1E8" w14:textId="77777777"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29DF8EA" w14:textId="77777777"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1632C95" w14:textId="77777777" w:rsidR="004E0B76" w:rsidRPr="00185977" w:rsidRDefault="004E0B76" w:rsidP="000B582B">
            <w:pPr>
              <w:jc w:val="center"/>
            </w:pPr>
            <w:r>
              <w:t>55,12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4B22878" w14:textId="77777777" w:rsidR="004E0B76" w:rsidRPr="00185977" w:rsidRDefault="004E0B76" w:rsidP="000B582B">
            <w:pPr>
              <w:jc w:val="center"/>
            </w:pPr>
            <w:r>
              <w:t>26,02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1C7635B" w14:textId="77777777" w:rsidR="004E0B76" w:rsidRPr="00185977" w:rsidRDefault="004E0B76" w:rsidP="000B582B">
            <w:pPr>
              <w:jc w:val="center"/>
            </w:pPr>
            <w:r>
              <w:t>12,36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93B52C7" w14:textId="77777777" w:rsidR="004E0B76" w:rsidRPr="00185977" w:rsidRDefault="004E0B76" w:rsidP="000B582B">
            <w:pPr>
              <w:jc w:val="center"/>
            </w:pPr>
            <w:r>
              <w:t>5,52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3E38964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B1A9DCA" w14:textId="77777777"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7242DC5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1FC9ACF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2CBD289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5128B1E3" w14:textId="77777777" w:rsidTr="00E641F1">
        <w:tc>
          <w:tcPr>
            <w:tcW w:w="386" w:type="dxa"/>
            <w:shd w:val="clear" w:color="auto" w:fill="auto"/>
            <w:vAlign w:val="center"/>
          </w:tcPr>
          <w:p w14:paraId="0726558B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4AC64D9" w14:textId="77777777"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4A5D13E" w14:textId="77777777"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8590D65" w14:textId="77777777" w:rsidR="004E0B76" w:rsidRPr="00185977" w:rsidRDefault="004E0B76" w:rsidP="000B582B">
            <w:pPr>
              <w:jc w:val="center"/>
            </w:pPr>
            <w:r>
              <w:t>49,28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B63954F" w14:textId="77777777" w:rsidR="004E0B76" w:rsidRPr="00185977" w:rsidRDefault="004E0B76" w:rsidP="000B582B">
            <w:pPr>
              <w:jc w:val="center"/>
            </w:pPr>
            <w:r>
              <w:t>13,29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663EBB0" w14:textId="77777777" w:rsidR="004E0B76" w:rsidRPr="00185977" w:rsidRDefault="004E0B76" w:rsidP="000B582B">
            <w:pPr>
              <w:jc w:val="center"/>
            </w:pPr>
            <w:r>
              <w:t>6,14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2559FAC" w14:textId="77777777" w:rsidR="004E0B76" w:rsidRPr="00185977" w:rsidRDefault="004E0B76" w:rsidP="000B582B">
            <w:pPr>
              <w:jc w:val="center"/>
            </w:pPr>
            <w:r>
              <w:t>2,75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9DB5012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D9B7A10" w14:textId="77777777"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0A68225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EDB801D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5CE94A1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1B8B5CEE" w14:textId="77777777" w:rsidTr="00E641F1">
        <w:tc>
          <w:tcPr>
            <w:tcW w:w="386" w:type="dxa"/>
            <w:shd w:val="clear" w:color="auto" w:fill="auto"/>
            <w:vAlign w:val="center"/>
          </w:tcPr>
          <w:p w14:paraId="213D43A8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65956FA" w14:textId="77777777"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C6A9194" w14:textId="77777777" w:rsidR="004E0B76" w:rsidRPr="00185977" w:rsidRDefault="004E0B76" w:rsidP="000B582B">
            <w:pPr>
              <w:jc w:val="center"/>
            </w:pPr>
            <w:r>
              <w:t>2880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F5FD606" w14:textId="77777777" w:rsidR="004E0B76" w:rsidRPr="00185977" w:rsidRDefault="004E0B76" w:rsidP="000B582B">
            <w:pPr>
              <w:jc w:val="center"/>
            </w:pPr>
            <w:r>
              <w:t>48,72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AA27661" w14:textId="77777777" w:rsidR="004E0B76" w:rsidRPr="00185977" w:rsidRDefault="004E0B76" w:rsidP="000B582B">
            <w:pPr>
              <w:jc w:val="center"/>
            </w:pPr>
            <w:r>
              <w:t>12,45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5A424AE" w14:textId="77777777" w:rsidR="004E0B76" w:rsidRPr="00185977" w:rsidRDefault="004E0B76" w:rsidP="000B582B">
            <w:pPr>
              <w:jc w:val="center"/>
            </w:pPr>
            <w:r>
              <w:t>5,64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51FFEF3" w14:textId="77777777" w:rsidR="004E0B76" w:rsidRPr="00185977" w:rsidRDefault="004E0B76" w:rsidP="000B582B">
            <w:pPr>
              <w:jc w:val="center"/>
            </w:pPr>
            <w:r>
              <w:t>2,52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784A503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6BB644A" w14:textId="77777777"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E0362EB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2F6AAC3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C01C910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51A0E181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4C78E283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496A371" w14:textId="77777777" w:rsidR="004E0B76" w:rsidRPr="00185977" w:rsidRDefault="004E0B76" w:rsidP="000B582B">
            <w:pPr>
              <w:jc w:val="center"/>
            </w:pPr>
            <w:r>
              <w:t>21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3208F673" w14:textId="77777777"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CE36FCC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C44ACAA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7A3F5CDE" w14:textId="77777777" w:rsidTr="00E641F1">
        <w:tc>
          <w:tcPr>
            <w:tcW w:w="10138" w:type="dxa"/>
            <w:gridSpan w:val="12"/>
            <w:shd w:val="clear" w:color="auto" w:fill="auto"/>
            <w:vAlign w:val="center"/>
          </w:tcPr>
          <w:p w14:paraId="23F7F359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4E0B76" w:rsidRPr="00185977" w14:paraId="2619460C" w14:textId="77777777" w:rsidTr="00E641F1">
        <w:tc>
          <w:tcPr>
            <w:tcW w:w="386" w:type="dxa"/>
            <w:shd w:val="clear" w:color="auto" w:fill="auto"/>
            <w:vAlign w:val="center"/>
          </w:tcPr>
          <w:p w14:paraId="6BDAB20C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FED6AE0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229D83D" w14:textId="77777777" w:rsidR="004E0B76" w:rsidRPr="00185977" w:rsidRDefault="004E0B76" w:rsidP="000B582B">
            <w:pPr>
              <w:jc w:val="center"/>
            </w:pPr>
            <w:r>
              <w:t>3,5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A594CDC" w14:textId="77777777" w:rsidR="004E0B76" w:rsidRPr="00185977" w:rsidRDefault="004E0B76" w:rsidP="000B582B">
            <w:pPr>
              <w:jc w:val="center"/>
            </w:pPr>
            <w:r>
              <w:t>46,27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EE696AB" w14:textId="77777777"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F2F1CE6" w14:textId="77777777"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D748A47" w14:textId="77777777"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AE9C731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58B9750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738C34A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7A89EAA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ADB9CC1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77298E8F" w14:textId="77777777" w:rsidTr="00E641F1">
        <w:tc>
          <w:tcPr>
            <w:tcW w:w="6890" w:type="dxa"/>
            <w:gridSpan w:val="8"/>
            <w:shd w:val="clear" w:color="auto" w:fill="auto"/>
            <w:vAlign w:val="center"/>
          </w:tcPr>
          <w:p w14:paraId="32A0FB19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4CDC585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451F7E8B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44684AB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05C7CBA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</w:tbl>
    <w:p w14:paraId="104EFD7D" w14:textId="77777777" w:rsidR="001C43CB" w:rsidRDefault="001C43CB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14:paraId="415F57BC" w14:textId="77777777" w:rsidR="00202220" w:rsidRPr="00185977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>
        <w:rPr>
          <w:b/>
          <w:sz w:val="24"/>
          <w:szCs w:val="24"/>
        </w:rPr>
        <w:t>4 (</w:t>
      </w:r>
      <w:r w:rsidRPr="00202220">
        <w:rPr>
          <w:sz w:val="24"/>
          <w:szCs w:val="24"/>
        </w:rPr>
        <w:t>Расчет</w:t>
      </w:r>
      <w:r w:rsidR="008208A4">
        <w:rPr>
          <w:sz w:val="24"/>
          <w:szCs w:val="24"/>
          <w:lang w:val="en-US"/>
        </w:rPr>
        <w:t xml:space="preserve"> </w:t>
      </w:r>
      <w:r w:rsidR="008208A4">
        <w:rPr>
          <w:sz w:val="24"/>
          <w:szCs w:val="24"/>
        </w:rPr>
        <w:t>Эл</w:t>
      </w:r>
      <w:r>
        <w:rPr>
          <w:b/>
          <w:sz w:val="24"/>
          <w:szCs w:val="24"/>
        </w:rPr>
        <w:t>)</w:t>
      </w:r>
    </w:p>
    <w:p w14:paraId="01B5B166" w14:textId="77777777" w:rsidR="00202220" w:rsidRDefault="004E207A" w:rsidP="00F00C80">
      <w:pPr>
        <w:pStyle w:val="Normal1"/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999"/>
        <w:gridCol w:w="1043"/>
        <w:gridCol w:w="1307"/>
        <w:gridCol w:w="792"/>
        <w:gridCol w:w="782"/>
        <w:gridCol w:w="778"/>
        <w:gridCol w:w="783"/>
        <w:gridCol w:w="783"/>
        <w:gridCol w:w="914"/>
        <w:gridCol w:w="785"/>
        <w:gridCol w:w="756"/>
      </w:tblGrid>
      <w:tr w:rsidR="004E0B76" w:rsidRPr="00185977" w14:paraId="52595DE5" w14:textId="77777777" w:rsidTr="004E0B76">
        <w:tc>
          <w:tcPr>
            <w:tcW w:w="191" w:type="pct"/>
            <w:vAlign w:val="center"/>
          </w:tcPr>
          <w:p w14:paraId="32635153" w14:textId="77777777"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94" w:type="pct"/>
            <w:vAlign w:val="center"/>
          </w:tcPr>
          <w:p w14:paraId="2733AAA2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516" w:type="pct"/>
            <w:vAlign w:val="center"/>
          </w:tcPr>
          <w:p w14:paraId="0425CC4A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646" w:type="pct"/>
            <w:vAlign w:val="center"/>
          </w:tcPr>
          <w:p w14:paraId="391AF8A4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392" w:type="pct"/>
            <w:vAlign w:val="center"/>
          </w:tcPr>
          <w:p w14:paraId="5AC18989" w14:textId="77777777"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vAlign w:val="center"/>
          </w:tcPr>
          <w:p w14:paraId="4DC6446E" w14:textId="77777777" w:rsidR="004E0B76" w:rsidRPr="00185977" w:rsidRDefault="004E0B76" w:rsidP="000B582B">
            <w:pPr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5" w:type="pct"/>
            <w:vAlign w:val="center"/>
          </w:tcPr>
          <w:p w14:paraId="4A3C0CDF" w14:textId="77777777" w:rsidR="004E0B76" w:rsidRPr="00185977" w:rsidRDefault="004E0B76" w:rsidP="000B582B">
            <w:pPr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vAlign w:val="center"/>
          </w:tcPr>
          <w:p w14:paraId="7CC6A9D7" w14:textId="77777777" w:rsidR="004E0B76" w:rsidRPr="00AA7C60" w:rsidRDefault="004E0B76" w:rsidP="000B582B">
            <w:pPr>
              <w:jc w:val="center"/>
              <w:rPr>
                <w:b/>
              </w:rPr>
            </w:pPr>
            <w:r>
              <w:rPr>
                <w:b/>
              </w:rPr>
              <w:t xml:space="preserve"> Δ</w:t>
            </w:r>
            <w:r>
              <w:rPr>
                <w:b/>
                <w:vertAlign w:val="superscript"/>
              </w:rPr>
              <w:t>1</w:t>
            </w:r>
            <w:r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7" w:type="pct"/>
            <w:vAlign w:val="center"/>
          </w:tcPr>
          <w:p w14:paraId="6C6E8D58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52" w:type="pct"/>
            <w:vAlign w:val="center"/>
          </w:tcPr>
          <w:p w14:paraId="68316D11" w14:textId="77777777" w:rsidR="004E0B76" w:rsidRPr="00185977" w:rsidRDefault="004E0B76" w:rsidP="000B582B">
            <w:pPr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388" w:type="pct"/>
            <w:vAlign w:val="center"/>
          </w:tcPr>
          <w:p w14:paraId="4B320801" w14:textId="77777777" w:rsidR="004E0B76" w:rsidRPr="00185977" w:rsidRDefault="004E0B76" w:rsidP="000B582B">
            <w:pPr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374" w:type="pct"/>
            <w:vAlign w:val="center"/>
          </w:tcPr>
          <w:p w14:paraId="5969FE9B" w14:textId="77777777" w:rsidR="004E0B76" w:rsidRPr="00185977" w:rsidRDefault="004E0B76" w:rsidP="000B582B">
            <w:pPr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lang w:val="en-US"/>
              </w:rPr>
              <w:t>, м</w:t>
            </w:r>
          </w:p>
        </w:tc>
      </w:tr>
      <w:tr w:rsidR="004E0B76" w:rsidRPr="00185977" w14:paraId="7FA5113D" w14:textId="777777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14:paraId="4973EF03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4E0B76" w:rsidRPr="00185977" w14:paraId="01B64253" w14:textId="777777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14:paraId="7A93587A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4E0B76" w:rsidRPr="00185977" w14:paraId="15303458" w14:textId="77777777" w:rsidTr="004E0B76">
        <w:tc>
          <w:tcPr>
            <w:tcW w:w="386" w:type="dxa"/>
            <w:shd w:val="clear" w:color="auto" w:fill="auto"/>
            <w:vAlign w:val="center"/>
          </w:tcPr>
          <w:p w14:paraId="481B2353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426F155" w14:textId="77777777" w:rsidR="004E0B76" w:rsidRPr="00185977" w:rsidRDefault="004E0B76" w:rsidP="000B582B">
            <w:pPr>
              <w:jc w:val="center"/>
            </w:pPr>
            <w:r>
              <w:t>153,36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50533F9" w14:textId="77777777"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3A7DF73" w14:textId="77777777" w:rsidR="004E0B76" w:rsidRPr="00185977" w:rsidRDefault="004E0B76" w:rsidP="000B582B">
            <w:pPr>
              <w:jc w:val="center"/>
            </w:pPr>
            <w:r>
              <w:t>37,3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A3432B1" w14:textId="77777777" w:rsidR="004E0B76" w:rsidRPr="00185977" w:rsidRDefault="004E0B76" w:rsidP="000B582B">
            <w:pPr>
              <w:jc w:val="center"/>
            </w:pPr>
            <w:r>
              <w:t>4,7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F898A10" w14:textId="77777777" w:rsidR="004E0B76" w:rsidRPr="00185977" w:rsidRDefault="004E0B76" w:rsidP="000B582B">
            <w:pPr>
              <w:jc w:val="center"/>
            </w:pPr>
            <w:r>
              <w:t>2,88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A8278E1" w14:textId="77777777"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A642D53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02B9DF8" w14:textId="77777777"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458249C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48155A1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0BEDCF9" w14:textId="77777777"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14:paraId="6CC0BD6D" w14:textId="77777777" w:rsidTr="004E0B76">
        <w:tc>
          <w:tcPr>
            <w:tcW w:w="386" w:type="dxa"/>
            <w:shd w:val="clear" w:color="auto" w:fill="auto"/>
            <w:vAlign w:val="center"/>
          </w:tcPr>
          <w:p w14:paraId="7554DF6B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40C08B3" w14:textId="77777777" w:rsidR="004E0B76" w:rsidRPr="00185977" w:rsidRDefault="004E0B76" w:rsidP="000B582B">
            <w:pPr>
              <w:jc w:val="center"/>
            </w:pPr>
            <w:r>
              <w:t>306,72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CB6AC8B" w14:textId="77777777" w:rsidR="004E0B76" w:rsidRPr="00185977" w:rsidRDefault="004E0B76" w:rsidP="000B582B">
            <w:pPr>
              <w:jc w:val="center"/>
            </w:pPr>
            <w:r>
              <w:t>460,08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7063174" w14:textId="77777777" w:rsidR="004E0B76" w:rsidRPr="00185977" w:rsidRDefault="004E0B76" w:rsidP="000B582B">
            <w:pPr>
              <w:jc w:val="center"/>
            </w:pPr>
            <w:r>
              <w:t>35,45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3A40AC8" w14:textId="77777777" w:rsidR="004E0B76" w:rsidRPr="00185977" w:rsidRDefault="004E0B76" w:rsidP="000B582B">
            <w:pPr>
              <w:jc w:val="center"/>
            </w:pPr>
            <w:r>
              <w:t>3,98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73E53C0" w14:textId="77777777" w:rsidR="004E0B76" w:rsidRPr="00185977" w:rsidRDefault="004E0B76" w:rsidP="000B582B">
            <w:pPr>
              <w:jc w:val="center"/>
            </w:pPr>
            <w:r>
              <w:t>2,4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D1FD653" w14:textId="77777777" w:rsidR="004E0B76" w:rsidRPr="00185977" w:rsidRDefault="004E0B76" w:rsidP="000B582B">
            <w:pPr>
              <w:jc w:val="center"/>
            </w:pPr>
            <w:r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96E055F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CD0D178" w14:textId="77777777"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200DF21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67CDC78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F229526" w14:textId="77777777" w:rsidR="004E0B76" w:rsidRPr="00185977" w:rsidRDefault="004E0B76" w:rsidP="000B582B">
            <w:pPr>
              <w:jc w:val="center"/>
            </w:pPr>
            <w:r>
              <w:t>1,1</w:t>
            </w:r>
          </w:p>
        </w:tc>
      </w:tr>
      <w:tr w:rsidR="004E0B76" w:rsidRPr="00185977" w14:paraId="625F0503" w14:textId="77777777" w:rsidTr="004E0B76">
        <w:tc>
          <w:tcPr>
            <w:tcW w:w="6890" w:type="dxa"/>
            <w:gridSpan w:val="8"/>
            <w:shd w:val="clear" w:color="auto" w:fill="auto"/>
            <w:vAlign w:val="center"/>
          </w:tcPr>
          <w:p w14:paraId="392FEAB8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E4C72E0" w14:textId="77777777"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55DFFA01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C86D14E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B18681E" w14:textId="77777777" w:rsidR="004E0B76" w:rsidRPr="00185977" w:rsidRDefault="004E0B76" w:rsidP="000B582B">
            <w:pPr>
              <w:jc w:val="center"/>
            </w:pPr>
            <w:r>
              <w:t>1,2</w:t>
            </w:r>
          </w:p>
        </w:tc>
      </w:tr>
      <w:tr w:rsidR="004E0B76" w:rsidRPr="00185977" w14:paraId="09EEBEBA" w14:textId="777777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14:paraId="7250342E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4E0B76" w:rsidRPr="00185977" w14:paraId="66C9F11A" w14:textId="77777777" w:rsidTr="004E0B76">
        <w:tc>
          <w:tcPr>
            <w:tcW w:w="386" w:type="dxa"/>
            <w:shd w:val="clear" w:color="auto" w:fill="auto"/>
            <w:vAlign w:val="center"/>
          </w:tcPr>
          <w:p w14:paraId="27179C58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FD5AD57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367C67C" w14:textId="77777777"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F3661C1" w14:textId="77777777" w:rsidR="004E0B76" w:rsidRPr="00185977" w:rsidRDefault="004E0B76" w:rsidP="000B582B">
            <w:pPr>
              <w:jc w:val="center"/>
            </w:pPr>
            <w:r>
              <w:t>39,95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45119BA" w14:textId="77777777" w:rsidR="004E0B76" w:rsidRPr="00185977" w:rsidRDefault="004E0B76" w:rsidP="000B582B">
            <w:pPr>
              <w:jc w:val="center"/>
            </w:pPr>
            <w:r>
              <w:t>0,38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654F4FF" w14:textId="77777777" w:rsidR="004E0B76" w:rsidRPr="00185977" w:rsidRDefault="004E0B76" w:rsidP="000B582B">
            <w:pPr>
              <w:jc w:val="center"/>
            </w:pPr>
            <w:r>
              <w:t>0,37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447C15D" w14:textId="77777777" w:rsidR="004E0B76" w:rsidRPr="00185977" w:rsidRDefault="004E0B76" w:rsidP="000B582B">
            <w:pPr>
              <w:jc w:val="center"/>
            </w:pPr>
            <w:r>
              <w:t>0,36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FD1E7C0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2B477DC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066F4DD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8CC6FC5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5E895DC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4CF6859C" w14:textId="77777777" w:rsidTr="004E0B76">
        <w:tc>
          <w:tcPr>
            <w:tcW w:w="386" w:type="dxa"/>
            <w:shd w:val="clear" w:color="auto" w:fill="auto"/>
            <w:vAlign w:val="center"/>
          </w:tcPr>
          <w:p w14:paraId="6C335B61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945942C" w14:textId="77777777" w:rsidR="004E0B76" w:rsidRPr="00185977" w:rsidRDefault="004E0B76" w:rsidP="000B582B">
            <w:pPr>
              <w:jc w:val="center"/>
            </w:pPr>
            <w:r>
              <w:t>310,203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D52203E" w14:textId="77777777"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2ABD691" w14:textId="77777777" w:rsidR="004E0B76" w:rsidRPr="00185977" w:rsidRDefault="004E0B76" w:rsidP="000B582B">
            <w:pPr>
              <w:jc w:val="center"/>
            </w:pPr>
            <w:r>
              <w:t>36,47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5537607" w14:textId="77777777" w:rsidR="004E0B76" w:rsidRPr="00185977" w:rsidRDefault="004E0B76" w:rsidP="000B582B">
            <w:pPr>
              <w:jc w:val="center"/>
            </w:pPr>
            <w:r>
              <w:t>3,25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DE3E654" w14:textId="77777777" w:rsidR="004E0B76" w:rsidRPr="00185977" w:rsidRDefault="004E0B76" w:rsidP="000B582B">
            <w:pPr>
              <w:jc w:val="center"/>
            </w:pPr>
            <w:r>
              <w:t>1,9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B07DAB0" w14:textId="77777777"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75D784B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7DC8D5F" w14:textId="77777777"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3282ADC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7012059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142DBCA" w14:textId="77777777"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14:paraId="1AEAD8F1" w14:textId="77777777" w:rsidTr="004E0B76">
        <w:tc>
          <w:tcPr>
            <w:tcW w:w="386" w:type="dxa"/>
            <w:shd w:val="clear" w:color="auto" w:fill="auto"/>
            <w:vAlign w:val="center"/>
          </w:tcPr>
          <w:p w14:paraId="2870987A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2963BE4" w14:textId="77777777" w:rsidR="004E0B76" w:rsidRPr="00185977" w:rsidRDefault="004E0B76" w:rsidP="000B582B">
            <w:pPr>
              <w:jc w:val="center"/>
            </w:pPr>
            <w:r>
              <w:t>620,405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8845CD0" w14:textId="77777777"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8E9803D" w14:textId="77777777" w:rsidR="004E0B76" w:rsidRPr="00185977" w:rsidRDefault="004E0B76" w:rsidP="000B582B">
            <w:pPr>
              <w:jc w:val="center"/>
            </w:pPr>
            <w:r>
              <w:t>38,07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0E98B7C" w14:textId="77777777" w:rsidR="004E0B76" w:rsidRPr="00185977" w:rsidRDefault="004E0B76" w:rsidP="000B582B">
            <w:pPr>
              <w:jc w:val="center"/>
            </w:pPr>
            <w:r>
              <w:t>4,32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A990064" w14:textId="77777777" w:rsidR="004E0B76" w:rsidRPr="00185977" w:rsidRDefault="004E0B76" w:rsidP="000B582B">
            <w:pPr>
              <w:jc w:val="center"/>
            </w:pPr>
            <w:r>
              <w:t>2,28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AB0EF31" w14:textId="77777777" w:rsidR="004E0B76" w:rsidRPr="00185977" w:rsidRDefault="004E0B76" w:rsidP="000B582B">
            <w:pPr>
              <w:jc w:val="center"/>
            </w:pPr>
            <w:r>
              <w:t>1,04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0D5162C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9C07AFE" w14:textId="77777777" w:rsidR="004E0B76" w:rsidRPr="00185977" w:rsidRDefault="004E0B76" w:rsidP="000B582B">
            <w:pPr>
              <w:jc w:val="center"/>
            </w:pPr>
            <w:r>
              <w:t>22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83B100F" w14:textId="77777777"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CE3C240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89FF0EF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1AED45A7" w14:textId="77777777" w:rsidTr="004E0B76">
        <w:tc>
          <w:tcPr>
            <w:tcW w:w="386" w:type="dxa"/>
            <w:shd w:val="clear" w:color="auto" w:fill="auto"/>
            <w:vAlign w:val="center"/>
          </w:tcPr>
          <w:p w14:paraId="3E916068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A2C3ADD" w14:textId="77777777" w:rsidR="004E0B76" w:rsidRPr="00185977" w:rsidRDefault="004E0B76" w:rsidP="000B582B">
            <w:pPr>
              <w:jc w:val="center"/>
            </w:pPr>
            <w:r>
              <w:t>930,608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DDB1C42" w14:textId="77777777"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9D7E001" w14:textId="77777777" w:rsidR="004E0B76" w:rsidRPr="00185977" w:rsidRDefault="004E0B76" w:rsidP="000B582B">
            <w:pPr>
              <w:jc w:val="center"/>
            </w:pPr>
            <w:r>
              <w:t>38,27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9B9398B" w14:textId="77777777" w:rsidR="004E0B76" w:rsidRPr="00185977" w:rsidRDefault="004E0B76" w:rsidP="000B582B">
            <w:pPr>
              <w:jc w:val="center"/>
            </w:pPr>
            <w:r>
              <w:t>4,65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1E13F4C" w14:textId="77777777" w:rsidR="004E0B76" w:rsidRPr="00185977" w:rsidRDefault="004E0B76" w:rsidP="000B582B">
            <w:pPr>
              <w:jc w:val="center"/>
            </w:pPr>
            <w:r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9460A1E" w14:textId="77777777" w:rsidR="004E0B76" w:rsidRPr="00185977" w:rsidRDefault="004E0B76" w:rsidP="000B582B">
            <w:pPr>
              <w:jc w:val="center"/>
            </w:pPr>
            <w:r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EFF13FC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AAEAAC0" w14:textId="77777777" w:rsidR="004E0B76" w:rsidRPr="00185977" w:rsidRDefault="004E0B76" w:rsidP="000B582B">
            <w:pPr>
              <w:jc w:val="center"/>
            </w:pPr>
            <w:r>
              <w:t>27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9D95980" w14:textId="77777777"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24B3D7F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B82FB3D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288FE38" w14:textId="77777777" w:rsidTr="004E0B76">
        <w:tc>
          <w:tcPr>
            <w:tcW w:w="386" w:type="dxa"/>
            <w:shd w:val="clear" w:color="auto" w:fill="auto"/>
            <w:vAlign w:val="center"/>
          </w:tcPr>
          <w:p w14:paraId="1B95E020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FC3F7E6" w14:textId="77777777" w:rsidR="004E0B76" w:rsidRPr="00185977" w:rsidRDefault="004E0B76" w:rsidP="000B582B">
            <w:pPr>
              <w:jc w:val="center"/>
            </w:pPr>
            <w:r>
              <w:t>1240,81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C0A2F4F" w14:textId="77777777" w:rsidR="004E0B76" w:rsidRPr="00185977" w:rsidRDefault="004E0B76" w:rsidP="000B582B">
            <w:pPr>
              <w:jc w:val="center"/>
            </w:pPr>
            <w:r>
              <w:t>1551,013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DC5D419" w14:textId="77777777" w:rsidR="004E0B76" w:rsidRPr="00185977" w:rsidRDefault="004E0B76" w:rsidP="000B582B">
            <w:pPr>
              <w:jc w:val="center"/>
            </w:pPr>
            <w:r>
              <w:t>37,38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9669A3A" w14:textId="77777777" w:rsidR="004E0B76" w:rsidRPr="00185977" w:rsidRDefault="004E0B76" w:rsidP="000B582B">
            <w:pPr>
              <w:jc w:val="center"/>
            </w:pPr>
            <w:r>
              <w:t>4,2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0376011" w14:textId="77777777" w:rsidR="004E0B76" w:rsidRPr="00185977" w:rsidRDefault="004E0B76" w:rsidP="000B582B">
            <w:pPr>
              <w:jc w:val="center"/>
            </w:pPr>
            <w:r>
              <w:t>2,03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76D1A1C" w14:textId="77777777" w:rsidR="004E0B76" w:rsidRPr="00185977" w:rsidRDefault="004E0B76" w:rsidP="000B582B">
            <w:pPr>
              <w:jc w:val="center"/>
            </w:pPr>
            <w:r>
              <w:t>0,91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F8F64E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B1F1615" w14:textId="77777777" w:rsidR="004E0B76" w:rsidRPr="00185977" w:rsidRDefault="004E0B76" w:rsidP="000B582B">
            <w:pPr>
              <w:jc w:val="center"/>
            </w:pPr>
            <w:r>
              <w:t>28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229F22EF" w14:textId="77777777"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E0BF5AD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BDCD94C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5DBF1664" w14:textId="77777777" w:rsidTr="004E0B76">
        <w:tc>
          <w:tcPr>
            <w:tcW w:w="386" w:type="dxa"/>
            <w:shd w:val="clear" w:color="auto" w:fill="auto"/>
            <w:vAlign w:val="center"/>
          </w:tcPr>
          <w:p w14:paraId="7C8D7A5D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A9C41B0" w14:textId="77777777" w:rsidR="004E0B76" w:rsidRPr="00185977" w:rsidRDefault="004E0B76" w:rsidP="000B582B">
            <w:pPr>
              <w:jc w:val="center"/>
            </w:pPr>
            <w:r>
              <w:t>1551,013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790D92D" w14:textId="77777777" w:rsidR="004E0B76" w:rsidRPr="00185977" w:rsidRDefault="004E0B76" w:rsidP="000B582B">
            <w:pPr>
              <w:jc w:val="center"/>
            </w:pPr>
            <w:r>
              <w:t>1861,216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AE85DD3" w14:textId="77777777" w:rsidR="004E0B76" w:rsidRPr="00185977" w:rsidRDefault="004E0B76" w:rsidP="000B582B">
            <w:pPr>
              <w:jc w:val="center"/>
            </w:pPr>
            <w:r>
              <w:t>41,38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F64569F" w14:textId="77777777" w:rsidR="004E0B76" w:rsidRPr="00185977" w:rsidRDefault="004E0B76" w:rsidP="000B582B">
            <w:pPr>
              <w:jc w:val="center"/>
            </w:pPr>
            <w:r>
              <w:t>6,66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75BEBF9" w14:textId="77777777" w:rsidR="004E0B76" w:rsidRPr="00185977" w:rsidRDefault="004E0B76" w:rsidP="000B582B">
            <w:pPr>
              <w:jc w:val="center"/>
            </w:pPr>
            <w:r>
              <w:t>3,15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C78A3F8" w14:textId="77777777" w:rsidR="004E0B76" w:rsidRPr="00185977" w:rsidRDefault="004E0B76" w:rsidP="000B582B">
            <w:pPr>
              <w:jc w:val="center"/>
            </w:pPr>
            <w:r>
              <w:t>1,41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B374C3E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374B6C5" w14:textId="77777777" w:rsidR="004E0B76" w:rsidRPr="00185977" w:rsidRDefault="004E0B76" w:rsidP="000B582B">
            <w:pPr>
              <w:jc w:val="center"/>
            </w:pPr>
            <w:r>
              <w:t>49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F949203" w14:textId="77777777" w:rsidR="004E0B76" w:rsidRPr="00185977" w:rsidRDefault="004E0B76" w:rsidP="000B582B">
            <w:pPr>
              <w:jc w:val="center"/>
            </w:pPr>
            <w:r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1B24CE4" w14:textId="77777777"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03C8B76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2ED445C" w14:textId="77777777" w:rsidTr="004E0B76">
        <w:tc>
          <w:tcPr>
            <w:tcW w:w="386" w:type="dxa"/>
            <w:shd w:val="clear" w:color="auto" w:fill="auto"/>
            <w:vAlign w:val="center"/>
          </w:tcPr>
          <w:p w14:paraId="06CAE328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0792D6E" w14:textId="77777777" w:rsidR="004E0B76" w:rsidRPr="00185977" w:rsidRDefault="004E0B76" w:rsidP="000B582B">
            <w:pPr>
              <w:jc w:val="center"/>
            </w:pPr>
            <w:r>
              <w:t>1861,216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3D09BC5" w14:textId="77777777" w:rsidR="004E0B76" w:rsidRPr="00185977" w:rsidRDefault="004E0B76" w:rsidP="000B582B">
            <w:pPr>
              <w:jc w:val="center"/>
            </w:pPr>
            <w:r>
              <w:t>2171,418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4F4A0FE" w14:textId="77777777" w:rsidR="004E0B76" w:rsidRPr="00185977" w:rsidRDefault="004E0B76" w:rsidP="000B582B">
            <w:pPr>
              <w:jc w:val="center"/>
            </w:pPr>
            <w:r>
              <w:t>38,73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7D1149B" w14:textId="77777777" w:rsidR="004E0B76" w:rsidRPr="00185977" w:rsidRDefault="004E0B76" w:rsidP="000B582B">
            <w:pPr>
              <w:jc w:val="center"/>
            </w:pPr>
            <w:r>
              <w:t>4,91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B103A1A" w14:textId="77777777" w:rsidR="004E0B76" w:rsidRPr="00185977" w:rsidRDefault="004E0B76" w:rsidP="000B582B">
            <w:pPr>
              <w:jc w:val="center"/>
            </w:pPr>
            <w:r>
              <w:t>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891CF56" w14:textId="77777777" w:rsidR="004E0B76" w:rsidRPr="00185977" w:rsidRDefault="004E0B76" w:rsidP="000B582B">
            <w:pPr>
              <w:jc w:val="center"/>
            </w:pPr>
            <w:r>
              <w:t>1,02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CCBF28E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7250308" w14:textId="77777777" w:rsidR="004E0B76" w:rsidRPr="00185977" w:rsidRDefault="004E0B76" w:rsidP="000B582B">
            <w:pPr>
              <w:jc w:val="center"/>
            </w:pPr>
            <w:r>
              <w:t>39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1F234C1" w14:textId="77777777" w:rsidR="004E0B76" w:rsidRPr="00185977" w:rsidRDefault="004E0B76" w:rsidP="000B582B">
            <w:pPr>
              <w:jc w:val="center"/>
            </w:pPr>
            <w:r>
              <w:t>19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3DEAAB5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0478606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155AC152" w14:textId="77777777" w:rsidTr="004E0B76">
        <w:tc>
          <w:tcPr>
            <w:tcW w:w="386" w:type="dxa"/>
            <w:shd w:val="clear" w:color="auto" w:fill="auto"/>
            <w:vAlign w:val="center"/>
          </w:tcPr>
          <w:p w14:paraId="03644F66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A46A497" w14:textId="77777777" w:rsidR="004E0B76" w:rsidRPr="00185977" w:rsidRDefault="004E0B76" w:rsidP="000B582B">
            <w:pPr>
              <w:jc w:val="center"/>
            </w:pPr>
            <w:r>
              <w:t>2171,418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32518F6" w14:textId="77777777" w:rsidR="004E0B76" w:rsidRPr="00185977" w:rsidRDefault="004E0B76" w:rsidP="000B582B">
            <w:pPr>
              <w:jc w:val="center"/>
            </w:pPr>
            <w:r>
              <w:t>2481,621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13B629F" w14:textId="77777777" w:rsidR="004E0B76" w:rsidRPr="00185977" w:rsidRDefault="004E0B76" w:rsidP="000B582B">
            <w:pPr>
              <w:jc w:val="center"/>
            </w:pPr>
            <w:r>
              <w:t>38,98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E432BA7" w14:textId="77777777" w:rsidR="004E0B76" w:rsidRPr="00185977" w:rsidRDefault="004E0B76" w:rsidP="000B582B">
            <w:pPr>
              <w:jc w:val="center"/>
            </w:pPr>
            <w:r>
              <w:t>5,05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1EE80DB" w14:textId="77777777" w:rsidR="004E0B76" w:rsidRPr="00185977" w:rsidRDefault="004E0B76" w:rsidP="000B582B">
            <w:pPr>
              <w:jc w:val="center"/>
            </w:pPr>
            <w:r>
              <w:t>2,31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5D23909" w14:textId="77777777" w:rsidR="004E0B76" w:rsidRPr="00185977" w:rsidRDefault="004E0B76" w:rsidP="000B582B">
            <w:pPr>
              <w:jc w:val="center"/>
            </w:pPr>
            <w:r>
              <w:t>1,03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CE2E231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70C3610" w14:textId="77777777" w:rsidR="004E0B76" w:rsidRPr="00185977" w:rsidRDefault="004E0B76" w:rsidP="000B582B">
            <w:pPr>
              <w:jc w:val="center"/>
            </w:pPr>
            <w:r>
              <w:t>43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A82C97F" w14:textId="77777777"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678E422" w14:textId="77777777"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6D49B6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747BE94D" w14:textId="77777777" w:rsidTr="004E0B76">
        <w:tc>
          <w:tcPr>
            <w:tcW w:w="386" w:type="dxa"/>
            <w:shd w:val="clear" w:color="auto" w:fill="auto"/>
            <w:vAlign w:val="center"/>
          </w:tcPr>
          <w:p w14:paraId="55B726C7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E577EC6" w14:textId="77777777" w:rsidR="004E0B76" w:rsidRPr="00185977" w:rsidRDefault="004E0B76" w:rsidP="000B582B">
            <w:pPr>
              <w:jc w:val="center"/>
            </w:pPr>
            <w:r>
              <w:t>2481,621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DA77402" w14:textId="77777777" w:rsidR="004E0B76" w:rsidRPr="00185977" w:rsidRDefault="004E0B76" w:rsidP="000B582B">
            <w:pPr>
              <w:jc w:val="center"/>
            </w:pPr>
            <w:r>
              <w:t>2791,823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C1A30CB" w14:textId="77777777" w:rsidR="004E0B76" w:rsidRPr="00185977" w:rsidRDefault="004E0B76" w:rsidP="000B582B">
            <w:pPr>
              <w:jc w:val="center"/>
            </w:pPr>
            <w:r>
              <w:t>40,24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3CE9AD5" w14:textId="77777777" w:rsidR="004E0B76" w:rsidRPr="00185977" w:rsidRDefault="004E0B76" w:rsidP="000B582B">
            <w:pPr>
              <w:jc w:val="center"/>
            </w:pPr>
            <w:r>
              <w:t>5,84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816DB56" w14:textId="77777777" w:rsidR="004E0B76" w:rsidRPr="00185977" w:rsidRDefault="004E0B76" w:rsidP="000B582B">
            <w:pPr>
              <w:jc w:val="center"/>
            </w:pPr>
            <w:r>
              <w:t>2,64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FE932AE" w14:textId="77777777" w:rsidR="004E0B76" w:rsidRPr="00185977" w:rsidRDefault="004E0B76" w:rsidP="000B582B">
            <w:pPr>
              <w:jc w:val="center"/>
            </w:pPr>
            <w:r>
              <w:t>1,18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04A1F24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6999181" w14:textId="77777777" w:rsidR="004E0B76" w:rsidRPr="00185977" w:rsidRDefault="004E0B76" w:rsidP="000B582B">
            <w:pPr>
              <w:jc w:val="center"/>
            </w:pPr>
            <w:r>
              <w:t>53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C6FCB25" w14:textId="77777777" w:rsidR="004E0B76" w:rsidRPr="00185977" w:rsidRDefault="004E0B76" w:rsidP="000B582B">
            <w:pPr>
              <w:jc w:val="center"/>
            </w:pPr>
            <w:r>
              <w:t>24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7D116A6" w14:textId="77777777"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B5E875D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6BFF3896" w14:textId="77777777" w:rsidTr="004E0B76">
        <w:tc>
          <w:tcPr>
            <w:tcW w:w="386" w:type="dxa"/>
            <w:shd w:val="clear" w:color="auto" w:fill="auto"/>
            <w:vAlign w:val="center"/>
          </w:tcPr>
          <w:p w14:paraId="50B22C2D" w14:textId="77777777"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E55A844" w14:textId="77777777" w:rsidR="004E0B76" w:rsidRPr="00185977" w:rsidRDefault="004E0B76" w:rsidP="000B582B">
            <w:pPr>
              <w:jc w:val="center"/>
            </w:pPr>
            <w:r>
              <w:t>2791,823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7252474" w14:textId="77777777" w:rsidR="004E0B76" w:rsidRPr="00185977" w:rsidRDefault="004E0B76" w:rsidP="000B582B">
            <w:pPr>
              <w:jc w:val="center"/>
            </w:pPr>
            <w:r>
              <w:t>3102,026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6F43143" w14:textId="77777777" w:rsidR="004E0B76" w:rsidRPr="00185977" w:rsidRDefault="004E0B76" w:rsidP="000B582B">
            <w:pPr>
              <w:jc w:val="center"/>
            </w:pPr>
            <w:r>
              <w:t>39,9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11296E1" w14:textId="77777777" w:rsidR="004E0B76" w:rsidRPr="00185977" w:rsidRDefault="004E0B76" w:rsidP="000B582B">
            <w:pPr>
              <w:jc w:val="center"/>
            </w:pPr>
            <w:r>
              <w:t>5,61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13310C7" w14:textId="77777777" w:rsidR="004E0B76" w:rsidRPr="00185977" w:rsidRDefault="004E0B76" w:rsidP="000B582B">
            <w:pPr>
              <w:jc w:val="center"/>
            </w:pPr>
            <w:r>
              <w:t>2,52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F17705E" w14:textId="77777777" w:rsidR="004E0B76" w:rsidRPr="00185977" w:rsidRDefault="004E0B76" w:rsidP="000B582B">
            <w:pPr>
              <w:jc w:val="center"/>
            </w:pPr>
            <w:r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13EAA55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C192CBC" w14:textId="77777777" w:rsidR="004E0B76" w:rsidRPr="00185977" w:rsidRDefault="004E0B76" w:rsidP="000B582B">
            <w:pPr>
              <w:jc w:val="center"/>
            </w:pPr>
            <w:r>
              <w:t>54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CD6086E" w14:textId="77777777" w:rsidR="004E0B76" w:rsidRPr="00185977" w:rsidRDefault="004E0B76" w:rsidP="000B582B">
            <w:pPr>
              <w:jc w:val="center"/>
            </w:pPr>
            <w:r>
              <w:t>25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A0E4AFD" w14:textId="77777777" w:rsidR="004E0B76" w:rsidRPr="00185977" w:rsidRDefault="004E0B76" w:rsidP="000B582B">
            <w:pPr>
              <w:jc w:val="center"/>
            </w:pPr>
            <w:r>
              <w:t>12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15F9C63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0A684682" w14:textId="77777777" w:rsidTr="004E0B76">
        <w:tc>
          <w:tcPr>
            <w:tcW w:w="386" w:type="dxa"/>
            <w:shd w:val="clear" w:color="auto" w:fill="auto"/>
            <w:vAlign w:val="center"/>
          </w:tcPr>
          <w:p w14:paraId="392ABC4B" w14:textId="77777777"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7864F01" w14:textId="77777777" w:rsidR="004E0B76" w:rsidRPr="00185977" w:rsidRDefault="004E0B76" w:rsidP="000B582B">
            <w:pPr>
              <w:jc w:val="center"/>
            </w:pPr>
            <w:r>
              <w:t>3102,026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691B753" w14:textId="77777777" w:rsidR="004E0B76" w:rsidRPr="00185977" w:rsidRDefault="004E0B76" w:rsidP="000B582B">
            <w:pPr>
              <w:jc w:val="center"/>
            </w:pPr>
            <w:r>
              <w:t>3412,229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F32BC74" w14:textId="77777777" w:rsidR="004E0B76" w:rsidRPr="00185977" w:rsidRDefault="004E0B76" w:rsidP="000B582B">
            <w:pPr>
              <w:jc w:val="center"/>
            </w:pPr>
            <w:r>
              <w:t>41,22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87464B1" w14:textId="77777777" w:rsidR="004E0B76" w:rsidRPr="00185977" w:rsidRDefault="004E0B76" w:rsidP="000B582B">
            <w:pPr>
              <w:jc w:val="center"/>
            </w:pPr>
            <w:r>
              <w:t>6,53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44796C5" w14:textId="77777777" w:rsidR="004E0B76" w:rsidRPr="00185977" w:rsidRDefault="004E0B76" w:rsidP="000B582B">
            <w:pPr>
              <w:jc w:val="center"/>
            </w:pPr>
            <w:r>
              <w:t>2,96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96FCD73" w14:textId="77777777" w:rsidR="004E0B76" w:rsidRPr="00185977" w:rsidRDefault="004E0B76" w:rsidP="000B582B">
            <w:pPr>
              <w:jc w:val="center"/>
            </w:pPr>
            <w:r>
              <w:t>1,32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1296BFF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D2110D1" w14:textId="77777777" w:rsidR="004E0B76" w:rsidRPr="00185977" w:rsidRDefault="004E0B76" w:rsidP="000B582B">
            <w:pPr>
              <w:jc w:val="center"/>
            </w:pPr>
            <w:r>
              <w:t>65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88F1371" w14:textId="77777777" w:rsidR="004E0B76" w:rsidRPr="00185977" w:rsidRDefault="004E0B76" w:rsidP="000B582B">
            <w:pPr>
              <w:jc w:val="center"/>
            </w:pPr>
            <w:r>
              <w:t>30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3E9B703" w14:textId="77777777"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81EA337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6D145CE6" w14:textId="77777777" w:rsidTr="004E0B76">
        <w:tc>
          <w:tcPr>
            <w:tcW w:w="386" w:type="dxa"/>
            <w:shd w:val="clear" w:color="auto" w:fill="auto"/>
            <w:vAlign w:val="center"/>
          </w:tcPr>
          <w:p w14:paraId="5D658E51" w14:textId="77777777" w:rsidR="004E0B76" w:rsidRPr="00185977" w:rsidRDefault="004E0B76" w:rsidP="000B582B">
            <w:pPr>
              <w:jc w:val="center"/>
            </w:pPr>
            <w:r>
              <w:t>13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C118FE5" w14:textId="77777777" w:rsidR="004E0B76" w:rsidRPr="00185977" w:rsidRDefault="004E0B76" w:rsidP="000B582B">
            <w:pPr>
              <w:jc w:val="center"/>
            </w:pPr>
            <w:r>
              <w:t>3722,431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8CA0F31" w14:textId="77777777" w:rsidR="004E0B76" w:rsidRPr="00185977" w:rsidRDefault="004E0B76" w:rsidP="000B582B">
            <w:pPr>
              <w:jc w:val="center"/>
            </w:pPr>
            <w:r>
              <w:t>4032,634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AB5C430" w14:textId="77777777" w:rsidR="004E0B76" w:rsidRPr="00185977" w:rsidRDefault="004E0B76" w:rsidP="000B582B">
            <w:pPr>
              <w:jc w:val="center"/>
            </w:pPr>
            <w:r>
              <w:t>42,59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A3422CE" w14:textId="77777777" w:rsidR="004E0B76" w:rsidRPr="00185977" w:rsidRDefault="004E0B76" w:rsidP="000B582B">
            <w:pPr>
              <w:jc w:val="center"/>
            </w:pPr>
            <w:r>
              <w:t>7,65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D28099B" w14:textId="77777777" w:rsidR="004E0B76" w:rsidRPr="00185977" w:rsidRDefault="004E0B76" w:rsidP="000B582B">
            <w:pPr>
              <w:jc w:val="center"/>
            </w:pPr>
            <w:r>
              <w:t>3,57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405782B" w14:textId="77777777" w:rsidR="004E0B76" w:rsidRPr="00185977" w:rsidRDefault="004E0B76" w:rsidP="000B582B">
            <w:pPr>
              <w:jc w:val="center"/>
            </w:pPr>
            <w:r>
              <w:t>1,59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0DFE2F0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811D871" w14:textId="77777777" w:rsidR="004E0B76" w:rsidRPr="00185977" w:rsidRDefault="004E0B76" w:rsidP="000B582B">
            <w:pPr>
              <w:jc w:val="center"/>
            </w:pPr>
            <w:r>
              <w:t>77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FA95D4A" w14:textId="77777777" w:rsidR="004E0B76" w:rsidRPr="00185977" w:rsidRDefault="004E0B76" w:rsidP="000B582B">
            <w:pPr>
              <w:jc w:val="center"/>
            </w:pPr>
            <w:r>
              <w:t>36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F6CAB7C" w14:textId="77777777"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6FB9874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0487C3CF" w14:textId="77777777" w:rsidTr="004E0B76">
        <w:tc>
          <w:tcPr>
            <w:tcW w:w="386" w:type="dxa"/>
            <w:shd w:val="clear" w:color="auto" w:fill="auto"/>
            <w:vAlign w:val="center"/>
          </w:tcPr>
          <w:p w14:paraId="413CDDB0" w14:textId="77777777" w:rsidR="004E0B76" w:rsidRPr="00185977" w:rsidRDefault="004E0B76" w:rsidP="000B582B">
            <w:pPr>
              <w:jc w:val="center"/>
            </w:pPr>
            <w:r>
              <w:t>14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71185C6" w14:textId="77777777" w:rsidR="004E0B76" w:rsidRPr="00185977" w:rsidRDefault="004E0B76" w:rsidP="000B582B">
            <w:pPr>
              <w:jc w:val="center"/>
            </w:pPr>
            <w:r>
              <w:t>4032,634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5645D8CA" w14:textId="77777777" w:rsidR="004E0B76" w:rsidRPr="00185977" w:rsidRDefault="004E0B76" w:rsidP="000B582B">
            <w:pPr>
              <w:jc w:val="center"/>
            </w:pPr>
            <w:r>
              <w:t>4342,836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09AB1BF" w14:textId="77777777" w:rsidR="004E0B76" w:rsidRPr="00185977" w:rsidRDefault="004E0B76" w:rsidP="000B582B">
            <w:pPr>
              <w:jc w:val="center"/>
            </w:pPr>
            <w:r>
              <w:t>43,35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9A1C999" w14:textId="77777777" w:rsidR="004E0B76" w:rsidRPr="00185977" w:rsidRDefault="004E0B76" w:rsidP="000B582B">
            <w:pPr>
              <w:jc w:val="center"/>
            </w:pPr>
            <w:r>
              <w:t>8,35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EBFCAED" w14:textId="77777777" w:rsidR="004E0B76" w:rsidRPr="00185977" w:rsidRDefault="004E0B76" w:rsidP="000B582B">
            <w:pPr>
              <w:jc w:val="center"/>
            </w:pPr>
            <w:r>
              <w:t>3,94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ED89F7F" w14:textId="77777777" w:rsidR="004E0B76" w:rsidRPr="00185977" w:rsidRDefault="004E0B76" w:rsidP="000B582B">
            <w:pPr>
              <w:jc w:val="center"/>
            </w:pPr>
            <w:r>
              <w:t>1,76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76B83DC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2AE55A7" w14:textId="77777777" w:rsidR="004E0B76" w:rsidRPr="00185977" w:rsidRDefault="004E0B76" w:rsidP="000B582B">
            <w:pPr>
              <w:jc w:val="center"/>
            </w:pPr>
            <w:r>
              <w:t>84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518D37D" w14:textId="77777777" w:rsidR="004E0B76" w:rsidRPr="00185977" w:rsidRDefault="004E0B76" w:rsidP="000B582B">
            <w:pPr>
              <w:jc w:val="center"/>
            </w:pPr>
            <w:r>
              <w:t>40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4764ADC" w14:textId="77777777" w:rsidR="004E0B76" w:rsidRPr="00185977" w:rsidRDefault="004E0B76" w:rsidP="000B582B">
            <w:pPr>
              <w:jc w:val="center"/>
            </w:pPr>
            <w:r>
              <w:t>18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922BBB4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16F44715" w14:textId="77777777" w:rsidTr="004E0B76">
        <w:tc>
          <w:tcPr>
            <w:tcW w:w="386" w:type="dxa"/>
            <w:shd w:val="clear" w:color="auto" w:fill="auto"/>
            <w:vAlign w:val="center"/>
          </w:tcPr>
          <w:p w14:paraId="676F8063" w14:textId="77777777" w:rsidR="004E0B76" w:rsidRPr="00185977" w:rsidRDefault="004E0B76" w:rsidP="000B582B">
            <w:pPr>
              <w:jc w:val="center"/>
            </w:pPr>
            <w:r>
              <w:t>15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B9D4BE7" w14:textId="77777777" w:rsidR="004E0B76" w:rsidRPr="00185977" w:rsidRDefault="004E0B76" w:rsidP="000B582B">
            <w:pPr>
              <w:jc w:val="center"/>
            </w:pPr>
            <w:r>
              <w:t>4342,836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C75B303" w14:textId="77777777" w:rsidR="004E0B76" w:rsidRPr="00185977" w:rsidRDefault="004E0B76" w:rsidP="000B582B">
            <w:pPr>
              <w:jc w:val="center"/>
            </w:pPr>
            <w:r>
              <w:t>4653,039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A61489D" w14:textId="77777777" w:rsidR="004E0B76" w:rsidRPr="00185977" w:rsidRDefault="004E0B76" w:rsidP="000B582B">
            <w:pPr>
              <w:jc w:val="center"/>
            </w:pPr>
            <w:r>
              <w:t>44,04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12B96AA" w14:textId="77777777" w:rsidR="004E0B76" w:rsidRPr="00185977" w:rsidRDefault="004E0B76" w:rsidP="000B582B">
            <w:pPr>
              <w:jc w:val="center"/>
            </w:pPr>
            <w:r>
              <w:t>9,04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03FB340" w14:textId="77777777" w:rsidR="004E0B76" w:rsidRPr="00185977" w:rsidRDefault="004E0B76" w:rsidP="000B582B">
            <w:pPr>
              <w:jc w:val="center"/>
            </w:pPr>
            <w:r>
              <w:t>4,32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6CC80A1" w14:textId="77777777" w:rsidR="004E0B76" w:rsidRPr="00185977" w:rsidRDefault="004E0B76" w:rsidP="000B582B">
            <w:pPr>
              <w:jc w:val="center"/>
            </w:pPr>
            <w:r>
              <w:t>1,93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E6F8D5B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88ED957" w14:textId="77777777" w:rsidR="004E0B76" w:rsidRPr="00185977" w:rsidRDefault="004E0B76" w:rsidP="000B582B">
            <w:pPr>
              <w:jc w:val="center"/>
            </w:pPr>
            <w:r>
              <w:t>91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B34AD0E" w14:textId="77777777" w:rsidR="004E0B76" w:rsidRPr="00185977" w:rsidRDefault="004E0B76" w:rsidP="000B582B">
            <w:pPr>
              <w:jc w:val="center"/>
            </w:pPr>
            <w:r>
              <w:t>44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EDFD2BE" w14:textId="77777777"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BA4A901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39596C3C" w14:textId="77777777" w:rsidTr="004E0B76">
        <w:tc>
          <w:tcPr>
            <w:tcW w:w="6890" w:type="dxa"/>
            <w:gridSpan w:val="8"/>
            <w:shd w:val="clear" w:color="auto" w:fill="auto"/>
            <w:vAlign w:val="center"/>
          </w:tcPr>
          <w:p w14:paraId="3457C18D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5A91EA8" w14:textId="77777777" w:rsidR="004E0B76" w:rsidRPr="00185977" w:rsidRDefault="004E0B76" w:rsidP="000B582B">
            <w:pPr>
              <w:jc w:val="center"/>
            </w:pPr>
            <w:r>
              <w:t>91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6409E41A" w14:textId="77777777" w:rsidR="004E0B76" w:rsidRPr="00185977" w:rsidRDefault="004E0B76" w:rsidP="000B582B">
            <w:pPr>
              <w:jc w:val="center"/>
            </w:pPr>
            <w:r>
              <w:t>44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A80A7D0" w14:textId="77777777" w:rsidR="004E0B76" w:rsidRPr="00185977" w:rsidRDefault="004E0B76" w:rsidP="000B582B">
            <w:pPr>
              <w:jc w:val="center"/>
            </w:pPr>
            <w:r>
              <w:t>20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4B2C5C1" w14:textId="77777777" w:rsidR="004E0B76" w:rsidRPr="00185977" w:rsidRDefault="004E0B76" w:rsidP="000B582B">
            <w:pPr>
              <w:jc w:val="center"/>
            </w:pPr>
            <w:r>
              <w:t>0,8</w:t>
            </w:r>
          </w:p>
        </w:tc>
      </w:tr>
      <w:tr w:rsidR="004E0B76" w:rsidRPr="00185977" w14:paraId="4C556F66" w14:textId="777777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14:paraId="3699FB96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4E0B76" w:rsidRPr="00185977" w14:paraId="0D9C171F" w14:textId="77777777" w:rsidTr="004E0B76">
        <w:tc>
          <w:tcPr>
            <w:tcW w:w="386" w:type="dxa"/>
            <w:shd w:val="clear" w:color="auto" w:fill="auto"/>
            <w:vAlign w:val="center"/>
          </w:tcPr>
          <w:p w14:paraId="049F87F5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72F64B1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036DE52" w14:textId="77777777"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3FBF218" w14:textId="77777777" w:rsidR="004E0B76" w:rsidRPr="00185977" w:rsidRDefault="004E0B76" w:rsidP="000B582B">
            <w:pPr>
              <w:jc w:val="center"/>
            </w:pPr>
            <w:r>
              <w:t>60,95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3833165" w14:textId="77777777" w:rsidR="004E0B76" w:rsidRPr="00185977" w:rsidRDefault="004E0B76" w:rsidP="000B582B">
            <w:pPr>
              <w:jc w:val="center"/>
            </w:pPr>
            <w:r>
              <w:t>4,16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B0AF61E" w14:textId="77777777" w:rsidR="004E0B76" w:rsidRPr="00185977" w:rsidRDefault="004E0B76" w:rsidP="000B582B">
            <w:pPr>
              <w:jc w:val="center"/>
            </w:pPr>
            <w:r>
              <w:t>4,04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E908B48" w14:textId="77777777" w:rsidR="004E0B76" w:rsidRPr="00185977" w:rsidRDefault="004E0B76" w:rsidP="000B582B">
            <w:pPr>
              <w:jc w:val="center"/>
            </w:pPr>
            <w:r>
              <w:t>3,58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A3C0D57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CD8A7AE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EA5BFB0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7B797FB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94E583E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333B3E4C" w14:textId="77777777" w:rsidTr="004E0B76">
        <w:tc>
          <w:tcPr>
            <w:tcW w:w="386" w:type="dxa"/>
            <w:shd w:val="clear" w:color="auto" w:fill="auto"/>
            <w:vAlign w:val="center"/>
          </w:tcPr>
          <w:p w14:paraId="382FB683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979868D" w14:textId="77777777" w:rsidR="004E0B76" w:rsidRPr="00185977" w:rsidRDefault="004E0B76" w:rsidP="000B582B">
            <w:pPr>
              <w:jc w:val="center"/>
            </w:pPr>
            <w:r>
              <w:t>1500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62B8339" w14:textId="77777777" w:rsidR="004E0B76" w:rsidRPr="00185977" w:rsidRDefault="004E0B76" w:rsidP="000B582B">
            <w:pPr>
              <w:jc w:val="center"/>
            </w:pPr>
            <w:r>
              <w:t>3000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E55FDCC" w14:textId="77777777" w:rsidR="004E0B76" w:rsidRPr="00185977" w:rsidRDefault="004E0B76" w:rsidP="000B582B">
            <w:pPr>
              <w:jc w:val="center"/>
            </w:pPr>
            <w:r>
              <w:t>38,03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3F637A7" w14:textId="77777777"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7C1D285" w14:textId="77777777" w:rsidR="004E0B76" w:rsidRPr="00185977" w:rsidRDefault="004E0B76" w:rsidP="000B582B">
            <w:pPr>
              <w:jc w:val="center"/>
            </w:pPr>
            <w:r>
              <w:t>0,95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1B5EB6B" w14:textId="77777777" w:rsidR="004E0B76" w:rsidRPr="00185977" w:rsidRDefault="004E0B76" w:rsidP="000B582B">
            <w:pPr>
              <w:jc w:val="center"/>
            </w:pPr>
            <w:r>
              <w:t>0,42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B153D11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8D47CCE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AC4DD8D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D744796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60EB056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7EE426AC" w14:textId="77777777" w:rsidTr="004E0B76">
        <w:tc>
          <w:tcPr>
            <w:tcW w:w="386" w:type="dxa"/>
            <w:shd w:val="clear" w:color="auto" w:fill="auto"/>
            <w:vAlign w:val="center"/>
          </w:tcPr>
          <w:p w14:paraId="02D1C972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4529DA1A" w14:textId="77777777" w:rsidR="004E0B76" w:rsidRPr="00185977" w:rsidRDefault="004E0B76" w:rsidP="000B582B">
            <w:pPr>
              <w:jc w:val="center"/>
            </w:pPr>
            <w:r>
              <w:t>4500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1A1006B" w14:textId="77777777" w:rsidR="004E0B76" w:rsidRPr="00185977" w:rsidRDefault="004E0B76" w:rsidP="000B582B">
            <w:pPr>
              <w:jc w:val="center"/>
            </w:pPr>
            <w:r>
              <w:t>6000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89A0C12" w14:textId="77777777" w:rsidR="004E0B76" w:rsidRPr="00185977" w:rsidRDefault="004E0B76" w:rsidP="000B582B">
            <w:pPr>
              <w:jc w:val="center"/>
            </w:pPr>
            <w:r>
              <w:t>39,11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8CDEA7A" w14:textId="77777777" w:rsidR="004E0B76" w:rsidRPr="00185977" w:rsidRDefault="004E0B76" w:rsidP="000B582B">
            <w:pPr>
              <w:jc w:val="center"/>
            </w:pPr>
            <w:r>
              <w:t>2,33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EA91F49" w14:textId="77777777" w:rsidR="004E0B76" w:rsidRPr="00185977" w:rsidRDefault="004E0B76" w:rsidP="000B582B">
            <w:pPr>
              <w:jc w:val="center"/>
            </w:pPr>
            <w:r>
              <w:t>1,14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92232F8" w14:textId="77777777" w:rsidR="004E0B76" w:rsidRPr="00185977" w:rsidRDefault="004E0B76" w:rsidP="000B582B">
            <w:pPr>
              <w:jc w:val="center"/>
            </w:pPr>
            <w:r>
              <w:t>0,51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00A533F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7287B18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7070E14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4B3DE3F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361ED95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5750CB43" w14:textId="77777777" w:rsidTr="004E0B76">
        <w:tc>
          <w:tcPr>
            <w:tcW w:w="6890" w:type="dxa"/>
            <w:gridSpan w:val="8"/>
            <w:shd w:val="clear" w:color="auto" w:fill="auto"/>
            <w:vAlign w:val="center"/>
          </w:tcPr>
          <w:p w14:paraId="11AC8182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1F116CB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390436EC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1BBD904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E817420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026283B0" w14:textId="777777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14:paraId="5192A8CC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4E0B76" w:rsidRPr="00185977" w14:paraId="09EC5747" w14:textId="77777777" w:rsidTr="004E0B76">
        <w:tc>
          <w:tcPr>
            <w:tcW w:w="386" w:type="dxa"/>
            <w:shd w:val="clear" w:color="auto" w:fill="auto"/>
            <w:vAlign w:val="center"/>
          </w:tcPr>
          <w:p w14:paraId="1862A7CB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BCBDAB6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69238ED" w14:textId="77777777" w:rsidR="004E0B76" w:rsidRPr="00185977" w:rsidRDefault="004E0B76" w:rsidP="000B582B">
            <w:pPr>
              <w:jc w:val="center"/>
            </w:pPr>
            <w:r>
              <w:t>1,497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29EE0DE" w14:textId="77777777" w:rsidR="004E0B76" w:rsidRPr="00185977" w:rsidRDefault="004E0B76" w:rsidP="000B582B">
            <w:pPr>
              <w:jc w:val="center"/>
            </w:pPr>
            <w:r>
              <w:t>33,95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4259FC2" w14:textId="77777777"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26E99AA" w14:textId="77777777"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809CD79" w14:textId="77777777" w:rsidR="004E0B76" w:rsidRPr="00185977" w:rsidRDefault="004E0B76" w:rsidP="000B582B">
            <w:pPr>
              <w:jc w:val="center"/>
            </w:pPr>
            <w:r>
              <w:t>0,19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B1C7613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DEA6595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447E531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5303708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5BC0A85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1884BF62" w14:textId="77777777" w:rsidTr="004E0B76">
        <w:tc>
          <w:tcPr>
            <w:tcW w:w="6890" w:type="dxa"/>
            <w:gridSpan w:val="8"/>
            <w:shd w:val="clear" w:color="auto" w:fill="auto"/>
            <w:vAlign w:val="center"/>
          </w:tcPr>
          <w:p w14:paraId="4ADCF2CB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95B31D6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5A939B48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BB9105D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5B5BF9D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464DE64F" w14:textId="777777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14:paraId="37AEC1CF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4E0B76" w:rsidRPr="00185977" w14:paraId="28C5C798" w14:textId="77777777" w:rsidTr="004E0B76">
        <w:tc>
          <w:tcPr>
            <w:tcW w:w="386" w:type="dxa"/>
            <w:shd w:val="clear" w:color="auto" w:fill="auto"/>
            <w:vAlign w:val="center"/>
          </w:tcPr>
          <w:p w14:paraId="358942CF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DD4DE6E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A661CFF" w14:textId="77777777"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5A732000" w14:textId="77777777" w:rsidR="004E0B76" w:rsidRPr="00185977" w:rsidRDefault="004E0B76" w:rsidP="000B582B">
            <w:pPr>
              <w:jc w:val="center"/>
            </w:pPr>
            <w:r>
              <w:t>76,86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D9F9724" w14:textId="77777777" w:rsidR="004E0B76" w:rsidRPr="00185977" w:rsidRDefault="004E0B76" w:rsidP="000B582B">
            <w:pPr>
              <w:jc w:val="center"/>
            </w:pPr>
            <w:r>
              <w:t>18,6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E75EC36" w14:textId="77777777" w:rsidR="004E0B76" w:rsidRPr="00185977" w:rsidRDefault="004E0B76" w:rsidP="000B582B">
            <w:pPr>
              <w:jc w:val="center"/>
            </w:pPr>
            <w:r>
              <w:t>18,54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CF3ACEE" w14:textId="77777777" w:rsidR="004E0B76" w:rsidRPr="00185977" w:rsidRDefault="004E0B76" w:rsidP="000B582B">
            <w:pPr>
              <w:jc w:val="center"/>
            </w:pPr>
            <w:r>
              <w:t>18,42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B3E1415" w14:textId="77777777" w:rsidR="004E0B76" w:rsidRPr="00185977" w:rsidRDefault="004E0B76" w:rsidP="000B582B">
            <w:pPr>
              <w:jc w:val="center"/>
            </w:pPr>
            <w:r>
              <w:t>0,6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7953980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2CBD578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0C91AA3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E0FA1FA" w14:textId="77777777" w:rsidR="004E0B76" w:rsidRPr="00185977" w:rsidRDefault="004E0B76" w:rsidP="000B582B">
            <w:pPr>
              <w:jc w:val="center"/>
            </w:pPr>
            <w:r>
              <w:t>0,7</w:t>
            </w:r>
          </w:p>
        </w:tc>
      </w:tr>
      <w:tr w:rsidR="004E0B76" w:rsidRPr="00185977" w14:paraId="6307513D" w14:textId="77777777" w:rsidTr="004E0B76">
        <w:tc>
          <w:tcPr>
            <w:tcW w:w="386" w:type="dxa"/>
            <w:shd w:val="clear" w:color="auto" w:fill="auto"/>
            <w:vAlign w:val="center"/>
          </w:tcPr>
          <w:p w14:paraId="4686C88B" w14:textId="77777777" w:rsidR="004E0B76" w:rsidRPr="00185977" w:rsidRDefault="004E0B76" w:rsidP="000B582B">
            <w:pPr>
              <w:jc w:val="center"/>
            </w:pPr>
            <w:r>
              <w:lastRenderedPageBreak/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BC84A6C" w14:textId="77777777"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DDBE77B" w14:textId="77777777"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84C0FC8" w14:textId="77777777" w:rsidR="004E0B76" w:rsidRPr="00185977" w:rsidRDefault="004E0B76" w:rsidP="000B582B">
            <w:pPr>
              <w:jc w:val="center"/>
            </w:pPr>
            <w:r>
              <w:t>47,76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9064B0B" w14:textId="77777777" w:rsidR="004E0B76" w:rsidRPr="00185977" w:rsidRDefault="004E0B76" w:rsidP="000B582B">
            <w:pPr>
              <w:jc w:val="center"/>
            </w:pPr>
            <w:r>
              <w:t>12,28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179A13C" w14:textId="77777777" w:rsidR="004E0B76" w:rsidRPr="00185977" w:rsidRDefault="004E0B76" w:rsidP="000B582B">
            <w:pPr>
              <w:jc w:val="center"/>
            </w:pPr>
            <w:r>
              <w:t>7,36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22B7C7F" w14:textId="77777777" w:rsidR="004E0B76" w:rsidRPr="00185977" w:rsidRDefault="004E0B76" w:rsidP="000B582B">
            <w:pPr>
              <w:jc w:val="center"/>
            </w:pPr>
            <w:r>
              <w:t>4,09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953FE29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64A458E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A5B508C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C2DDD48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68EE580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1FBABF7E" w14:textId="77777777" w:rsidTr="004E0B76">
        <w:tc>
          <w:tcPr>
            <w:tcW w:w="386" w:type="dxa"/>
            <w:shd w:val="clear" w:color="auto" w:fill="auto"/>
            <w:vAlign w:val="center"/>
          </w:tcPr>
          <w:p w14:paraId="2AC4872D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082800B" w14:textId="77777777"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97716C4" w14:textId="77777777"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28B11ED8" w14:textId="77777777" w:rsidR="004E0B76" w:rsidRPr="00185977" w:rsidRDefault="004E0B76" w:rsidP="000B582B">
            <w:pPr>
              <w:jc w:val="center"/>
            </w:pPr>
            <w:r>
              <w:t>43,8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DF8FC71" w14:textId="77777777" w:rsidR="004E0B76" w:rsidRPr="00185977" w:rsidRDefault="004E0B76" w:rsidP="000B582B">
            <w:pPr>
              <w:jc w:val="center"/>
            </w:pPr>
            <w:r>
              <w:t>7,88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3F948D4" w14:textId="77777777" w:rsidR="004E0B76" w:rsidRPr="00185977" w:rsidRDefault="004E0B76" w:rsidP="000B582B">
            <w:pPr>
              <w:jc w:val="center"/>
            </w:pPr>
            <w:r>
              <w:t>4,89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D6BB552" w14:textId="77777777"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817EF7E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94B9369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362E66E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42EE825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68CB9A5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5002D37E" w14:textId="77777777" w:rsidTr="004E0B76">
        <w:tc>
          <w:tcPr>
            <w:tcW w:w="386" w:type="dxa"/>
            <w:shd w:val="clear" w:color="auto" w:fill="auto"/>
            <w:vAlign w:val="center"/>
          </w:tcPr>
          <w:p w14:paraId="5A51025D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0D48F76" w14:textId="77777777"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25908E5E" w14:textId="77777777"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35B26039" w14:textId="77777777" w:rsidR="004E0B76" w:rsidRPr="00185977" w:rsidRDefault="004E0B76" w:rsidP="000B582B">
            <w:pPr>
              <w:jc w:val="center"/>
            </w:pPr>
            <w:r>
              <w:t>39,99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7224DC4" w14:textId="77777777" w:rsidR="004E0B76" w:rsidRPr="00185977" w:rsidRDefault="004E0B76" w:rsidP="000B582B">
            <w:pPr>
              <w:jc w:val="center"/>
            </w:pPr>
            <w:r>
              <w:t>5,39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A0E10A0" w14:textId="77777777" w:rsidR="004E0B76" w:rsidRPr="00185977" w:rsidRDefault="004E0B76" w:rsidP="000B582B">
            <w:pPr>
              <w:jc w:val="center"/>
            </w:pPr>
            <w:r>
              <w:t>3,16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8A09B59" w14:textId="77777777" w:rsidR="004E0B76" w:rsidRPr="00185977" w:rsidRDefault="004E0B76" w:rsidP="000B582B">
            <w:pPr>
              <w:jc w:val="center"/>
            </w:pPr>
            <w:r>
              <w:t>1,53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4747B47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3AA1361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EB6601B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591CCFE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571F64E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5B731314" w14:textId="77777777" w:rsidTr="004E0B76">
        <w:tc>
          <w:tcPr>
            <w:tcW w:w="386" w:type="dxa"/>
            <w:shd w:val="clear" w:color="auto" w:fill="auto"/>
            <w:vAlign w:val="center"/>
          </w:tcPr>
          <w:p w14:paraId="17787BB7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42EE763" w14:textId="77777777"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66F7485" w14:textId="77777777"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CD5C498" w14:textId="77777777" w:rsidR="004E0B76" w:rsidRPr="00185977" w:rsidRDefault="004E0B76" w:rsidP="000B582B">
            <w:pPr>
              <w:jc w:val="center"/>
            </w:pPr>
            <w:r>
              <w:t>35,75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FE3D07D" w14:textId="77777777" w:rsidR="004E0B76" w:rsidRPr="00185977" w:rsidRDefault="004E0B76" w:rsidP="000B582B">
            <w:pPr>
              <w:jc w:val="center"/>
            </w:pPr>
            <w:r>
              <w:t>3,47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1C21A03" w14:textId="77777777" w:rsidR="004E0B76" w:rsidRPr="00185977" w:rsidRDefault="004E0B76" w:rsidP="000B582B">
            <w:pPr>
              <w:jc w:val="center"/>
            </w:pPr>
            <w:r>
              <w:t>1,94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E6CAD52" w14:textId="77777777" w:rsidR="004E0B76" w:rsidRPr="00185977" w:rsidRDefault="004E0B76" w:rsidP="000B582B">
            <w:pPr>
              <w:jc w:val="center"/>
            </w:pPr>
            <w:r>
              <w:t>0,92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A420087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11AF76F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293469A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7083D5D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226F432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1CB0E6D3" w14:textId="77777777" w:rsidTr="004E0B76">
        <w:tc>
          <w:tcPr>
            <w:tcW w:w="6890" w:type="dxa"/>
            <w:gridSpan w:val="8"/>
            <w:shd w:val="clear" w:color="auto" w:fill="auto"/>
            <w:vAlign w:val="center"/>
          </w:tcPr>
          <w:p w14:paraId="68AFDC47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DA26CDB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1B36D7F7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207E05F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337547C" w14:textId="77777777" w:rsidR="004E0B76" w:rsidRPr="00185977" w:rsidRDefault="004E0B76" w:rsidP="000B582B">
            <w:pPr>
              <w:jc w:val="center"/>
            </w:pPr>
            <w:r>
              <w:t>0,7</w:t>
            </w:r>
          </w:p>
        </w:tc>
      </w:tr>
      <w:tr w:rsidR="004E0B76" w:rsidRPr="00185977" w14:paraId="4C293FB5" w14:textId="777777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14:paraId="4993F4F5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4E0B76" w:rsidRPr="00185977" w14:paraId="73A40D45" w14:textId="77777777" w:rsidTr="004E0B76">
        <w:tc>
          <w:tcPr>
            <w:tcW w:w="386" w:type="dxa"/>
            <w:shd w:val="clear" w:color="auto" w:fill="auto"/>
            <w:vAlign w:val="center"/>
          </w:tcPr>
          <w:p w14:paraId="657DE163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93C7C9E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0857139" w14:textId="77777777"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A55578B" w14:textId="77777777" w:rsidR="004E0B76" w:rsidRPr="00185977" w:rsidRDefault="004E0B76" w:rsidP="000B582B">
            <w:pPr>
              <w:jc w:val="center"/>
            </w:pPr>
            <w:r>
              <w:t>77,6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70C6668" w14:textId="77777777" w:rsidR="004E0B76" w:rsidRPr="00185977" w:rsidRDefault="004E0B76" w:rsidP="000B582B">
            <w:pPr>
              <w:jc w:val="center"/>
            </w:pPr>
            <w:r>
              <w:t>10,12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1C187BC" w14:textId="77777777" w:rsidR="004E0B76" w:rsidRPr="00185977" w:rsidRDefault="004E0B76" w:rsidP="000B582B">
            <w:pPr>
              <w:jc w:val="center"/>
            </w:pPr>
            <w:r>
              <w:t>10,09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58811CF9" w14:textId="77777777" w:rsidR="004E0B76" w:rsidRPr="00185977" w:rsidRDefault="004E0B76" w:rsidP="000B582B">
            <w:pPr>
              <w:jc w:val="center"/>
            </w:pPr>
            <w:r>
              <w:t>10,03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C4168F3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4643315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33086966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4C02D71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B9C3B84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6F34427A" w14:textId="77777777" w:rsidTr="004E0B76">
        <w:tc>
          <w:tcPr>
            <w:tcW w:w="386" w:type="dxa"/>
            <w:shd w:val="clear" w:color="auto" w:fill="auto"/>
            <w:vAlign w:val="center"/>
          </w:tcPr>
          <w:p w14:paraId="779DF37E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1932A7A" w14:textId="77777777" w:rsidR="004E0B76" w:rsidRPr="00185977" w:rsidRDefault="004E0B76" w:rsidP="000B582B">
            <w:pPr>
              <w:jc w:val="center"/>
            </w:pPr>
            <w:r>
              <w:t>125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5D14DFC" w14:textId="77777777"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9A970D9" w14:textId="77777777" w:rsidR="004E0B76" w:rsidRPr="00185977" w:rsidRDefault="004E0B76" w:rsidP="000B582B">
            <w:pPr>
              <w:jc w:val="center"/>
            </w:pPr>
            <w:r>
              <w:t>49,35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45B11EE" w14:textId="77777777" w:rsidR="004E0B76" w:rsidRPr="00185977" w:rsidRDefault="004E0B76" w:rsidP="000B582B">
            <w:pPr>
              <w:jc w:val="center"/>
            </w:pPr>
            <w:r>
              <w:t>7,37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4CB8A90" w14:textId="77777777" w:rsidR="004E0B76" w:rsidRPr="00185977" w:rsidRDefault="004E0B76" w:rsidP="000B582B">
            <w:pPr>
              <w:jc w:val="center"/>
            </w:pPr>
            <w:r>
              <w:t>4,42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F8F8B81" w14:textId="77777777" w:rsidR="004E0B76" w:rsidRPr="00185977" w:rsidRDefault="004E0B76" w:rsidP="000B582B">
            <w:pPr>
              <w:jc w:val="center"/>
            </w:pPr>
            <w:r>
              <w:t>2,45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0E7C1DC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604E147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44317CA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CF486A9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BDED8E9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3D395163" w14:textId="77777777" w:rsidTr="004E0B76">
        <w:tc>
          <w:tcPr>
            <w:tcW w:w="386" w:type="dxa"/>
            <w:shd w:val="clear" w:color="auto" w:fill="auto"/>
            <w:vAlign w:val="center"/>
          </w:tcPr>
          <w:p w14:paraId="42E7285F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904ADA3" w14:textId="77777777" w:rsidR="004E0B76" w:rsidRPr="00185977" w:rsidRDefault="004E0B76" w:rsidP="000B582B">
            <w:pPr>
              <w:jc w:val="center"/>
            </w:pPr>
            <w:r>
              <w:t>250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38619FD" w14:textId="77777777"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A9FB53C" w14:textId="77777777" w:rsidR="004E0B76" w:rsidRPr="00185977" w:rsidRDefault="004E0B76" w:rsidP="000B582B">
            <w:pPr>
              <w:jc w:val="center"/>
            </w:pPr>
            <w:r>
              <w:t>43,58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BF88CB8" w14:textId="77777777" w:rsidR="004E0B76" w:rsidRPr="00185977" w:rsidRDefault="004E0B76" w:rsidP="000B582B">
            <w:pPr>
              <w:jc w:val="center"/>
            </w:pPr>
            <w:r>
              <w:t>3,84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93B6B73" w14:textId="77777777" w:rsidR="004E0B76" w:rsidRPr="00185977" w:rsidRDefault="004E0B76" w:rsidP="000B582B">
            <w:pPr>
              <w:jc w:val="center"/>
            </w:pPr>
            <w:r>
              <w:t>2,38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3795F751" w14:textId="77777777" w:rsidR="004E0B76" w:rsidRPr="00185977" w:rsidRDefault="004E0B76" w:rsidP="000B582B">
            <w:pPr>
              <w:jc w:val="center"/>
            </w:pPr>
            <w:r>
              <w:t>1,2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F3D9E6B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9F326FE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02BB9FD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88ADEF9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298DBEA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12AE5885" w14:textId="77777777" w:rsidTr="004E0B76">
        <w:tc>
          <w:tcPr>
            <w:tcW w:w="386" w:type="dxa"/>
            <w:shd w:val="clear" w:color="auto" w:fill="auto"/>
            <w:vAlign w:val="center"/>
          </w:tcPr>
          <w:p w14:paraId="5AF41157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04A274C" w14:textId="77777777" w:rsidR="004E0B76" w:rsidRPr="00185977" w:rsidRDefault="004E0B76" w:rsidP="000B582B">
            <w:pPr>
              <w:jc w:val="center"/>
            </w:pPr>
            <w:r>
              <w:t>375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17D26FA5" w14:textId="77777777"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F11C908" w14:textId="77777777" w:rsidR="004E0B76" w:rsidRPr="00185977" w:rsidRDefault="004E0B76" w:rsidP="000B582B">
            <w:pPr>
              <w:jc w:val="center"/>
            </w:pPr>
            <w:r>
              <w:t>40,22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85A2BAB" w14:textId="77777777"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64A3162" w14:textId="77777777" w:rsidR="004E0B76" w:rsidRPr="00185977" w:rsidRDefault="004E0B76" w:rsidP="000B582B">
            <w:pPr>
              <w:jc w:val="center"/>
            </w:pPr>
            <w:r>
              <w:t>1,62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7557CE1" w14:textId="77777777" w:rsidR="004E0B76" w:rsidRPr="00185977" w:rsidRDefault="004E0B76" w:rsidP="000B582B">
            <w:pPr>
              <w:jc w:val="center"/>
            </w:pPr>
            <w:r>
              <w:t>0,79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5A49C61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7100A83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D6FEBD4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9B6EC40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9920AA0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067DD558" w14:textId="77777777" w:rsidTr="004E0B76">
        <w:tc>
          <w:tcPr>
            <w:tcW w:w="386" w:type="dxa"/>
            <w:shd w:val="clear" w:color="auto" w:fill="auto"/>
            <w:vAlign w:val="center"/>
          </w:tcPr>
          <w:p w14:paraId="4586A93A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A16F7C7" w14:textId="77777777" w:rsidR="004E0B76" w:rsidRPr="00185977" w:rsidRDefault="004E0B76" w:rsidP="000B582B">
            <w:pPr>
              <w:jc w:val="center"/>
            </w:pPr>
            <w:r>
              <w:t>500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E2C61BD" w14:textId="77777777"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7AE5E56" w14:textId="77777777" w:rsidR="004E0B76" w:rsidRPr="00185977" w:rsidRDefault="004E0B76" w:rsidP="000B582B">
            <w:pPr>
              <w:jc w:val="center"/>
            </w:pPr>
            <w:r>
              <w:t>37,23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765D872" w14:textId="77777777" w:rsidR="004E0B76" w:rsidRPr="00185977" w:rsidRDefault="004E0B76" w:rsidP="000B582B">
            <w:pPr>
              <w:jc w:val="center"/>
            </w:pPr>
            <w:r>
              <w:t>2,06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92D40AA" w14:textId="77777777" w:rsidR="004E0B76" w:rsidRPr="00185977" w:rsidRDefault="004E0B76" w:rsidP="000B582B">
            <w:pPr>
              <w:jc w:val="center"/>
            </w:pPr>
            <w:r>
              <w:t>1,15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8169CE4" w14:textId="77777777" w:rsidR="004E0B76" w:rsidRPr="00185977" w:rsidRDefault="004E0B76" w:rsidP="000B582B">
            <w:pPr>
              <w:jc w:val="center"/>
            </w:pPr>
            <w:r>
              <w:t>0,54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68D9637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0C8AF71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DFF7EBC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1DADAF5E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B2D5E0D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4E00DC5C" w14:textId="77777777" w:rsidTr="004E0B76">
        <w:tc>
          <w:tcPr>
            <w:tcW w:w="386" w:type="dxa"/>
            <w:shd w:val="clear" w:color="auto" w:fill="auto"/>
            <w:vAlign w:val="center"/>
          </w:tcPr>
          <w:p w14:paraId="246E426C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4F6FE94" w14:textId="77777777" w:rsidR="004E0B76" w:rsidRPr="00185977" w:rsidRDefault="004E0B76" w:rsidP="000B582B">
            <w:pPr>
              <w:jc w:val="center"/>
            </w:pPr>
            <w:r>
              <w:t>625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2914956" w14:textId="77777777"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AB72C5B" w14:textId="77777777" w:rsidR="004E0B76" w:rsidRPr="00185977" w:rsidRDefault="004E0B76" w:rsidP="000B582B">
            <w:pPr>
              <w:jc w:val="center"/>
            </w:pPr>
            <w:r>
              <w:t>39,48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02D56D0" w14:textId="77777777" w:rsidR="004E0B76" w:rsidRPr="00185977" w:rsidRDefault="004E0B76" w:rsidP="000B582B">
            <w:pPr>
              <w:jc w:val="center"/>
            </w:pPr>
            <w:r>
              <w:t>2,77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6681312" w14:textId="77777777" w:rsidR="004E0B76" w:rsidRPr="00185977" w:rsidRDefault="004E0B76" w:rsidP="000B582B">
            <w:pPr>
              <w:jc w:val="center"/>
            </w:pPr>
            <w:r>
              <w:t>1,49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41B08B82" w14:textId="77777777" w:rsidR="004E0B76" w:rsidRPr="00185977" w:rsidRDefault="004E0B76" w:rsidP="000B582B">
            <w:pPr>
              <w:jc w:val="center"/>
            </w:pPr>
            <w:r>
              <w:t>0,69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CE4C6A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FA5D8FF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88290CA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43F993A3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8A1B09A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054C1D83" w14:textId="77777777" w:rsidTr="004E0B76">
        <w:tc>
          <w:tcPr>
            <w:tcW w:w="386" w:type="dxa"/>
            <w:shd w:val="clear" w:color="auto" w:fill="auto"/>
            <w:vAlign w:val="center"/>
          </w:tcPr>
          <w:p w14:paraId="12129C27" w14:textId="77777777" w:rsidR="004E0B76" w:rsidRPr="00185977" w:rsidRDefault="004E0B76" w:rsidP="000B582B">
            <w:pPr>
              <w:jc w:val="center"/>
            </w:pPr>
            <w:r>
              <w:t>7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6EFD38C4" w14:textId="77777777" w:rsidR="004E0B76" w:rsidRPr="00185977" w:rsidRDefault="004E0B76" w:rsidP="000B582B">
            <w:pPr>
              <w:jc w:val="center"/>
            </w:pPr>
            <w:r>
              <w:t>750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377A4AD" w14:textId="77777777"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FF542DD" w14:textId="77777777" w:rsidR="004E0B76" w:rsidRPr="00185977" w:rsidRDefault="004E0B76" w:rsidP="000B582B">
            <w:pPr>
              <w:jc w:val="center"/>
            </w:pPr>
            <w:r>
              <w:t>43,81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F12CCBD" w14:textId="77777777" w:rsidR="004E0B76" w:rsidRPr="00185977" w:rsidRDefault="004E0B76" w:rsidP="000B582B">
            <w:pPr>
              <w:jc w:val="center"/>
            </w:pPr>
            <w:r>
              <w:t>4,71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F4527D5" w14:textId="77777777" w:rsidR="004E0B76" w:rsidRPr="00185977" w:rsidRDefault="004E0B76" w:rsidP="000B582B">
            <w:pPr>
              <w:jc w:val="center"/>
            </w:pPr>
            <w:r>
              <w:t>2,46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B15E090" w14:textId="77777777" w:rsidR="004E0B76" w:rsidRPr="00185977" w:rsidRDefault="004E0B76" w:rsidP="000B582B">
            <w:pPr>
              <w:jc w:val="center"/>
            </w:pPr>
            <w:r>
              <w:t>1,12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154A10B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6B30DB3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E213251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7A94204B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FA7D96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001C06F6" w14:textId="77777777" w:rsidTr="004E0B76">
        <w:tc>
          <w:tcPr>
            <w:tcW w:w="386" w:type="dxa"/>
            <w:shd w:val="clear" w:color="auto" w:fill="auto"/>
            <w:vAlign w:val="center"/>
          </w:tcPr>
          <w:p w14:paraId="5414DCF1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F6CE5CA" w14:textId="77777777" w:rsidR="004E0B76" w:rsidRPr="00185977" w:rsidRDefault="004E0B76" w:rsidP="000B582B">
            <w:pPr>
              <w:jc w:val="center"/>
            </w:pPr>
            <w:r>
              <w:t>875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FB840DC" w14:textId="77777777" w:rsidR="004E0B76" w:rsidRPr="00185977" w:rsidRDefault="004E0B76" w:rsidP="000B582B">
            <w:pPr>
              <w:jc w:val="center"/>
            </w:pPr>
            <w:r>
              <w:t>1000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A9D26E3" w14:textId="77777777" w:rsidR="004E0B76" w:rsidRPr="00185977" w:rsidRDefault="004E0B76" w:rsidP="000B582B">
            <w:pPr>
              <w:jc w:val="center"/>
            </w:pPr>
            <w:r>
              <w:t>36,85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9E9D30B" w14:textId="77777777" w:rsidR="004E0B76" w:rsidRPr="00185977" w:rsidRDefault="004E0B76" w:rsidP="000B582B">
            <w:pPr>
              <w:jc w:val="center"/>
            </w:pPr>
            <w:r>
              <w:t>2,17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A521B26" w14:textId="77777777" w:rsidR="004E0B76" w:rsidRPr="00185977" w:rsidRDefault="004E0B76" w:rsidP="000B582B">
            <w:pPr>
              <w:jc w:val="center"/>
            </w:pPr>
            <w:r>
              <w:t>1,1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AE84598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BC281F5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0004E26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66C2DFD8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D124BB7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21EF9B0D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58B875C3" w14:textId="77777777" w:rsidTr="004E0B76">
        <w:tc>
          <w:tcPr>
            <w:tcW w:w="6890" w:type="dxa"/>
            <w:gridSpan w:val="8"/>
            <w:shd w:val="clear" w:color="auto" w:fill="auto"/>
            <w:vAlign w:val="center"/>
          </w:tcPr>
          <w:p w14:paraId="4E43B88C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70BC102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38F82C0A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3BE4BF5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674C50D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5CF0ED9E" w14:textId="777777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14:paraId="378AA537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4E0B76" w:rsidRPr="00185977" w14:paraId="6D31A91F" w14:textId="77777777" w:rsidTr="004E0B76">
        <w:tc>
          <w:tcPr>
            <w:tcW w:w="386" w:type="dxa"/>
            <w:shd w:val="clear" w:color="auto" w:fill="auto"/>
            <w:vAlign w:val="center"/>
          </w:tcPr>
          <w:p w14:paraId="21D8C0E9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136D5D73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5A6BE18" w14:textId="77777777"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48D79D33" w14:textId="77777777" w:rsidR="004E0B76" w:rsidRPr="00185977" w:rsidRDefault="004E0B76" w:rsidP="000B582B">
            <w:pPr>
              <w:jc w:val="center"/>
            </w:pPr>
            <w:r>
              <w:t>65,13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2B67862" w14:textId="77777777" w:rsidR="004E0B76" w:rsidRPr="00185977" w:rsidRDefault="004E0B76" w:rsidP="000B582B">
            <w:pPr>
              <w:jc w:val="center"/>
            </w:pPr>
            <w:r>
              <w:t>6,79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D350CAF" w14:textId="77777777" w:rsidR="004E0B76" w:rsidRPr="00185977" w:rsidRDefault="004E0B76" w:rsidP="000B582B">
            <w:pPr>
              <w:jc w:val="center"/>
            </w:pPr>
            <w:r>
              <w:t>6,72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734818B" w14:textId="77777777" w:rsidR="004E0B76" w:rsidRPr="00185977" w:rsidRDefault="004E0B76" w:rsidP="000B582B">
            <w:pPr>
              <w:jc w:val="center"/>
            </w:pPr>
            <w:r>
              <w:t>6,5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345AA7F5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4EA4297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A09537F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2D53BA0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95D5924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2FFE2120" w14:textId="77777777" w:rsidTr="004E0B76">
        <w:tc>
          <w:tcPr>
            <w:tcW w:w="386" w:type="dxa"/>
            <w:shd w:val="clear" w:color="auto" w:fill="auto"/>
            <w:vAlign w:val="center"/>
          </w:tcPr>
          <w:p w14:paraId="2531EB72" w14:textId="77777777" w:rsidR="004E0B76" w:rsidRPr="00185977" w:rsidRDefault="004E0B76" w:rsidP="000B582B">
            <w:pPr>
              <w:jc w:val="center"/>
            </w:pPr>
            <w:r>
              <w:t>2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07223E86" w14:textId="77777777" w:rsidR="004E0B76" w:rsidRPr="00185977" w:rsidRDefault="004E0B76" w:rsidP="000B582B">
            <w:pPr>
              <w:jc w:val="center"/>
            </w:pPr>
            <w:r>
              <w:t>480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7C54072" w14:textId="77777777"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5461DDE" w14:textId="77777777" w:rsidR="004E0B76" w:rsidRPr="00185977" w:rsidRDefault="004E0B76" w:rsidP="000B582B">
            <w:pPr>
              <w:jc w:val="center"/>
            </w:pPr>
            <w:r>
              <w:t>59,78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DF4C04B" w14:textId="77777777" w:rsidR="004E0B76" w:rsidRPr="00185977" w:rsidRDefault="004E0B76" w:rsidP="000B582B">
            <w:pPr>
              <w:jc w:val="center"/>
            </w:pPr>
            <w:r>
              <w:t>41,56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181AD6D" w14:textId="77777777" w:rsidR="004E0B76" w:rsidRPr="00185977" w:rsidRDefault="004E0B76" w:rsidP="000B582B">
            <w:pPr>
              <w:jc w:val="center"/>
            </w:pPr>
            <w:r>
              <w:t>22,29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76E70091" w14:textId="77777777" w:rsidR="004E0B76" w:rsidRPr="00185977" w:rsidRDefault="004E0B76" w:rsidP="000B582B">
            <w:pPr>
              <w:jc w:val="center"/>
            </w:pPr>
            <w:r>
              <w:t>10,29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170DAFF1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3236E5F" w14:textId="77777777" w:rsidR="004E0B76" w:rsidRPr="00185977" w:rsidRDefault="004E0B76" w:rsidP="000B582B">
            <w:pPr>
              <w:jc w:val="center"/>
            </w:pPr>
            <w:r>
              <w:t>17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014DE05F" w14:textId="77777777" w:rsidR="004E0B76" w:rsidRPr="00185977" w:rsidRDefault="004E0B76" w:rsidP="000B582B">
            <w:pPr>
              <w:jc w:val="center"/>
            </w:pPr>
            <w:r>
              <w:t>9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3A55649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8EBFAB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2E79EB2D" w14:textId="77777777" w:rsidTr="004E0B76">
        <w:tc>
          <w:tcPr>
            <w:tcW w:w="386" w:type="dxa"/>
            <w:shd w:val="clear" w:color="auto" w:fill="auto"/>
            <w:vAlign w:val="center"/>
          </w:tcPr>
          <w:p w14:paraId="43499444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8C9C968" w14:textId="77777777" w:rsidR="004E0B76" w:rsidRPr="00185977" w:rsidRDefault="004E0B76" w:rsidP="000B582B">
            <w:pPr>
              <w:jc w:val="center"/>
            </w:pPr>
            <w:r>
              <w:t>960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70409510" w14:textId="77777777"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8A3716F" w14:textId="77777777" w:rsidR="004E0B76" w:rsidRPr="00185977" w:rsidRDefault="004E0B76" w:rsidP="000B582B">
            <w:pPr>
              <w:jc w:val="center"/>
            </w:pPr>
            <w:r>
              <w:t>59,11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1439B72" w14:textId="77777777" w:rsidR="004E0B76" w:rsidRPr="00185977" w:rsidRDefault="004E0B76" w:rsidP="000B582B">
            <w:pPr>
              <w:jc w:val="center"/>
            </w:pPr>
            <w:r>
              <w:t>41,16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9AF4274" w14:textId="77777777" w:rsidR="004E0B76" w:rsidRPr="00185977" w:rsidRDefault="004E0B76" w:rsidP="000B582B">
            <w:pPr>
              <w:jc w:val="center"/>
            </w:pPr>
            <w:r>
              <w:t>20,25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23950E0C" w14:textId="77777777" w:rsidR="004E0B76" w:rsidRPr="00185977" w:rsidRDefault="004E0B76" w:rsidP="000B582B">
            <w:pPr>
              <w:jc w:val="center"/>
            </w:pPr>
            <w:r>
              <w:t>9,05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84894CA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380C63B" w14:textId="77777777" w:rsidR="004E0B76" w:rsidRPr="00185977" w:rsidRDefault="004E0B76" w:rsidP="000B582B">
            <w:pPr>
              <w:jc w:val="center"/>
            </w:pPr>
            <w:r>
              <w:t>21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E41656D" w14:textId="77777777"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2DDCF5F1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0D3F565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006E3A2F" w14:textId="77777777" w:rsidTr="004E0B76">
        <w:tc>
          <w:tcPr>
            <w:tcW w:w="386" w:type="dxa"/>
            <w:shd w:val="clear" w:color="auto" w:fill="auto"/>
            <w:vAlign w:val="center"/>
          </w:tcPr>
          <w:p w14:paraId="163FDBC4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2ADEAD72" w14:textId="77777777" w:rsidR="004E0B76" w:rsidRPr="00185977" w:rsidRDefault="004E0B76" w:rsidP="000B582B">
            <w:pPr>
              <w:jc w:val="center"/>
            </w:pPr>
            <w:r>
              <w:t>1440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3BB0AD94" w14:textId="77777777"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03FFE554" w14:textId="77777777" w:rsidR="004E0B76" w:rsidRPr="00185977" w:rsidRDefault="004E0B76" w:rsidP="000B582B">
            <w:pPr>
              <w:jc w:val="center"/>
            </w:pPr>
            <w:r>
              <w:t>55,12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B0D83D6" w14:textId="77777777" w:rsidR="004E0B76" w:rsidRPr="00185977" w:rsidRDefault="004E0B76" w:rsidP="000B582B">
            <w:pPr>
              <w:jc w:val="center"/>
            </w:pPr>
            <w:r>
              <w:t>26,02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08764B0" w14:textId="77777777" w:rsidR="004E0B76" w:rsidRPr="00185977" w:rsidRDefault="004E0B76" w:rsidP="000B582B">
            <w:pPr>
              <w:jc w:val="center"/>
            </w:pPr>
            <w:r>
              <w:t>12,36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52E7368" w14:textId="77777777" w:rsidR="004E0B76" w:rsidRPr="00185977" w:rsidRDefault="004E0B76" w:rsidP="000B582B">
            <w:pPr>
              <w:jc w:val="center"/>
            </w:pPr>
            <w:r>
              <w:t>5,52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620E0A7C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4FB52F9B" w14:textId="77777777" w:rsidR="004E0B76" w:rsidRPr="00185977" w:rsidRDefault="004E0B76" w:rsidP="000B582B">
            <w:pPr>
              <w:jc w:val="center"/>
            </w:pPr>
            <w:r>
              <w:t>16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74F0311C" w14:textId="77777777" w:rsidR="004E0B76" w:rsidRPr="00185977" w:rsidRDefault="004E0B76" w:rsidP="000B582B">
            <w:pPr>
              <w:jc w:val="center"/>
            </w:pPr>
            <w:r>
              <w:t>8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3D98FD47" w14:textId="77777777" w:rsidR="004E0B76" w:rsidRPr="00185977" w:rsidRDefault="004E0B76" w:rsidP="000B582B">
            <w:pPr>
              <w:jc w:val="center"/>
            </w:pPr>
            <w:r>
              <w:t>4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31395B3E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67C95930" w14:textId="77777777" w:rsidTr="004E0B76">
        <w:tc>
          <w:tcPr>
            <w:tcW w:w="386" w:type="dxa"/>
            <w:shd w:val="clear" w:color="auto" w:fill="auto"/>
            <w:vAlign w:val="center"/>
          </w:tcPr>
          <w:p w14:paraId="1FBADCB1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EB12DF1" w14:textId="77777777" w:rsidR="004E0B76" w:rsidRPr="00185977" w:rsidRDefault="004E0B76" w:rsidP="000B582B">
            <w:pPr>
              <w:jc w:val="center"/>
            </w:pPr>
            <w:r>
              <w:t>1920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4E3C725F" w14:textId="77777777"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7FFC7362" w14:textId="77777777" w:rsidR="004E0B76" w:rsidRPr="00185977" w:rsidRDefault="004E0B76" w:rsidP="000B582B">
            <w:pPr>
              <w:jc w:val="center"/>
            </w:pPr>
            <w:r>
              <w:t>49,28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2E384BE" w14:textId="77777777" w:rsidR="004E0B76" w:rsidRPr="00185977" w:rsidRDefault="004E0B76" w:rsidP="000B582B">
            <w:pPr>
              <w:jc w:val="center"/>
            </w:pPr>
            <w:r>
              <w:t>13,29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D683687" w14:textId="77777777" w:rsidR="004E0B76" w:rsidRPr="00185977" w:rsidRDefault="004E0B76" w:rsidP="000B582B">
            <w:pPr>
              <w:jc w:val="center"/>
            </w:pPr>
            <w:r>
              <w:t>6,14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6200BA26" w14:textId="77777777" w:rsidR="004E0B76" w:rsidRPr="00185977" w:rsidRDefault="004E0B76" w:rsidP="000B582B">
            <w:pPr>
              <w:jc w:val="center"/>
            </w:pPr>
            <w:r>
              <w:t>2,75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0F22D3A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5BDF9B6" w14:textId="77777777"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1421ADB0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6B10E212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1BDC208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7780ACD0" w14:textId="77777777" w:rsidTr="004E0B76">
        <w:tc>
          <w:tcPr>
            <w:tcW w:w="386" w:type="dxa"/>
            <w:shd w:val="clear" w:color="auto" w:fill="auto"/>
            <w:vAlign w:val="center"/>
          </w:tcPr>
          <w:p w14:paraId="326F6DB1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77CFF551" w14:textId="77777777" w:rsidR="004E0B76" w:rsidRPr="00185977" w:rsidRDefault="004E0B76" w:rsidP="000B582B">
            <w:pPr>
              <w:jc w:val="center"/>
            </w:pPr>
            <w:r>
              <w:t>2400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0003125A" w14:textId="77777777" w:rsidR="004E0B76" w:rsidRPr="00185977" w:rsidRDefault="004E0B76" w:rsidP="000B582B">
            <w:pPr>
              <w:jc w:val="center"/>
            </w:pPr>
            <w:r>
              <w:t>2880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10E3A5CB" w14:textId="77777777" w:rsidR="004E0B76" w:rsidRPr="00185977" w:rsidRDefault="004E0B76" w:rsidP="000B582B">
            <w:pPr>
              <w:jc w:val="center"/>
            </w:pPr>
            <w:r>
              <w:t>48,72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85C1ED7" w14:textId="77777777" w:rsidR="004E0B76" w:rsidRPr="00185977" w:rsidRDefault="004E0B76" w:rsidP="000B582B">
            <w:pPr>
              <w:jc w:val="center"/>
            </w:pPr>
            <w:r>
              <w:t>12,45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117C0FC" w14:textId="77777777" w:rsidR="004E0B76" w:rsidRPr="00185977" w:rsidRDefault="004E0B76" w:rsidP="000B582B">
            <w:pPr>
              <w:jc w:val="center"/>
            </w:pPr>
            <w:r>
              <w:t>5,64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17535F73" w14:textId="77777777" w:rsidR="004E0B76" w:rsidRPr="00185977" w:rsidRDefault="004E0B76" w:rsidP="000B582B">
            <w:pPr>
              <w:jc w:val="center"/>
            </w:pPr>
            <w:r>
              <w:t>2,52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74817D1D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26A9C689" w14:textId="77777777" w:rsidR="004E0B76" w:rsidRPr="00185977" w:rsidRDefault="004E0B76" w:rsidP="000B582B">
            <w:pPr>
              <w:jc w:val="center"/>
            </w:pPr>
            <w:r>
              <w:t>10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5A323921" w14:textId="77777777" w:rsidR="004E0B76" w:rsidRPr="00185977" w:rsidRDefault="004E0B76" w:rsidP="000B582B">
            <w:pPr>
              <w:jc w:val="center"/>
            </w:pPr>
            <w:r>
              <w:t>5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53C68C24" w14:textId="77777777" w:rsidR="004E0B76" w:rsidRPr="00185977" w:rsidRDefault="004E0B76" w:rsidP="000B582B">
            <w:pPr>
              <w:jc w:val="center"/>
            </w:pPr>
            <w:r>
              <w:t>3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02FB232A" w14:textId="77777777" w:rsidR="004E0B76" w:rsidRPr="00185977" w:rsidRDefault="004E0B76" w:rsidP="000B582B">
            <w:pPr>
              <w:jc w:val="center"/>
            </w:pPr>
            <w:r>
              <w:t>-</w:t>
            </w:r>
          </w:p>
        </w:tc>
      </w:tr>
      <w:tr w:rsidR="004E0B76" w:rsidRPr="00185977" w14:paraId="61F67B81" w14:textId="77777777" w:rsidTr="004E0B76">
        <w:tc>
          <w:tcPr>
            <w:tcW w:w="6890" w:type="dxa"/>
            <w:gridSpan w:val="8"/>
            <w:shd w:val="clear" w:color="auto" w:fill="auto"/>
            <w:vAlign w:val="center"/>
          </w:tcPr>
          <w:p w14:paraId="1E72AE5D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097E780" w14:textId="77777777" w:rsidR="004E0B76" w:rsidRPr="00185977" w:rsidRDefault="004E0B76" w:rsidP="000B582B">
            <w:pPr>
              <w:jc w:val="center"/>
            </w:pPr>
            <w:r>
              <w:t>21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4E98D870" w14:textId="77777777" w:rsidR="004E0B76" w:rsidRPr="00185977" w:rsidRDefault="004E0B76" w:rsidP="000B582B">
            <w:pPr>
              <w:jc w:val="center"/>
            </w:pPr>
            <w:r>
              <w:t>11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58B430B4" w14:textId="77777777" w:rsidR="004E0B76" w:rsidRPr="00185977" w:rsidRDefault="004E0B76" w:rsidP="000B582B">
            <w:pPr>
              <w:jc w:val="center"/>
            </w:pPr>
            <w:r>
              <w:t>6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13BD5870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68634D22" w14:textId="77777777" w:rsidTr="004E0B76">
        <w:tc>
          <w:tcPr>
            <w:tcW w:w="10138" w:type="dxa"/>
            <w:gridSpan w:val="12"/>
            <w:shd w:val="clear" w:color="auto" w:fill="auto"/>
            <w:vAlign w:val="center"/>
          </w:tcPr>
          <w:p w14:paraId="47ECF441" w14:textId="77777777" w:rsidR="004E0B76" w:rsidRPr="00185977" w:rsidRDefault="004E0B76" w:rsidP="000B582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4E0B76" w:rsidRPr="00185977" w14:paraId="712CB485" w14:textId="77777777" w:rsidTr="004E0B76">
        <w:tc>
          <w:tcPr>
            <w:tcW w:w="386" w:type="dxa"/>
            <w:shd w:val="clear" w:color="auto" w:fill="auto"/>
            <w:vAlign w:val="center"/>
          </w:tcPr>
          <w:p w14:paraId="4493044B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57187D26" w14:textId="77777777" w:rsidR="004E0B76" w:rsidRPr="00185977" w:rsidRDefault="004E0B76" w:rsidP="000B582B">
            <w:pPr>
              <w:jc w:val="center"/>
            </w:pPr>
            <w:r>
              <w:t>0,009</w:t>
            </w:r>
          </w:p>
        </w:tc>
        <w:tc>
          <w:tcPr>
            <w:tcW w:w="1046" w:type="dxa"/>
            <w:shd w:val="clear" w:color="auto" w:fill="auto"/>
            <w:vAlign w:val="center"/>
          </w:tcPr>
          <w:p w14:paraId="6185F4B8" w14:textId="77777777" w:rsidR="004E0B76" w:rsidRPr="00185977" w:rsidRDefault="004E0B76" w:rsidP="000B582B">
            <w:pPr>
              <w:jc w:val="center"/>
            </w:pPr>
            <w:r>
              <w:t>3,5</w:t>
            </w:r>
          </w:p>
        </w:tc>
        <w:tc>
          <w:tcPr>
            <w:tcW w:w="1310" w:type="dxa"/>
            <w:shd w:val="clear" w:color="auto" w:fill="auto"/>
            <w:vAlign w:val="center"/>
          </w:tcPr>
          <w:p w14:paraId="6B0A0F7B" w14:textId="77777777" w:rsidR="004E0B76" w:rsidRPr="00185977" w:rsidRDefault="004E0B76" w:rsidP="000B582B">
            <w:pPr>
              <w:jc w:val="center"/>
            </w:pPr>
            <w:r>
              <w:t>46,27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C00DD50" w14:textId="77777777"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8373B2D" w14:textId="77777777"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1" w:type="dxa"/>
            <w:shd w:val="clear" w:color="auto" w:fill="auto"/>
            <w:vAlign w:val="center"/>
          </w:tcPr>
          <w:p w14:paraId="09E60398" w14:textId="77777777" w:rsidR="004E0B76" w:rsidRPr="00185977" w:rsidRDefault="004E0B76" w:rsidP="000B582B">
            <w:pPr>
              <w:jc w:val="center"/>
            </w:pPr>
            <w:r>
              <w:t>0,78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58249451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  <w:tc>
          <w:tcPr>
            <w:tcW w:w="785" w:type="dxa"/>
            <w:vMerge w:val="restart"/>
            <w:shd w:val="clear" w:color="auto" w:fill="auto"/>
            <w:vAlign w:val="center"/>
          </w:tcPr>
          <w:p w14:paraId="0E5AC6D0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vMerge w:val="restart"/>
            <w:shd w:val="clear" w:color="auto" w:fill="auto"/>
            <w:vAlign w:val="center"/>
          </w:tcPr>
          <w:p w14:paraId="4B89D5CE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vMerge w:val="restart"/>
            <w:shd w:val="clear" w:color="auto" w:fill="auto"/>
            <w:vAlign w:val="center"/>
          </w:tcPr>
          <w:p w14:paraId="01DC1B2D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740B50EE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  <w:tr w:rsidR="004E0B76" w:rsidRPr="00185977" w14:paraId="4C57CB78" w14:textId="77777777" w:rsidTr="004E0B76">
        <w:tc>
          <w:tcPr>
            <w:tcW w:w="6890" w:type="dxa"/>
            <w:gridSpan w:val="8"/>
            <w:shd w:val="clear" w:color="auto" w:fill="auto"/>
            <w:vAlign w:val="center"/>
          </w:tcPr>
          <w:p w14:paraId="5B163F09" w14:textId="77777777" w:rsidR="004E0B76" w:rsidRPr="00185977" w:rsidRDefault="004E0B76" w:rsidP="000B582B">
            <w:r>
              <w:t>Максимальные значения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F7D2BAF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14:paraId="0001DC9A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278B584" w14:textId="77777777" w:rsidR="004E0B76" w:rsidRPr="00185977" w:rsidRDefault="004E0B76" w:rsidP="000B582B">
            <w:pPr>
              <w:jc w:val="center"/>
            </w:pPr>
            <w:r>
              <w:t>1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4BD88449" w14:textId="77777777" w:rsidR="004E0B76" w:rsidRPr="00185977" w:rsidRDefault="004E0B76" w:rsidP="000B582B">
            <w:pPr>
              <w:jc w:val="center"/>
            </w:pPr>
            <w:r>
              <w:t>0,5</w:t>
            </w:r>
          </w:p>
        </w:tc>
      </w:tr>
    </w:tbl>
    <w:p w14:paraId="5F25AA76" w14:textId="77777777"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p w14:paraId="430951F9" w14:textId="77777777" w:rsidR="008208A4" w:rsidRPr="008208A4" w:rsidRDefault="008208A4" w:rsidP="008208A4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8208A4">
        <w:rPr>
          <w:b/>
          <w:sz w:val="24"/>
          <w:szCs w:val="24"/>
        </w:rPr>
        <w:t>Таблица 5 (</w:t>
      </w:r>
      <w:r w:rsidRPr="008208A4">
        <w:rPr>
          <w:sz w:val="24"/>
          <w:szCs w:val="24"/>
        </w:rPr>
        <w:t>Расчет</w:t>
      </w:r>
      <w:r w:rsidRPr="008208A4">
        <w:rPr>
          <w:sz w:val="24"/>
          <w:szCs w:val="24"/>
          <w:lang w:val="en-US"/>
        </w:rPr>
        <w:t xml:space="preserve"> </w:t>
      </w:r>
      <w:r w:rsidRPr="008208A4">
        <w:rPr>
          <w:sz w:val="24"/>
          <w:szCs w:val="24"/>
        </w:rPr>
        <w:t>М</w:t>
      </w:r>
      <w:r w:rsidRPr="008208A4">
        <w:rPr>
          <w:b/>
          <w:sz w:val="24"/>
          <w:szCs w:val="24"/>
        </w:rPr>
        <w:t xml:space="preserve">) </w:t>
      </w:r>
    </w:p>
    <w:p w14:paraId="579AA6E1" w14:textId="77777777" w:rsidR="008208A4" w:rsidRPr="008208A4" w:rsidRDefault="008208A4" w:rsidP="008208A4">
      <w:pPr>
        <w:keepNext/>
        <w:keepLines/>
        <w:spacing w:line="276" w:lineRule="auto"/>
        <w:ind w:firstLine="709"/>
      </w:pPr>
      <w:r w:rsidRPr="008208A4">
        <w:t>(Для 2 категории)</w:t>
      </w:r>
    </w:p>
    <w:p w14:paraId="6300F561" w14:textId="77777777" w:rsidR="008208A4" w:rsidRPr="008208A4" w:rsidRDefault="008208A4" w:rsidP="008208A4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217"/>
        <w:gridCol w:w="1352"/>
        <w:gridCol w:w="1352"/>
        <w:gridCol w:w="807"/>
        <w:gridCol w:w="681"/>
        <w:gridCol w:w="811"/>
        <w:gridCol w:w="661"/>
        <w:gridCol w:w="791"/>
        <w:gridCol w:w="793"/>
        <w:gridCol w:w="697"/>
        <w:gridCol w:w="466"/>
      </w:tblGrid>
      <w:tr w:rsidR="008208A4" w:rsidRPr="008208A4" w14:paraId="09E08F0D" w14:textId="77777777" w:rsidTr="000114D5">
        <w:trPr>
          <w:gridAfter w:val="1"/>
          <w:wAfter w:w="360" w:type="dxa"/>
        </w:trPr>
        <w:tc>
          <w:tcPr>
            <w:tcW w:w="263" w:type="pct"/>
            <w:vAlign w:val="center"/>
          </w:tcPr>
          <w:p w14:paraId="36D27CCE" w14:textId="77777777"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  <w:lang w:val="en-US"/>
              </w:rPr>
              <w:t>i</w:t>
            </w:r>
          </w:p>
        </w:tc>
        <w:tc>
          <w:tcPr>
            <w:tcW w:w="629" w:type="pct"/>
            <w:vAlign w:val="center"/>
          </w:tcPr>
          <w:p w14:paraId="440ABA43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f</w:t>
            </w:r>
            <w:r w:rsidRPr="008208A4">
              <w:rPr>
                <w:b/>
                <w:vertAlign w:val="subscript"/>
                <w:lang w:val="en-US"/>
              </w:rPr>
              <w:t>нi</w:t>
            </w:r>
            <w:r w:rsidRPr="008208A4">
              <w:rPr>
                <w:b/>
                <w:lang w:val="en-US"/>
              </w:rPr>
              <w:t>, МГц</w:t>
            </w:r>
          </w:p>
        </w:tc>
        <w:tc>
          <w:tcPr>
            <w:tcW w:w="699" w:type="pct"/>
            <w:vAlign w:val="center"/>
          </w:tcPr>
          <w:p w14:paraId="6A98647E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f</w:t>
            </w:r>
            <w:r w:rsidRPr="008208A4">
              <w:rPr>
                <w:b/>
                <w:vertAlign w:val="subscript"/>
                <w:lang w:val="en-US"/>
              </w:rPr>
              <w:t>вi</w:t>
            </w:r>
            <w:r w:rsidRPr="008208A4">
              <w:rPr>
                <w:b/>
                <w:lang w:val="en-US"/>
              </w:rPr>
              <w:t>, МГц</w:t>
            </w:r>
          </w:p>
        </w:tc>
        <w:tc>
          <w:tcPr>
            <w:tcW w:w="699" w:type="pct"/>
            <w:vAlign w:val="center"/>
          </w:tcPr>
          <w:p w14:paraId="735432E7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  <w:lang w:val="en-US"/>
              </w:rPr>
              <w:t>ρH</w:t>
            </w:r>
            <w:r w:rsidRPr="008208A4">
              <w:rPr>
                <w:b/>
                <w:vertAlign w:val="subscript"/>
              </w:rPr>
              <w:t>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  <w:vertAlign w:val="subscript"/>
              </w:rPr>
              <w:t xml:space="preserve"> </w:t>
            </w:r>
            <w:r w:rsidRPr="008208A4">
              <w:rPr>
                <w:b/>
                <w:vertAlign w:val="subscript"/>
                <w:lang w:val="en-US"/>
              </w:rPr>
              <w:t>max</w:t>
            </w:r>
            <w:r w:rsidRPr="008208A4">
              <w:rPr>
                <w:b/>
              </w:rPr>
              <w:t>, дБ (мкВ/м)</w:t>
            </w:r>
          </w:p>
        </w:tc>
        <w:tc>
          <w:tcPr>
            <w:tcW w:w="417" w:type="pct"/>
            <w:vAlign w:val="center"/>
          </w:tcPr>
          <w:p w14:paraId="0031AECC" w14:textId="77777777"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ст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52" w:type="pct"/>
            <w:vAlign w:val="center"/>
          </w:tcPr>
          <w:p w14:paraId="0D0B8AB9" w14:textId="77777777"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воз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14:paraId="0ED5A10C" w14:textId="77777777" w:rsidR="008208A4" w:rsidRPr="008208A4" w:rsidRDefault="008208A4" w:rsidP="000114D5">
            <w:pPr>
              <w:jc w:val="center"/>
              <w:rPr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нос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42" w:type="pct"/>
            <w:vAlign w:val="center"/>
          </w:tcPr>
          <w:p w14:paraId="348FEFF0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2ст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409" w:type="pct"/>
            <w:vAlign w:val="center"/>
          </w:tcPr>
          <w:p w14:paraId="10F4A9B0" w14:textId="77777777" w:rsidR="008208A4" w:rsidRPr="008208A4" w:rsidRDefault="008208A4" w:rsidP="000114D5">
            <w:pPr>
              <w:jc w:val="center"/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2воз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410" w:type="pct"/>
            <w:vAlign w:val="center"/>
          </w:tcPr>
          <w:p w14:paraId="151E7874" w14:textId="77777777" w:rsidR="008208A4" w:rsidRPr="008208A4" w:rsidRDefault="008208A4" w:rsidP="000114D5">
            <w:pPr>
              <w:jc w:val="center"/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2нос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361" w:type="pct"/>
            <w:vAlign w:val="center"/>
          </w:tcPr>
          <w:p w14:paraId="4CFFBC1D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  <w:lang w:val="en-US"/>
              </w:rPr>
              <w:t>r</w:t>
            </w:r>
            <w:r w:rsidRPr="008208A4">
              <w:rPr>
                <w:b/>
                <w:vertAlign w:val="subscript"/>
              </w:rPr>
              <w:t>1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  <w:lang w:val="en-US"/>
              </w:rPr>
              <w:t>, м</w:t>
            </w:r>
          </w:p>
        </w:tc>
      </w:tr>
      <w:tr w:rsidR="008208A4" w:rsidRPr="008208A4" w14:paraId="56363EFC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6DC8DBD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8208A4" w:rsidRPr="008208A4" w14:paraId="00992294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7A1B33A4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8208A4" w:rsidRPr="008208A4" w14:paraId="06A62069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DD02EF5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6A76AEB4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2E360BFD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8208A4" w:rsidRPr="008208A4" w14:paraId="6D878FE8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66192404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55B6B743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4A8AB0D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8208A4" w:rsidRPr="008208A4" w14:paraId="76ACED1D" w14:textId="77777777" w:rsidTr="000114D5">
        <w:tc>
          <w:tcPr>
            <w:tcW w:w="534" w:type="dxa"/>
            <w:shd w:val="clear" w:color="auto" w:fill="auto"/>
            <w:vAlign w:val="center"/>
          </w:tcPr>
          <w:p w14:paraId="5DA15F41" w14:textId="77777777"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2D01942" w14:textId="77777777"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465A7E1" w14:textId="77777777" w:rsidR="008208A4" w:rsidRPr="008208A4" w:rsidRDefault="008208A4" w:rsidP="000114D5">
            <w:pPr>
              <w:jc w:val="center"/>
            </w:pPr>
            <w:r>
              <w:t>1500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AE657B3" w14:textId="77777777" w:rsidR="008208A4" w:rsidRPr="008208A4" w:rsidRDefault="008208A4" w:rsidP="000114D5">
            <w:pPr>
              <w:jc w:val="center"/>
            </w:pPr>
            <w:r>
              <w:t>58,34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51BF5C9F" w14:textId="77777777" w:rsidR="008208A4" w:rsidRPr="008208A4" w:rsidRDefault="008208A4" w:rsidP="000114D5">
            <w:pPr>
              <w:jc w:val="center"/>
            </w:pPr>
            <w:r>
              <w:t>3,08</w:t>
            </w:r>
          </w:p>
        </w:tc>
        <w:tc>
          <w:tcPr>
            <w:tcW w:w="714" w:type="dxa"/>
            <w:shd w:val="clear" w:color="auto" w:fill="auto"/>
            <w:vAlign w:val="center"/>
          </w:tcPr>
          <w:p w14:paraId="35511D7F" w14:textId="77777777" w:rsidR="008208A4" w:rsidRPr="008208A4" w:rsidRDefault="008208A4" w:rsidP="000114D5">
            <w:pPr>
              <w:jc w:val="center"/>
            </w:pPr>
            <w:r>
              <w:t>2,99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3E573E5" w14:textId="77777777" w:rsidR="008208A4" w:rsidRPr="008208A4" w:rsidRDefault="008208A4" w:rsidP="000114D5">
            <w:pPr>
              <w:jc w:val="center"/>
            </w:pPr>
            <w:r>
              <w:t>2,65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14:paraId="149BDB1B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14:paraId="3A315627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14:paraId="11C2EA9E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7DAF57B5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AC4B051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41AAD373" w14:textId="77777777" w:rsidTr="000114D5">
        <w:tc>
          <w:tcPr>
            <w:tcW w:w="7746" w:type="dxa"/>
            <w:gridSpan w:val="8"/>
            <w:shd w:val="clear" w:color="auto" w:fill="auto"/>
            <w:vAlign w:val="center"/>
          </w:tcPr>
          <w:p w14:paraId="63115BA2" w14:textId="77777777"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2BF5377C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14:paraId="795E5D85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3436B07A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311D0739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0433E0CD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517EB007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8208A4" w:rsidRPr="008208A4" w14:paraId="2527B8A0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5543CD4C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307CB2FF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7FE287B2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8208A4" w:rsidRPr="008208A4" w14:paraId="57573D79" w14:textId="77777777" w:rsidTr="000114D5">
        <w:tc>
          <w:tcPr>
            <w:tcW w:w="534" w:type="dxa"/>
            <w:shd w:val="clear" w:color="auto" w:fill="auto"/>
            <w:vAlign w:val="center"/>
          </w:tcPr>
          <w:p w14:paraId="3AEBB9E0" w14:textId="77777777"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046AD08" w14:textId="77777777"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268B98A" w14:textId="77777777" w:rsidR="008208A4" w:rsidRPr="008208A4" w:rsidRDefault="008208A4" w:rsidP="000114D5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6A2AE5C" w14:textId="77777777" w:rsidR="008208A4" w:rsidRPr="008208A4" w:rsidRDefault="008208A4" w:rsidP="000114D5">
            <w:pPr>
              <w:jc w:val="center"/>
            </w:pPr>
            <w:r>
              <w:t>78,08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5A07F5BB" w14:textId="77777777" w:rsidR="008208A4" w:rsidRPr="008208A4" w:rsidRDefault="008208A4" w:rsidP="000114D5">
            <w:pPr>
              <w:jc w:val="center"/>
            </w:pPr>
            <w:r>
              <w:t>21,41</w:t>
            </w:r>
          </w:p>
        </w:tc>
        <w:tc>
          <w:tcPr>
            <w:tcW w:w="714" w:type="dxa"/>
            <w:shd w:val="clear" w:color="auto" w:fill="auto"/>
            <w:vAlign w:val="center"/>
          </w:tcPr>
          <w:p w14:paraId="7E6AFFF0" w14:textId="77777777" w:rsidR="008208A4" w:rsidRPr="008208A4" w:rsidRDefault="008208A4" w:rsidP="000114D5">
            <w:pPr>
              <w:jc w:val="center"/>
            </w:pPr>
            <w:r>
              <w:t>21,35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E9A7CD" w14:textId="77777777" w:rsidR="008208A4" w:rsidRPr="008208A4" w:rsidRDefault="008208A4" w:rsidP="000114D5">
            <w:pPr>
              <w:jc w:val="center"/>
            </w:pPr>
            <w:r>
              <w:t>21,21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14:paraId="43D74900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14:paraId="3518638F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14:paraId="03B047A2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1CB8CDCC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8BBCA92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7CBFB337" w14:textId="77777777" w:rsidTr="000114D5">
        <w:tc>
          <w:tcPr>
            <w:tcW w:w="7746" w:type="dxa"/>
            <w:gridSpan w:val="8"/>
            <w:shd w:val="clear" w:color="auto" w:fill="auto"/>
            <w:vAlign w:val="center"/>
          </w:tcPr>
          <w:p w14:paraId="48DE1D4E" w14:textId="77777777"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C1704B8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14:paraId="6A1CAFFA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6997FF4E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72A4C59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216499E8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614B50B8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8208A4" w:rsidRPr="008208A4" w14:paraId="110436D3" w14:textId="77777777" w:rsidTr="000114D5">
        <w:tc>
          <w:tcPr>
            <w:tcW w:w="534" w:type="dxa"/>
            <w:shd w:val="clear" w:color="auto" w:fill="auto"/>
            <w:vAlign w:val="center"/>
          </w:tcPr>
          <w:p w14:paraId="2B7124D0" w14:textId="77777777"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E9DF6A3" w14:textId="77777777"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D0B9218" w14:textId="77777777" w:rsidR="008208A4" w:rsidRPr="008208A4" w:rsidRDefault="008208A4" w:rsidP="000114D5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FF09C7A" w14:textId="77777777" w:rsidR="008208A4" w:rsidRPr="008208A4" w:rsidRDefault="008208A4" w:rsidP="000114D5">
            <w:pPr>
              <w:jc w:val="center"/>
            </w:pPr>
            <w:r>
              <w:t>75,85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0CAFD49B" w14:textId="77777777" w:rsidR="008208A4" w:rsidRPr="008208A4" w:rsidRDefault="008208A4" w:rsidP="000114D5">
            <w:pPr>
              <w:jc w:val="center"/>
            </w:pPr>
            <w:r>
              <w:t>8,28</w:t>
            </w:r>
          </w:p>
        </w:tc>
        <w:tc>
          <w:tcPr>
            <w:tcW w:w="714" w:type="dxa"/>
            <w:shd w:val="clear" w:color="auto" w:fill="auto"/>
            <w:vAlign w:val="center"/>
          </w:tcPr>
          <w:p w14:paraId="507C0172" w14:textId="77777777" w:rsidR="008208A4" w:rsidRPr="008208A4" w:rsidRDefault="008208A4" w:rsidP="000114D5">
            <w:pPr>
              <w:jc w:val="center"/>
            </w:pPr>
            <w:r>
              <w:t>8,26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5042AA" w14:textId="77777777" w:rsidR="008208A4" w:rsidRPr="008208A4" w:rsidRDefault="008208A4" w:rsidP="000114D5">
            <w:pPr>
              <w:jc w:val="center"/>
            </w:pPr>
            <w:r>
              <w:t>8,2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14:paraId="621A3BD6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14:paraId="237676E8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14:paraId="12BC66EB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60C50788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1BED529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6055938D" w14:textId="77777777" w:rsidTr="000114D5">
        <w:tc>
          <w:tcPr>
            <w:tcW w:w="7746" w:type="dxa"/>
            <w:gridSpan w:val="8"/>
            <w:shd w:val="clear" w:color="auto" w:fill="auto"/>
            <w:vAlign w:val="center"/>
          </w:tcPr>
          <w:p w14:paraId="69B80795" w14:textId="77777777"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407C22F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14:paraId="48B163DC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5850C025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2CE82163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02ADEB77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4E0A7817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8208A4" w:rsidRPr="008208A4" w14:paraId="55D1C187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652EF74A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1CBFCC9C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6AFA3B3F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8208A4" w:rsidRPr="008208A4" w14:paraId="3594CE3B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51945BB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4A7516BD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28B88939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8208A4" w:rsidRPr="008208A4" w14:paraId="67E8B53D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8F631FF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8208A4" w:rsidRPr="008208A4" w14:paraId="257F6461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657DC870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1B697027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233AA219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8208A4" w:rsidRPr="008208A4" w14:paraId="1F5EB638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37003E31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6CE8F4B7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F8142B6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8208A4" w:rsidRPr="008208A4" w14:paraId="41D8BF58" w14:textId="77777777" w:rsidTr="000114D5">
        <w:tc>
          <w:tcPr>
            <w:tcW w:w="534" w:type="dxa"/>
            <w:shd w:val="clear" w:color="auto" w:fill="auto"/>
            <w:vAlign w:val="center"/>
          </w:tcPr>
          <w:p w14:paraId="4000FDF3" w14:textId="77777777"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11B3BA8" w14:textId="77777777"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CCC507C" w14:textId="77777777" w:rsidR="008208A4" w:rsidRPr="008208A4" w:rsidRDefault="008208A4" w:rsidP="000114D5">
            <w:pPr>
              <w:jc w:val="center"/>
            </w:pPr>
            <w:r>
              <w:t>1500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5385E39" w14:textId="77777777" w:rsidR="008208A4" w:rsidRPr="008208A4" w:rsidRDefault="008208A4" w:rsidP="000114D5">
            <w:pPr>
              <w:jc w:val="center"/>
            </w:pPr>
            <w:r>
              <w:t>58,34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2E836007" w14:textId="77777777" w:rsidR="008208A4" w:rsidRPr="008208A4" w:rsidRDefault="008208A4" w:rsidP="000114D5">
            <w:pPr>
              <w:jc w:val="center"/>
            </w:pPr>
            <w:r>
              <w:t>3,08</w:t>
            </w:r>
          </w:p>
        </w:tc>
        <w:tc>
          <w:tcPr>
            <w:tcW w:w="714" w:type="dxa"/>
            <w:shd w:val="clear" w:color="auto" w:fill="auto"/>
            <w:vAlign w:val="center"/>
          </w:tcPr>
          <w:p w14:paraId="0107A7EE" w14:textId="77777777" w:rsidR="008208A4" w:rsidRPr="008208A4" w:rsidRDefault="008208A4" w:rsidP="000114D5">
            <w:pPr>
              <w:jc w:val="center"/>
            </w:pPr>
            <w:r>
              <w:t>2,99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C1F3D9" w14:textId="77777777" w:rsidR="008208A4" w:rsidRPr="008208A4" w:rsidRDefault="008208A4" w:rsidP="000114D5">
            <w:pPr>
              <w:jc w:val="center"/>
            </w:pPr>
            <w:r>
              <w:t>2,65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14:paraId="34B48544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14:paraId="0C695C98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14:paraId="4111F35C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68B1D67A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97E0028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5215A5EF" w14:textId="77777777" w:rsidTr="000114D5">
        <w:tc>
          <w:tcPr>
            <w:tcW w:w="7746" w:type="dxa"/>
            <w:gridSpan w:val="8"/>
            <w:shd w:val="clear" w:color="auto" w:fill="auto"/>
            <w:vAlign w:val="center"/>
          </w:tcPr>
          <w:p w14:paraId="33317161" w14:textId="77777777" w:rsidR="008208A4" w:rsidRPr="008208A4" w:rsidRDefault="008208A4" w:rsidP="000114D5">
            <w:r>
              <w:lastRenderedPageBreak/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AD76AFC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14:paraId="053009BC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1EF23004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C28BE34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3ECE2FB2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238BA1E2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8208A4" w:rsidRPr="008208A4" w14:paraId="706016BF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7089C47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3C9F9AC6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31559E1D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8208A4" w:rsidRPr="008208A4" w14:paraId="68F4CDE0" w14:textId="77777777" w:rsidTr="000114D5">
        <w:tc>
          <w:tcPr>
            <w:tcW w:w="534" w:type="dxa"/>
            <w:shd w:val="clear" w:color="auto" w:fill="auto"/>
            <w:vAlign w:val="center"/>
          </w:tcPr>
          <w:p w14:paraId="52016868" w14:textId="77777777"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B0F4CC1" w14:textId="77777777"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5003BF7" w14:textId="77777777" w:rsidR="008208A4" w:rsidRPr="008208A4" w:rsidRDefault="008208A4" w:rsidP="000114D5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50940E1" w14:textId="77777777" w:rsidR="008208A4" w:rsidRPr="008208A4" w:rsidRDefault="008208A4" w:rsidP="000114D5">
            <w:pPr>
              <w:jc w:val="center"/>
            </w:pPr>
            <w:r>
              <w:t>78,08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2F0AE2E3" w14:textId="77777777" w:rsidR="008208A4" w:rsidRPr="008208A4" w:rsidRDefault="008208A4" w:rsidP="000114D5">
            <w:pPr>
              <w:jc w:val="center"/>
            </w:pPr>
            <w:r>
              <w:t>21,41</w:t>
            </w:r>
          </w:p>
        </w:tc>
        <w:tc>
          <w:tcPr>
            <w:tcW w:w="714" w:type="dxa"/>
            <w:shd w:val="clear" w:color="auto" w:fill="auto"/>
            <w:vAlign w:val="center"/>
          </w:tcPr>
          <w:p w14:paraId="4FAEEE90" w14:textId="77777777" w:rsidR="008208A4" w:rsidRPr="008208A4" w:rsidRDefault="008208A4" w:rsidP="000114D5">
            <w:pPr>
              <w:jc w:val="center"/>
            </w:pPr>
            <w:r>
              <w:t>21,35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02EAD3" w14:textId="77777777" w:rsidR="008208A4" w:rsidRPr="008208A4" w:rsidRDefault="008208A4" w:rsidP="000114D5">
            <w:pPr>
              <w:jc w:val="center"/>
            </w:pPr>
            <w:r>
              <w:t>21,21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14:paraId="5BF75254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14:paraId="3A1E4AC4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14:paraId="37270A69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6FC72360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5A513C9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1B7A5F89" w14:textId="77777777" w:rsidTr="000114D5">
        <w:tc>
          <w:tcPr>
            <w:tcW w:w="7746" w:type="dxa"/>
            <w:gridSpan w:val="8"/>
            <w:shd w:val="clear" w:color="auto" w:fill="auto"/>
            <w:vAlign w:val="center"/>
          </w:tcPr>
          <w:p w14:paraId="128AEBA3" w14:textId="77777777"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67E76D9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14:paraId="6CA24A3B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2906ACC0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01E0A36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309E1CE5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40AFBACD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8208A4" w:rsidRPr="008208A4" w14:paraId="55E5389A" w14:textId="77777777" w:rsidTr="000114D5">
        <w:tc>
          <w:tcPr>
            <w:tcW w:w="534" w:type="dxa"/>
            <w:shd w:val="clear" w:color="auto" w:fill="auto"/>
            <w:vAlign w:val="center"/>
          </w:tcPr>
          <w:p w14:paraId="3CC74F8A" w14:textId="77777777" w:rsidR="008208A4" w:rsidRPr="008208A4" w:rsidRDefault="008208A4" w:rsidP="000114D5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5432C83" w14:textId="77777777" w:rsidR="008208A4" w:rsidRPr="008208A4" w:rsidRDefault="008208A4" w:rsidP="000114D5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D0F6D17" w14:textId="77777777" w:rsidR="008208A4" w:rsidRPr="008208A4" w:rsidRDefault="008208A4" w:rsidP="000114D5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3D8DA7C" w14:textId="77777777" w:rsidR="008208A4" w:rsidRPr="008208A4" w:rsidRDefault="008208A4" w:rsidP="000114D5">
            <w:pPr>
              <w:jc w:val="center"/>
            </w:pPr>
            <w:r>
              <w:t>75,85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01427355" w14:textId="77777777" w:rsidR="008208A4" w:rsidRPr="008208A4" w:rsidRDefault="008208A4" w:rsidP="000114D5">
            <w:pPr>
              <w:jc w:val="center"/>
            </w:pPr>
            <w:r>
              <w:t>8,28</w:t>
            </w:r>
          </w:p>
        </w:tc>
        <w:tc>
          <w:tcPr>
            <w:tcW w:w="714" w:type="dxa"/>
            <w:shd w:val="clear" w:color="auto" w:fill="auto"/>
            <w:vAlign w:val="center"/>
          </w:tcPr>
          <w:p w14:paraId="6D4F44C4" w14:textId="77777777" w:rsidR="008208A4" w:rsidRPr="008208A4" w:rsidRDefault="008208A4" w:rsidP="000114D5">
            <w:pPr>
              <w:jc w:val="center"/>
            </w:pPr>
            <w:r>
              <w:t>8,26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50DF896" w14:textId="77777777" w:rsidR="008208A4" w:rsidRPr="008208A4" w:rsidRDefault="008208A4" w:rsidP="000114D5">
            <w:pPr>
              <w:jc w:val="center"/>
            </w:pPr>
            <w:r>
              <w:t>8,2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14:paraId="5406485D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14:paraId="101308A1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14:paraId="453ED118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15E85FEF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EB521FA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495CC217" w14:textId="77777777" w:rsidTr="000114D5">
        <w:tc>
          <w:tcPr>
            <w:tcW w:w="7746" w:type="dxa"/>
            <w:gridSpan w:val="8"/>
            <w:shd w:val="clear" w:color="auto" w:fill="auto"/>
            <w:vAlign w:val="center"/>
          </w:tcPr>
          <w:p w14:paraId="55B96268" w14:textId="77777777" w:rsidR="008208A4" w:rsidRPr="008208A4" w:rsidRDefault="008208A4" w:rsidP="000114D5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4401104A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14:paraId="77DABEEC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1DDB4DFC" w14:textId="77777777" w:rsidR="008208A4" w:rsidRPr="008208A4" w:rsidRDefault="008208A4" w:rsidP="000114D5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14B85E8" w14:textId="77777777" w:rsidR="008208A4" w:rsidRPr="008208A4" w:rsidRDefault="008208A4" w:rsidP="000114D5">
            <w:pPr>
              <w:jc w:val="center"/>
            </w:pPr>
            <w:r>
              <w:t>0,5</w:t>
            </w:r>
          </w:p>
        </w:tc>
      </w:tr>
      <w:tr w:rsidR="008208A4" w:rsidRPr="008208A4" w14:paraId="2C28A264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68EB7AA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8208A4" w:rsidRPr="008208A4" w14:paraId="1D44AC84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2DEAA18F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49B42CE6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6E9AF4F4" w14:textId="77777777" w:rsidR="008208A4" w:rsidRPr="008208A4" w:rsidRDefault="008208A4" w:rsidP="000114D5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8208A4" w:rsidRPr="008208A4" w14:paraId="3B5889EE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202B61ED" w14:textId="77777777" w:rsidR="008208A4" w:rsidRPr="008208A4" w:rsidRDefault="008208A4" w:rsidP="000114D5">
            <w:pPr>
              <w:jc w:val="center"/>
            </w:pPr>
            <w:r>
              <w:t>Опасные сигналы не обнаружены</w:t>
            </w:r>
          </w:p>
        </w:tc>
      </w:tr>
    </w:tbl>
    <w:p w14:paraId="4EB03837" w14:textId="77777777" w:rsidR="008208A4" w:rsidRPr="008208A4" w:rsidRDefault="008208A4" w:rsidP="008208A4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14:paraId="59697E21" w14:textId="77777777" w:rsidR="008208A4" w:rsidRPr="008208A4" w:rsidRDefault="008208A4" w:rsidP="008208A4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8208A4">
        <w:rPr>
          <w:b/>
          <w:sz w:val="24"/>
          <w:szCs w:val="24"/>
        </w:rPr>
        <w:t>Таблица 6 (</w:t>
      </w:r>
      <w:r w:rsidRPr="008208A4">
        <w:rPr>
          <w:sz w:val="24"/>
          <w:szCs w:val="24"/>
        </w:rPr>
        <w:t>Расчет</w:t>
      </w:r>
      <w:r w:rsidRPr="008208A4">
        <w:rPr>
          <w:sz w:val="24"/>
          <w:szCs w:val="24"/>
          <w:lang w:val="en-US"/>
        </w:rPr>
        <w:t xml:space="preserve"> </w:t>
      </w:r>
      <w:r w:rsidRPr="008208A4">
        <w:rPr>
          <w:sz w:val="24"/>
          <w:szCs w:val="24"/>
        </w:rPr>
        <w:t>М</w:t>
      </w:r>
      <w:r w:rsidRPr="008208A4">
        <w:rPr>
          <w:b/>
          <w:sz w:val="24"/>
          <w:szCs w:val="24"/>
        </w:rPr>
        <w:t xml:space="preserve">) </w:t>
      </w:r>
    </w:p>
    <w:p w14:paraId="3F18A443" w14:textId="77777777" w:rsidR="008208A4" w:rsidRPr="008208A4" w:rsidRDefault="008208A4" w:rsidP="008208A4">
      <w:pPr>
        <w:keepNext/>
        <w:keepLines/>
        <w:spacing w:line="276" w:lineRule="auto"/>
        <w:ind w:firstLine="709"/>
      </w:pPr>
      <w:r w:rsidRPr="008208A4">
        <w:t>(Для 3 категории)</w:t>
      </w:r>
    </w:p>
    <w:p w14:paraId="2F6263E0" w14:textId="77777777" w:rsidR="008208A4" w:rsidRPr="008208A4" w:rsidRDefault="008208A4" w:rsidP="008208A4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217"/>
        <w:gridCol w:w="1352"/>
        <w:gridCol w:w="1352"/>
        <w:gridCol w:w="807"/>
        <w:gridCol w:w="681"/>
        <w:gridCol w:w="811"/>
        <w:gridCol w:w="661"/>
        <w:gridCol w:w="791"/>
        <w:gridCol w:w="793"/>
        <w:gridCol w:w="697"/>
        <w:gridCol w:w="466"/>
      </w:tblGrid>
      <w:tr w:rsidR="008208A4" w:rsidRPr="008208A4" w14:paraId="35E28613" w14:textId="77777777" w:rsidTr="000114D5">
        <w:trPr>
          <w:gridAfter w:val="1"/>
          <w:wAfter w:w="360" w:type="dxa"/>
        </w:trPr>
        <w:tc>
          <w:tcPr>
            <w:tcW w:w="263" w:type="pct"/>
            <w:vAlign w:val="center"/>
          </w:tcPr>
          <w:p w14:paraId="6C9E516D" w14:textId="77777777"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  <w:lang w:val="en-US"/>
              </w:rPr>
              <w:t>i</w:t>
            </w:r>
          </w:p>
        </w:tc>
        <w:tc>
          <w:tcPr>
            <w:tcW w:w="629" w:type="pct"/>
            <w:vAlign w:val="center"/>
          </w:tcPr>
          <w:p w14:paraId="10A6C6A0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f</w:t>
            </w:r>
            <w:r w:rsidRPr="008208A4">
              <w:rPr>
                <w:b/>
                <w:vertAlign w:val="subscript"/>
                <w:lang w:val="en-US"/>
              </w:rPr>
              <w:t>нi</w:t>
            </w:r>
            <w:r w:rsidRPr="008208A4">
              <w:rPr>
                <w:b/>
                <w:lang w:val="en-US"/>
              </w:rPr>
              <w:t>, МГц</w:t>
            </w:r>
          </w:p>
        </w:tc>
        <w:tc>
          <w:tcPr>
            <w:tcW w:w="699" w:type="pct"/>
            <w:vAlign w:val="center"/>
          </w:tcPr>
          <w:p w14:paraId="691E9DB2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f</w:t>
            </w:r>
            <w:r w:rsidRPr="008208A4">
              <w:rPr>
                <w:b/>
                <w:vertAlign w:val="subscript"/>
                <w:lang w:val="en-US"/>
              </w:rPr>
              <w:t>вi</w:t>
            </w:r>
            <w:r w:rsidRPr="008208A4">
              <w:rPr>
                <w:b/>
                <w:lang w:val="en-US"/>
              </w:rPr>
              <w:t>, МГц</w:t>
            </w:r>
          </w:p>
        </w:tc>
        <w:tc>
          <w:tcPr>
            <w:tcW w:w="699" w:type="pct"/>
            <w:vAlign w:val="center"/>
          </w:tcPr>
          <w:p w14:paraId="5694B0FF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  <w:lang w:val="en-US"/>
              </w:rPr>
              <w:t>ρH</w:t>
            </w:r>
            <w:r w:rsidRPr="008208A4">
              <w:rPr>
                <w:b/>
                <w:vertAlign w:val="subscript"/>
              </w:rPr>
              <w:t>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  <w:vertAlign w:val="subscript"/>
              </w:rPr>
              <w:t xml:space="preserve"> </w:t>
            </w:r>
            <w:r w:rsidRPr="008208A4">
              <w:rPr>
                <w:b/>
                <w:vertAlign w:val="subscript"/>
                <w:lang w:val="en-US"/>
              </w:rPr>
              <w:t>max</w:t>
            </w:r>
            <w:r w:rsidRPr="008208A4">
              <w:rPr>
                <w:b/>
              </w:rPr>
              <w:t>, дБ (мкВ/м)</w:t>
            </w:r>
          </w:p>
        </w:tc>
        <w:tc>
          <w:tcPr>
            <w:tcW w:w="417" w:type="pct"/>
            <w:vAlign w:val="center"/>
          </w:tcPr>
          <w:p w14:paraId="2156FFBB" w14:textId="77777777"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ст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52" w:type="pct"/>
            <w:vAlign w:val="center"/>
          </w:tcPr>
          <w:p w14:paraId="219D5B4A" w14:textId="77777777" w:rsidR="008208A4" w:rsidRPr="008208A4" w:rsidRDefault="008208A4" w:rsidP="000114D5">
            <w:pPr>
              <w:jc w:val="center"/>
              <w:rPr>
                <w:b/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воз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14:paraId="2CC3DBC2" w14:textId="77777777" w:rsidR="008208A4" w:rsidRPr="008208A4" w:rsidRDefault="008208A4" w:rsidP="000114D5">
            <w:pPr>
              <w:jc w:val="center"/>
              <w:rPr>
                <w:lang w:val="en-US"/>
              </w:rPr>
            </w:pPr>
            <w:r w:rsidRPr="008208A4">
              <w:rPr>
                <w:b/>
              </w:rPr>
              <w:t>Δ</w:t>
            </w:r>
            <w:r w:rsidRPr="008208A4">
              <w:rPr>
                <w:b/>
                <w:vertAlign w:val="superscript"/>
              </w:rPr>
              <w:t>1</w:t>
            </w:r>
            <w:r w:rsidRPr="008208A4">
              <w:rPr>
                <w:b/>
                <w:vertAlign w:val="subscript"/>
              </w:rPr>
              <w:t>нос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42" w:type="pct"/>
            <w:vAlign w:val="center"/>
          </w:tcPr>
          <w:p w14:paraId="70D26BF4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2ст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409" w:type="pct"/>
            <w:vAlign w:val="center"/>
          </w:tcPr>
          <w:p w14:paraId="53845E9C" w14:textId="77777777" w:rsidR="008208A4" w:rsidRPr="008208A4" w:rsidRDefault="008208A4" w:rsidP="000114D5">
            <w:pPr>
              <w:jc w:val="center"/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2воз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410" w:type="pct"/>
            <w:vAlign w:val="center"/>
          </w:tcPr>
          <w:p w14:paraId="182E60F7" w14:textId="77777777" w:rsidR="008208A4" w:rsidRPr="008208A4" w:rsidRDefault="008208A4" w:rsidP="000114D5">
            <w:pPr>
              <w:jc w:val="center"/>
            </w:pPr>
            <w:r w:rsidRPr="008208A4">
              <w:rPr>
                <w:b/>
              </w:rPr>
              <w:t>R</w:t>
            </w:r>
            <w:r w:rsidRPr="008208A4">
              <w:rPr>
                <w:b/>
                <w:vertAlign w:val="subscript"/>
              </w:rPr>
              <w:t>2нос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</w:rPr>
              <w:t>, м</w:t>
            </w:r>
          </w:p>
        </w:tc>
        <w:tc>
          <w:tcPr>
            <w:tcW w:w="361" w:type="pct"/>
            <w:vAlign w:val="center"/>
          </w:tcPr>
          <w:p w14:paraId="464A927C" w14:textId="77777777" w:rsidR="008208A4" w:rsidRPr="008208A4" w:rsidRDefault="008208A4" w:rsidP="000114D5">
            <w:pPr>
              <w:jc w:val="center"/>
              <w:rPr>
                <w:b/>
              </w:rPr>
            </w:pPr>
            <w:r w:rsidRPr="008208A4">
              <w:rPr>
                <w:b/>
                <w:lang w:val="en-US"/>
              </w:rPr>
              <w:t>r</w:t>
            </w:r>
            <w:r w:rsidRPr="008208A4">
              <w:rPr>
                <w:b/>
                <w:vertAlign w:val="subscript"/>
              </w:rPr>
              <w:t>1</w:t>
            </w:r>
            <w:r w:rsidRPr="008208A4">
              <w:rPr>
                <w:b/>
                <w:vertAlign w:val="subscript"/>
                <w:lang w:val="en-US"/>
              </w:rPr>
              <w:t>i</w:t>
            </w:r>
            <w:r w:rsidRPr="008208A4">
              <w:rPr>
                <w:b/>
                <w:lang w:val="en-US"/>
              </w:rPr>
              <w:t>, м</w:t>
            </w:r>
          </w:p>
        </w:tc>
      </w:tr>
      <w:tr w:rsidR="008208A4" w:rsidRPr="008208A4" w14:paraId="48AADADC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4E3E5760" w14:textId="77777777" w:rsidR="008208A4" w:rsidRPr="008208A4" w:rsidRDefault="008208A4" w:rsidP="00887F52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8208A4" w:rsidRPr="008208A4" w14:paraId="215065F8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5D9B13B8" w14:textId="77777777"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8208A4" w:rsidRPr="008208A4" w14:paraId="415C6199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246492B1" w14:textId="77777777"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2B414F9B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1019077F" w14:textId="77777777"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8208A4" w:rsidRPr="008208A4" w14:paraId="6E5B8A05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397B731" w14:textId="77777777"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298D1428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48CADD00" w14:textId="77777777"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8208A4" w:rsidRPr="008208A4" w14:paraId="22F44C9B" w14:textId="77777777" w:rsidTr="000114D5">
        <w:tc>
          <w:tcPr>
            <w:tcW w:w="534" w:type="dxa"/>
            <w:shd w:val="clear" w:color="auto" w:fill="auto"/>
            <w:vAlign w:val="center"/>
          </w:tcPr>
          <w:p w14:paraId="244AFD21" w14:textId="77777777" w:rsidR="008208A4" w:rsidRPr="008208A4" w:rsidRDefault="008208A4" w:rsidP="00887F52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BDD901C" w14:textId="77777777" w:rsidR="008208A4" w:rsidRPr="008208A4" w:rsidRDefault="008208A4" w:rsidP="00887F52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DEE7A0F" w14:textId="77777777" w:rsidR="008208A4" w:rsidRPr="008208A4" w:rsidRDefault="008208A4" w:rsidP="00887F52">
            <w:pPr>
              <w:jc w:val="center"/>
            </w:pPr>
            <w:r>
              <w:t>1500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0CD5CE7" w14:textId="77777777" w:rsidR="008208A4" w:rsidRPr="008208A4" w:rsidRDefault="008208A4" w:rsidP="00887F52">
            <w:pPr>
              <w:jc w:val="center"/>
            </w:pPr>
            <w:r>
              <w:t>58,34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5171E062" w14:textId="77777777" w:rsidR="008208A4" w:rsidRPr="008208A4" w:rsidRDefault="008208A4" w:rsidP="00887F52">
            <w:pPr>
              <w:jc w:val="center"/>
            </w:pPr>
            <w:r>
              <w:t>3,08</w:t>
            </w:r>
          </w:p>
        </w:tc>
        <w:tc>
          <w:tcPr>
            <w:tcW w:w="714" w:type="dxa"/>
            <w:shd w:val="clear" w:color="auto" w:fill="auto"/>
            <w:vAlign w:val="center"/>
          </w:tcPr>
          <w:p w14:paraId="18BA00F9" w14:textId="77777777" w:rsidR="008208A4" w:rsidRPr="008208A4" w:rsidRDefault="008208A4" w:rsidP="00887F52">
            <w:pPr>
              <w:jc w:val="center"/>
            </w:pPr>
            <w:r>
              <w:t>2,99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C3FD1E" w14:textId="77777777" w:rsidR="008208A4" w:rsidRPr="008208A4" w:rsidRDefault="008208A4" w:rsidP="00887F52">
            <w:pPr>
              <w:jc w:val="center"/>
            </w:pPr>
            <w:r>
              <w:t>2,65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14:paraId="23D22544" w14:textId="77777777" w:rsidR="008208A4" w:rsidRPr="008208A4" w:rsidRDefault="008208A4" w:rsidP="00887F52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14:paraId="4FEC727A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14:paraId="3CF084D1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72241F3D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6ECF54C7" w14:textId="77777777"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14:paraId="11A4D92B" w14:textId="77777777" w:rsidTr="000114D5">
        <w:tc>
          <w:tcPr>
            <w:tcW w:w="7746" w:type="dxa"/>
            <w:gridSpan w:val="8"/>
            <w:shd w:val="clear" w:color="auto" w:fill="auto"/>
            <w:vAlign w:val="center"/>
          </w:tcPr>
          <w:p w14:paraId="112BA8F5" w14:textId="77777777" w:rsidR="008208A4" w:rsidRPr="008208A4" w:rsidRDefault="008208A4" w:rsidP="00887F52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2FD7FE4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14:paraId="62203334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085948E1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644DA44C" w14:textId="77777777"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14:paraId="410081E8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7C2C0D20" w14:textId="77777777"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8208A4" w:rsidRPr="008208A4" w14:paraId="32BF3998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4B846FBB" w14:textId="77777777"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49313C63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6D113BD5" w14:textId="77777777"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8208A4" w:rsidRPr="008208A4" w14:paraId="17B2EFC2" w14:textId="77777777" w:rsidTr="000114D5">
        <w:tc>
          <w:tcPr>
            <w:tcW w:w="534" w:type="dxa"/>
            <w:shd w:val="clear" w:color="auto" w:fill="auto"/>
            <w:vAlign w:val="center"/>
          </w:tcPr>
          <w:p w14:paraId="00E66BEC" w14:textId="77777777" w:rsidR="008208A4" w:rsidRPr="008208A4" w:rsidRDefault="008208A4" w:rsidP="00887F52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2C6FAED" w14:textId="77777777" w:rsidR="008208A4" w:rsidRPr="008208A4" w:rsidRDefault="008208A4" w:rsidP="00887F52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69526CC" w14:textId="77777777" w:rsidR="008208A4" w:rsidRPr="008208A4" w:rsidRDefault="008208A4" w:rsidP="00887F52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2FE3723" w14:textId="77777777" w:rsidR="008208A4" w:rsidRPr="008208A4" w:rsidRDefault="008208A4" w:rsidP="00887F52">
            <w:pPr>
              <w:jc w:val="center"/>
            </w:pPr>
            <w:r>
              <w:t>78,08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4D9625C3" w14:textId="77777777" w:rsidR="008208A4" w:rsidRPr="008208A4" w:rsidRDefault="008208A4" w:rsidP="00887F52">
            <w:pPr>
              <w:jc w:val="center"/>
            </w:pPr>
            <w:r>
              <w:t>21,41</w:t>
            </w:r>
          </w:p>
        </w:tc>
        <w:tc>
          <w:tcPr>
            <w:tcW w:w="714" w:type="dxa"/>
            <w:shd w:val="clear" w:color="auto" w:fill="auto"/>
            <w:vAlign w:val="center"/>
          </w:tcPr>
          <w:p w14:paraId="143380D6" w14:textId="77777777" w:rsidR="008208A4" w:rsidRPr="008208A4" w:rsidRDefault="008208A4" w:rsidP="00887F52">
            <w:pPr>
              <w:jc w:val="center"/>
            </w:pPr>
            <w:r>
              <w:t>21,35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6E240CD" w14:textId="77777777" w:rsidR="008208A4" w:rsidRPr="008208A4" w:rsidRDefault="008208A4" w:rsidP="00887F52">
            <w:pPr>
              <w:jc w:val="center"/>
            </w:pPr>
            <w:r>
              <w:t>21,21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14:paraId="00DCAEA6" w14:textId="77777777" w:rsidR="008208A4" w:rsidRPr="008208A4" w:rsidRDefault="008208A4" w:rsidP="00887F52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14:paraId="2D24D64C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14:paraId="793DD9BB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54D6C225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4DE2FA8E" w14:textId="77777777"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14:paraId="26BD9653" w14:textId="77777777" w:rsidTr="000114D5">
        <w:tc>
          <w:tcPr>
            <w:tcW w:w="7746" w:type="dxa"/>
            <w:gridSpan w:val="8"/>
            <w:shd w:val="clear" w:color="auto" w:fill="auto"/>
            <w:vAlign w:val="center"/>
          </w:tcPr>
          <w:p w14:paraId="46A4949B" w14:textId="77777777" w:rsidR="008208A4" w:rsidRPr="008208A4" w:rsidRDefault="008208A4" w:rsidP="00887F52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2E5E1D1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14:paraId="3814CACB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10B4AC9C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7E4E8E7F" w14:textId="77777777"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14:paraId="7D16D7E1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523CAF1D" w14:textId="77777777"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8208A4" w:rsidRPr="008208A4" w14:paraId="5816AEA6" w14:textId="77777777" w:rsidTr="000114D5">
        <w:tc>
          <w:tcPr>
            <w:tcW w:w="534" w:type="dxa"/>
            <w:shd w:val="clear" w:color="auto" w:fill="auto"/>
            <w:vAlign w:val="center"/>
          </w:tcPr>
          <w:p w14:paraId="7064C59A" w14:textId="77777777" w:rsidR="008208A4" w:rsidRPr="008208A4" w:rsidRDefault="008208A4" w:rsidP="00887F52">
            <w:pPr>
              <w:jc w:val="center"/>
            </w:pPr>
            <w:r>
              <w:t>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4FD9051" w14:textId="77777777" w:rsidR="008208A4" w:rsidRPr="008208A4" w:rsidRDefault="008208A4" w:rsidP="00887F52">
            <w:pPr>
              <w:jc w:val="center"/>
            </w:pPr>
            <w:r>
              <w:t>0,009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E965880" w14:textId="77777777" w:rsidR="008208A4" w:rsidRPr="008208A4" w:rsidRDefault="008208A4" w:rsidP="00887F52">
            <w:pPr>
              <w:jc w:val="center"/>
            </w:pPr>
            <w:r>
              <w:t>125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8CE27FB" w14:textId="77777777" w:rsidR="008208A4" w:rsidRPr="008208A4" w:rsidRDefault="008208A4" w:rsidP="00887F52">
            <w:pPr>
              <w:jc w:val="center"/>
            </w:pPr>
            <w:r>
              <w:t>75,85</w:t>
            </w:r>
          </w:p>
        </w:tc>
        <w:tc>
          <w:tcPr>
            <w:tcW w:w="846" w:type="dxa"/>
            <w:shd w:val="clear" w:color="auto" w:fill="auto"/>
            <w:vAlign w:val="center"/>
          </w:tcPr>
          <w:p w14:paraId="37E076DD" w14:textId="77777777" w:rsidR="008208A4" w:rsidRPr="008208A4" w:rsidRDefault="008208A4" w:rsidP="00887F52">
            <w:pPr>
              <w:jc w:val="center"/>
            </w:pPr>
            <w:r>
              <w:t>8,28</w:t>
            </w:r>
          </w:p>
        </w:tc>
        <w:tc>
          <w:tcPr>
            <w:tcW w:w="714" w:type="dxa"/>
            <w:shd w:val="clear" w:color="auto" w:fill="auto"/>
            <w:vAlign w:val="center"/>
          </w:tcPr>
          <w:p w14:paraId="393CDC58" w14:textId="77777777" w:rsidR="008208A4" w:rsidRPr="008208A4" w:rsidRDefault="008208A4" w:rsidP="00887F52">
            <w:pPr>
              <w:jc w:val="center"/>
            </w:pPr>
            <w:r>
              <w:t>8,26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EDDF08F" w14:textId="77777777" w:rsidR="008208A4" w:rsidRPr="008208A4" w:rsidRDefault="008208A4" w:rsidP="00887F52">
            <w:pPr>
              <w:jc w:val="center"/>
            </w:pPr>
            <w:r>
              <w:t>8,2</w:t>
            </w:r>
          </w:p>
        </w:tc>
        <w:tc>
          <w:tcPr>
            <w:tcW w:w="693" w:type="dxa"/>
            <w:vMerge w:val="restart"/>
            <w:shd w:val="clear" w:color="auto" w:fill="auto"/>
            <w:vAlign w:val="center"/>
          </w:tcPr>
          <w:p w14:paraId="5362A0EC" w14:textId="77777777" w:rsidR="008208A4" w:rsidRPr="008208A4" w:rsidRDefault="008208A4" w:rsidP="00887F52">
            <w:pPr>
              <w:jc w:val="center"/>
            </w:pPr>
            <w:r>
              <w:t>0,5</w:t>
            </w:r>
          </w:p>
        </w:tc>
        <w:tc>
          <w:tcPr>
            <w:tcW w:w="829" w:type="dxa"/>
            <w:vMerge w:val="restart"/>
            <w:shd w:val="clear" w:color="auto" w:fill="auto"/>
            <w:vAlign w:val="center"/>
          </w:tcPr>
          <w:p w14:paraId="09C46B0F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vMerge w:val="restart"/>
            <w:shd w:val="clear" w:color="auto" w:fill="auto"/>
            <w:vAlign w:val="center"/>
          </w:tcPr>
          <w:p w14:paraId="4F4BD273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vMerge w:val="restart"/>
            <w:shd w:val="clear" w:color="auto" w:fill="auto"/>
            <w:vAlign w:val="center"/>
          </w:tcPr>
          <w:p w14:paraId="2AD561DE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57183E30" w14:textId="77777777"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14:paraId="250674EE" w14:textId="77777777" w:rsidTr="000114D5">
        <w:tc>
          <w:tcPr>
            <w:tcW w:w="7746" w:type="dxa"/>
            <w:gridSpan w:val="8"/>
            <w:shd w:val="clear" w:color="auto" w:fill="auto"/>
            <w:vAlign w:val="center"/>
          </w:tcPr>
          <w:p w14:paraId="7936EFC4" w14:textId="77777777" w:rsidR="008208A4" w:rsidRPr="008208A4" w:rsidRDefault="008208A4" w:rsidP="00887F52">
            <w:r>
              <w:t>Максимальные значения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4B992DC2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14:paraId="4E7D598C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39E1232E" w14:textId="77777777" w:rsidR="008208A4" w:rsidRPr="008208A4" w:rsidRDefault="008208A4" w:rsidP="00887F52">
            <w:pPr>
              <w:jc w:val="center"/>
            </w:pPr>
            <w:r>
              <w:t>2</w:t>
            </w:r>
          </w:p>
        </w:tc>
        <w:tc>
          <w:tcPr>
            <w:tcW w:w="0" w:type="dxa"/>
            <w:shd w:val="clear" w:color="auto" w:fill="auto"/>
            <w:vAlign w:val="center"/>
          </w:tcPr>
          <w:p w14:paraId="0D0F74F4" w14:textId="77777777" w:rsidR="008208A4" w:rsidRPr="008208A4" w:rsidRDefault="008208A4" w:rsidP="00887F52">
            <w:pPr>
              <w:jc w:val="center"/>
            </w:pPr>
            <w:r>
              <w:t>0,5</w:t>
            </w:r>
          </w:p>
        </w:tc>
      </w:tr>
      <w:tr w:rsidR="008208A4" w:rsidRPr="008208A4" w14:paraId="10252DBC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03C0A276" w14:textId="77777777"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8208A4" w:rsidRPr="008208A4" w14:paraId="3EA33D4A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7D5846DB" w14:textId="77777777"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  <w:tr w:rsidR="008208A4" w:rsidRPr="008208A4" w14:paraId="3483AD54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177311EF" w14:textId="77777777" w:rsidR="008208A4" w:rsidRPr="008208A4" w:rsidRDefault="008208A4" w:rsidP="00887F52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8208A4" w:rsidRPr="008208A4" w14:paraId="3FFFAF20" w14:textId="77777777" w:rsidTr="000114D5">
        <w:tc>
          <w:tcPr>
            <w:tcW w:w="10138" w:type="dxa"/>
            <w:gridSpan w:val="12"/>
            <w:shd w:val="clear" w:color="auto" w:fill="auto"/>
            <w:vAlign w:val="center"/>
          </w:tcPr>
          <w:p w14:paraId="3A9D4F80" w14:textId="77777777" w:rsidR="008208A4" w:rsidRPr="008208A4" w:rsidRDefault="008208A4" w:rsidP="00887F52">
            <w:pPr>
              <w:jc w:val="center"/>
            </w:pPr>
            <w:r>
              <w:t>Опасные сигналы не обнаружены</w:t>
            </w:r>
          </w:p>
        </w:tc>
      </w:tr>
    </w:tbl>
    <w:p w14:paraId="4EEE3F5B" w14:textId="77777777" w:rsidR="008208A4" w:rsidRDefault="008208A4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14:paraId="25017302" w14:textId="77777777" w:rsidR="009A0E1C" w:rsidRDefault="008208A4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7</w:t>
      </w:r>
      <w:r w:rsidR="00202220">
        <w:rPr>
          <w:b/>
          <w:sz w:val="24"/>
          <w:szCs w:val="24"/>
        </w:rPr>
        <w:t xml:space="preserve"> </w:t>
      </w:r>
      <w:r w:rsidR="00202220" w:rsidRPr="00E85B5B">
        <w:rPr>
          <w:b/>
          <w:sz w:val="24"/>
          <w:szCs w:val="24"/>
        </w:rPr>
        <w:t>(</w:t>
      </w:r>
      <w:r w:rsidR="00202220" w:rsidRPr="00202220">
        <w:rPr>
          <w:sz w:val="24"/>
          <w:szCs w:val="24"/>
        </w:rPr>
        <w:t>Цепи питания</w:t>
      </w:r>
      <w:r w:rsidR="00202220" w:rsidRPr="00E85B5B">
        <w:rPr>
          <w:b/>
          <w:sz w:val="24"/>
          <w:szCs w:val="24"/>
        </w:rPr>
        <w:t>)</w:t>
      </w:r>
      <w:r w:rsidR="009A0E1C" w:rsidRPr="009A0E1C">
        <w:rPr>
          <w:b/>
          <w:sz w:val="24"/>
          <w:szCs w:val="24"/>
        </w:rPr>
        <w:t xml:space="preserve"> </w:t>
      </w:r>
    </w:p>
    <w:p w14:paraId="43A5CB40" w14:textId="77777777" w:rsidR="00202220" w:rsidRDefault="004E207A" w:rsidP="00F00C80">
      <w:pPr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14:paraId="4A732094" w14:textId="77777777" w:rsidR="004E207A" w:rsidRPr="00202220" w:rsidRDefault="004E207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"/>
        <w:gridCol w:w="964"/>
        <w:gridCol w:w="857"/>
        <w:gridCol w:w="735"/>
        <w:gridCol w:w="735"/>
        <w:gridCol w:w="805"/>
        <w:gridCol w:w="787"/>
        <w:gridCol w:w="770"/>
        <w:gridCol w:w="787"/>
        <w:gridCol w:w="801"/>
        <w:gridCol w:w="852"/>
        <w:gridCol w:w="850"/>
        <w:gridCol w:w="813"/>
      </w:tblGrid>
      <w:tr w:rsidR="009A0E1C" w:rsidRPr="00185977" w14:paraId="1D414EF9" w14:textId="77777777" w:rsidTr="00E85B5B">
        <w:tc>
          <w:tcPr>
            <w:tcW w:w="189" w:type="pct"/>
            <w:vAlign w:val="center"/>
          </w:tcPr>
          <w:p w14:paraId="3DB5AECC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76" w:type="pct"/>
            <w:vAlign w:val="center"/>
          </w:tcPr>
          <w:p w14:paraId="7DFFAA90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423" w:type="pct"/>
            <w:vAlign w:val="center"/>
          </w:tcPr>
          <w:p w14:paraId="543F4A13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362" w:type="pct"/>
            <w:vAlign w:val="center"/>
          </w:tcPr>
          <w:p w14:paraId="1B09AD2C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362" w:type="pct"/>
            <w:vAlign w:val="center"/>
          </w:tcPr>
          <w:p w14:paraId="5D452489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397" w:type="pct"/>
            <w:vAlign w:val="center"/>
          </w:tcPr>
          <w:p w14:paraId="40977469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8" w:type="pct"/>
            <w:vAlign w:val="center"/>
          </w:tcPr>
          <w:p w14:paraId="0D59B56B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0" w:type="pct"/>
            <w:vAlign w:val="center"/>
          </w:tcPr>
          <w:p w14:paraId="4591721C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8" w:type="pct"/>
            <w:vAlign w:val="center"/>
          </w:tcPr>
          <w:p w14:paraId="77D36466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95" w:type="pct"/>
            <w:vAlign w:val="center"/>
          </w:tcPr>
          <w:p w14:paraId="03BFA128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20" w:type="pct"/>
            <w:vAlign w:val="center"/>
          </w:tcPr>
          <w:p w14:paraId="699637FF" w14:textId="77777777"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19" w:type="pct"/>
            <w:vAlign w:val="center"/>
          </w:tcPr>
          <w:p w14:paraId="42EF21E1" w14:textId="77777777"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02" w:type="pct"/>
            <w:vAlign w:val="center"/>
          </w:tcPr>
          <w:p w14:paraId="6AF39252" w14:textId="77777777"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</w:tr>
      <w:tr w:rsidR="009A0E1C" w:rsidRPr="00185977" w14:paraId="4D364EA1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6D7F719C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9A0E1C" w:rsidRPr="00185977" w14:paraId="5E227515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37735220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9A0E1C" w:rsidRPr="00185977" w14:paraId="7692F21B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6AF29033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18C9489A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7E5EE021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9A0E1C" w:rsidRPr="00185977" w14:paraId="11F13037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7CF30419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0648806B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6CD36EA4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9A0E1C" w:rsidRPr="00185977" w14:paraId="2E5D6E51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26733FA5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180BBA43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515DD6F1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14:paraId="256DAF49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14F56699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65355052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7BEA43BB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14:paraId="3591C90D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49574F80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49CE912C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34DAD29D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9A0E1C" w:rsidRPr="00185977" w14:paraId="7A083640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14A43169" w14:textId="77777777" w:rsidR="009A0E1C" w:rsidRPr="00185977" w:rsidRDefault="009A0E1C" w:rsidP="00E85B5B">
            <w:pPr>
              <w:jc w:val="center"/>
            </w:pPr>
            <w:r>
              <w:lastRenderedPageBreak/>
              <w:t>Опасные сигналы не обнаружены</w:t>
            </w:r>
          </w:p>
        </w:tc>
      </w:tr>
      <w:tr w:rsidR="009A0E1C" w:rsidRPr="00185977" w14:paraId="734D6014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28161C6E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14:paraId="17B0AD09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7A6BE157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233D0DE3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6FEAF16E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9A0E1C" w:rsidRPr="00185977" w14:paraId="5C348FB4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784A79EE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9A0E1C" w:rsidRPr="00185977" w14:paraId="464C1061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6779CA20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508D7D4C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6F1D4283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9A0E1C" w:rsidRPr="00185977" w14:paraId="028B64C4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5F0CA10D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3AC8C540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38A55C0A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9A0E1C" w:rsidRPr="00185977" w14:paraId="22282881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4343FC05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09F2DDA1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79A6AAC9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14:paraId="6F247CBE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452D1FA9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59000BCC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65D289DF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14:paraId="0CEEFC33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71D17E81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11EBCF24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474DE234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9A0E1C" w:rsidRPr="00185977" w14:paraId="3E7EF2C1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1E766149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14:paraId="0400802E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2733A9A9" w14:textId="77777777"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14:paraId="5CB7FA55" w14:textId="777777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14:paraId="224218A3" w14:textId="77777777"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14:paraId="190B75E8" w14:textId="77777777" w:rsidR="009A0E1C" w:rsidRDefault="009A0E1C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14:paraId="67B715C1" w14:textId="77777777" w:rsidR="006D3C3A" w:rsidRDefault="008208A4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8</w:t>
      </w:r>
      <w:r w:rsidR="006D3C3A">
        <w:rPr>
          <w:b/>
          <w:sz w:val="24"/>
          <w:szCs w:val="24"/>
        </w:rPr>
        <w:t xml:space="preserve"> </w:t>
      </w:r>
      <w:r w:rsidR="006D3C3A" w:rsidRPr="00E85B5B">
        <w:rPr>
          <w:b/>
          <w:sz w:val="24"/>
          <w:szCs w:val="24"/>
        </w:rPr>
        <w:t>(</w:t>
      </w:r>
      <w:r w:rsidR="006D3C3A" w:rsidRPr="00202220">
        <w:rPr>
          <w:sz w:val="24"/>
          <w:szCs w:val="24"/>
        </w:rPr>
        <w:t>Цепи питания</w:t>
      </w:r>
      <w:r w:rsidR="006D3C3A" w:rsidRPr="00E85B5B">
        <w:rPr>
          <w:b/>
          <w:sz w:val="24"/>
          <w:szCs w:val="24"/>
        </w:rPr>
        <w:t>)</w:t>
      </w:r>
      <w:r w:rsidR="006D3C3A" w:rsidRPr="009A0E1C">
        <w:rPr>
          <w:b/>
          <w:sz w:val="24"/>
          <w:szCs w:val="24"/>
        </w:rPr>
        <w:t xml:space="preserve"> </w:t>
      </w:r>
    </w:p>
    <w:p w14:paraId="75CA6A19" w14:textId="77777777" w:rsidR="006D3C3A" w:rsidRDefault="008256E2" w:rsidP="00F00C80">
      <w:pPr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p w14:paraId="71552AE1" w14:textId="77777777" w:rsidR="008256E2" w:rsidRPr="00202220" w:rsidRDefault="008256E2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"/>
        <w:gridCol w:w="965"/>
        <w:gridCol w:w="857"/>
        <w:gridCol w:w="735"/>
        <w:gridCol w:w="735"/>
        <w:gridCol w:w="805"/>
        <w:gridCol w:w="786"/>
        <w:gridCol w:w="770"/>
        <w:gridCol w:w="786"/>
        <w:gridCol w:w="800"/>
        <w:gridCol w:w="851"/>
        <w:gridCol w:w="849"/>
        <w:gridCol w:w="815"/>
      </w:tblGrid>
      <w:tr w:rsidR="006D3C3A" w:rsidRPr="00185977" w14:paraId="0F17D35B" w14:textId="77777777" w:rsidTr="006026DD">
        <w:tc>
          <w:tcPr>
            <w:tcW w:w="384" w:type="dxa"/>
            <w:vAlign w:val="center"/>
          </w:tcPr>
          <w:p w14:paraId="6B5AE5DC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965" w:type="dxa"/>
            <w:vAlign w:val="center"/>
          </w:tcPr>
          <w:p w14:paraId="193106F6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857" w:type="dxa"/>
            <w:vAlign w:val="center"/>
          </w:tcPr>
          <w:p w14:paraId="08E4BD59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735" w:type="dxa"/>
            <w:vAlign w:val="center"/>
          </w:tcPr>
          <w:p w14:paraId="4A40B8BA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735" w:type="dxa"/>
            <w:vAlign w:val="center"/>
          </w:tcPr>
          <w:p w14:paraId="2FFB96A8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805" w:type="dxa"/>
            <w:vAlign w:val="center"/>
          </w:tcPr>
          <w:p w14:paraId="61CF71C3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86" w:type="dxa"/>
            <w:vAlign w:val="center"/>
          </w:tcPr>
          <w:p w14:paraId="6E4C31A9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70" w:type="dxa"/>
            <w:vAlign w:val="center"/>
          </w:tcPr>
          <w:p w14:paraId="7C1A08D7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86" w:type="dxa"/>
            <w:vAlign w:val="center"/>
          </w:tcPr>
          <w:p w14:paraId="0DD22867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800" w:type="dxa"/>
            <w:vAlign w:val="center"/>
          </w:tcPr>
          <w:p w14:paraId="5264BA7A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51" w:type="dxa"/>
            <w:vAlign w:val="center"/>
          </w:tcPr>
          <w:p w14:paraId="7D52C9F6" w14:textId="77777777"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49" w:type="dxa"/>
            <w:vAlign w:val="center"/>
          </w:tcPr>
          <w:p w14:paraId="6C1AD4EE" w14:textId="77777777"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15" w:type="dxa"/>
            <w:vAlign w:val="center"/>
          </w:tcPr>
          <w:p w14:paraId="5C67A452" w14:textId="77777777"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</w:tr>
      <w:tr w:rsidR="006D3C3A" w:rsidRPr="00185977" w14:paraId="39E9A2D4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2013FD50" w14:textId="77777777" w:rsidR="006D3C3A" w:rsidRPr="00185977" w:rsidRDefault="006D3C3A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6D3C3A" w:rsidRPr="00185977" w14:paraId="6EAA46AA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531884C4" w14:textId="77777777"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(LVDS)</w:t>
            </w:r>
          </w:p>
        </w:tc>
      </w:tr>
      <w:tr w:rsidR="006D3C3A" w:rsidRPr="00185977" w14:paraId="00F9801F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1565E471" w14:textId="77777777"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14:paraId="7B2239DF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7EB4DA28" w14:textId="77777777"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вывода информации на монитор 1920x1080/60 (HDMI)</w:t>
            </w:r>
          </w:p>
        </w:tc>
      </w:tr>
      <w:tr w:rsidR="006D3C3A" w:rsidRPr="00185977" w14:paraId="59379F2C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6B1329CD" w14:textId="77777777"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14:paraId="147E3865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45E24502" w14:textId="77777777"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6D3C3A" w:rsidRPr="00185977" w14:paraId="2329C785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494625ED" w14:textId="77777777"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14:paraId="3F444423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14D80BAA" w14:textId="77777777"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6D3C3A" w:rsidRPr="00185977" w14:paraId="6D85871A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38F6C237" w14:textId="77777777"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14:paraId="3CB4EE78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369CE975" w14:textId="77777777"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6D3C3A" w:rsidRPr="00185977" w14:paraId="55B9F544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042D3795" w14:textId="77777777"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14:paraId="447C6709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5A031D00" w14:textId="77777777"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с принтером (USB)</w:t>
            </w:r>
          </w:p>
        </w:tc>
      </w:tr>
      <w:tr w:rsidR="006D3C3A" w:rsidRPr="00185977" w14:paraId="01470C90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73899C88" w14:textId="77777777"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14:paraId="77377DC2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1DB9AD3B" w14:textId="77777777"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6D3C3A" w:rsidRPr="00185977" w14:paraId="0B89F45C" w14:textId="777777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14:paraId="26E07234" w14:textId="77777777"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14:paraId="46701B21" w14:textId="77777777" w:rsidR="006D3C3A" w:rsidRDefault="006D3C3A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14:paraId="55CD932F" w14:textId="77777777" w:rsidR="00B1428E" w:rsidRPr="006D3C3A" w:rsidRDefault="006079BD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6D3C3A">
        <w:rPr>
          <w:b/>
          <w:sz w:val="24"/>
          <w:szCs w:val="24"/>
          <w:lang w:val="en-US"/>
        </w:rPr>
        <w:t>7 (</w:t>
      </w:r>
      <w:r w:rsidR="006D3C3A" w:rsidRPr="006D3C3A">
        <w:rPr>
          <w:sz w:val="24"/>
          <w:szCs w:val="24"/>
        </w:rPr>
        <w:t>Режимы</w:t>
      </w:r>
      <w:r w:rsidR="006D3C3A">
        <w:rPr>
          <w:b/>
          <w:sz w:val="24"/>
          <w:szCs w:val="24"/>
        </w:rPr>
        <w:t>)</w:t>
      </w:r>
    </w:p>
    <w:p w14:paraId="4A9455E1" w14:textId="77777777" w:rsidR="00997F38" w:rsidRPr="00185977" w:rsidRDefault="00997F38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10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9"/>
        <w:gridCol w:w="1559"/>
        <w:gridCol w:w="1418"/>
        <w:gridCol w:w="1134"/>
        <w:gridCol w:w="1559"/>
        <w:gridCol w:w="1417"/>
        <w:gridCol w:w="1348"/>
        <w:gridCol w:w="1348"/>
      </w:tblGrid>
      <w:tr w:rsidR="000C478C" w:rsidRPr="00185977" w14:paraId="27E1A6C0" w14:textId="77777777" w:rsidTr="00630369">
        <w:trPr>
          <w:cantSplit/>
          <w:jc w:val="center"/>
        </w:trPr>
        <w:tc>
          <w:tcPr>
            <w:tcW w:w="429" w:type="dxa"/>
            <w:shd w:val="clear" w:color="auto" w:fill="FFFFFF"/>
            <w:vAlign w:val="center"/>
          </w:tcPr>
          <w:p w14:paraId="37AF707B" w14:textId="77777777"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№</w:t>
            </w:r>
          </w:p>
          <w:p w14:paraId="607AED0F" w14:textId="77777777"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п/п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6E53223" w14:textId="77777777"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Режимы</w:t>
            </w:r>
          </w:p>
          <w:p w14:paraId="01C152D1" w14:textId="77777777"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обработки</w:t>
            </w:r>
          </w:p>
          <w:p w14:paraId="7092D731" w14:textId="77777777"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информации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4C5666A4" w14:textId="77777777"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Тип спектра тестового сигнала (дискретный, сплошной, смешанный)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9AC8B74" w14:textId="77777777"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Коэффициент, учитывающий разрядность кода Kn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B6EADDE" w14:textId="77777777"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Длительность единичного импульса тестового сигнала τ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010F77D" w14:textId="77777777"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Период повторения тестовых импульсов в тестовой последовательности Т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348" w:type="dxa"/>
            <w:shd w:val="clear" w:color="auto" w:fill="FFFFFF"/>
            <w:vAlign w:val="center"/>
          </w:tcPr>
          <w:p w14:paraId="65F34814" w14:textId="77777777" w:rsidR="000C478C" w:rsidRPr="00185977" w:rsidRDefault="000C478C" w:rsidP="00E85B5B">
            <w:pPr>
              <w:pStyle w:val="a9"/>
              <w:keepNext/>
              <w:keepLines/>
              <w:jc w:val="center"/>
              <w:rPr>
                <w:b/>
                <w:bCs/>
                <w:sz w:val="20"/>
              </w:rPr>
            </w:pPr>
            <w:r w:rsidRPr="00185977">
              <w:rPr>
                <w:b/>
                <w:sz w:val="20"/>
              </w:rPr>
              <w:t>Тактовая частота последовательности импульсов в структуре тест-сигнала Ft, кГц</w:t>
            </w:r>
          </w:p>
        </w:tc>
        <w:tc>
          <w:tcPr>
            <w:tcW w:w="1348" w:type="dxa"/>
            <w:shd w:val="clear" w:color="auto" w:fill="FFFFFF"/>
            <w:vAlign w:val="center"/>
          </w:tcPr>
          <w:p w14:paraId="41212705" w14:textId="77777777" w:rsidR="000C478C" w:rsidRPr="00185977" w:rsidRDefault="000C478C" w:rsidP="00E85B5B">
            <w:pPr>
              <w:keepNext/>
              <w:keepLines/>
              <w:jc w:val="center"/>
              <w:rPr>
                <w:b/>
                <w:bCs/>
              </w:rPr>
            </w:pPr>
            <w:r w:rsidRPr="00185977">
              <w:rPr>
                <w:b/>
              </w:rPr>
              <w:t xml:space="preserve">Норма эффективности защиты информации δ </w:t>
            </w:r>
            <w:r w:rsidRPr="00185977">
              <w:rPr>
                <w:b/>
                <w:bCs/>
              </w:rPr>
              <w:t xml:space="preserve">для объектов </w:t>
            </w:r>
          </w:p>
          <w:p w14:paraId="2FE2B90B" w14:textId="77777777"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bCs/>
              </w:rPr>
              <w:t>2; 3 категории</w:t>
            </w:r>
          </w:p>
        </w:tc>
      </w:tr>
      <w:tr w:rsidR="00630369" w14:paraId="60FA87CA" w14:textId="77777777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14:paraId="16C6DFBB" w14:textId="77777777"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681C373" w14:textId="77777777" w:rsidR="00630369" w:rsidRDefault="00630369" w:rsidP="00E85B5B">
            <w:pPr>
              <w:jc w:val="center"/>
            </w:pPr>
            <w:r>
              <w:t>Режим вывода информации на монитор 1920x1080/60 (LVDS)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340DAA" w14:textId="77777777"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FCE20A" w14:textId="77777777"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E7864B7" w14:textId="77777777" w:rsidR="00630369" w:rsidRDefault="00630369" w:rsidP="00E85B5B">
            <w:pPr>
              <w:jc w:val="center"/>
            </w:pPr>
            <w:r>
              <w:t>6,52060e-09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BBC741C" w14:textId="77777777" w:rsidR="00630369" w:rsidRDefault="00630369" w:rsidP="00E85B5B">
            <w:pPr>
              <w:jc w:val="center"/>
            </w:pPr>
            <w:r>
              <w:t>1,30412e-08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57BF0F6A" w14:textId="77777777" w:rsidR="00630369" w:rsidRDefault="00630369" w:rsidP="00E85B5B">
            <w:pPr>
              <w:jc w:val="center"/>
            </w:pPr>
            <w:r>
              <w:t>76680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57BF4D04" w14:textId="77777777" w:rsidR="00630369" w:rsidRDefault="00630369" w:rsidP="00E85B5B">
            <w:pPr>
              <w:jc w:val="center"/>
            </w:pPr>
            <w:r>
              <w:t>0.1; 0.1</w:t>
            </w:r>
          </w:p>
        </w:tc>
      </w:tr>
      <w:tr w:rsidR="00630369" w14:paraId="3344DFC6" w14:textId="77777777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14:paraId="06383B76" w14:textId="77777777" w:rsidR="00630369" w:rsidRDefault="00630369" w:rsidP="00E85B5B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64DC0A3" w14:textId="77777777" w:rsidR="00630369" w:rsidRDefault="00630369" w:rsidP="00E85B5B">
            <w:pPr>
              <w:jc w:val="center"/>
            </w:pPr>
            <w:r>
              <w:t xml:space="preserve">Режим вывода информации на </w:t>
            </w:r>
            <w:r>
              <w:lastRenderedPageBreak/>
              <w:t>монитор 1920x1080/60 (HDMI)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E3EB7B" w14:textId="77777777" w:rsidR="00630369" w:rsidRDefault="00630369" w:rsidP="00E85B5B">
            <w:pPr>
              <w:jc w:val="center"/>
            </w:pPr>
            <w:r>
              <w:lastRenderedPageBreak/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CDA55A" w14:textId="77777777"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D4D3519" w14:textId="77777777" w:rsidR="00630369" w:rsidRDefault="00630369" w:rsidP="00E85B5B">
            <w:pPr>
              <w:jc w:val="center"/>
            </w:pPr>
            <w:r>
              <w:t>3,22369e-09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5FB0442" w14:textId="77777777" w:rsidR="00630369" w:rsidRDefault="00630369" w:rsidP="00E85B5B">
            <w:pPr>
              <w:jc w:val="center"/>
            </w:pPr>
            <w:r>
              <w:t>6,44739e-09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59DF1B56" w14:textId="77777777" w:rsidR="00630369" w:rsidRDefault="00630369" w:rsidP="00E85B5B">
            <w:pPr>
              <w:jc w:val="center"/>
            </w:pPr>
            <w:r>
              <w:t>155101,3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5F289765" w14:textId="77777777" w:rsidR="00630369" w:rsidRDefault="00630369" w:rsidP="00E85B5B">
            <w:pPr>
              <w:jc w:val="center"/>
            </w:pPr>
            <w:r>
              <w:t>0.1; 0.1</w:t>
            </w:r>
          </w:p>
        </w:tc>
      </w:tr>
      <w:tr w:rsidR="00630369" w14:paraId="1CA5A8A1" w14:textId="77777777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14:paraId="74497FD9" w14:textId="77777777" w:rsidR="00630369" w:rsidRDefault="00630369" w:rsidP="00E85B5B">
            <w:pPr>
              <w:jc w:val="center"/>
            </w:pPr>
            <w: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2BAAEA1" w14:textId="77777777" w:rsidR="00630369" w:rsidRDefault="00630369" w:rsidP="00E85B5B">
            <w:pPr>
              <w:jc w:val="center"/>
            </w:pPr>
            <w:r>
              <w:t>Режим записи и/или считывания информации на оптический диск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CA27A4" w14:textId="77777777"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5F6730" w14:textId="77777777"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3068782" w14:textId="77777777" w:rsidR="00630369" w:rsidRDefault="00630369" w:rsidP="00E85B5B">
            <w:pPr>
              <w:jc w:val="center"/>
            </w:pPr>
            <w:r>
              <w:t>6,66666e-10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C8975CB" w14:textId="77777777" w:rsidR="00630369" w:rsidRDefault="00630369" w:rsidP="00E85B5B">
            <w:pPr>
              <w:jc w:val="center"/>
            </w:pPr>
            <w:r>
              <w:t>1,33333e-09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2078D86C" w14:textId="77777777" w:rsidR="00630369" w:rsidRDefault="00630369" w:rsidP="00E85B5B">
            <w:pPr>
              <w:jc w:val="center"/>
            </w:pPr>
            <w:r>
              <w:t>750000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57135B62" w14:textId="77777777"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14:paraId="502D39E9" w14:textId="77777777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14:paraId="1A42DCCA" w14:textId="77777777"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21D02FC" w14:textId="77777777" w:rsidR="00630369" w:rsidRDefault="00630369" w:rsidP="00E85B5B">
            <w:pPr>
              <w:jc w:val="center"/>
            </w:pPr>
            <w:r>
              <w:t>Режим набора информации с клавиатуры (USB)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E08299A" w14:textId="77777777"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30F1A8" w14:textId="77777777"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2B3857B" w14:textId="77777777" w:rsidR="00630369" w:rsidRDefault="00630369" w:rsidP="00E85B5B">
            <w:pPr>
              <w:jc w:val="center"/>
            </w:pPr>
            <w:r>
              <w:t>6,68002e-07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C14BC84" w14:textId="77777777" w:rsidR="00630369" w:rsidRDefault="00630369" w:rsidP="00E85B5B">
            <w:pPr>
              <w:jc w:val="center"/>
            </w:pPr>
            <w:r>
              <w:t>1,33600e-06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6290DEF4" w14:textId="77777777" w:rsidR="00630369" w:rsidRDefault="00630369" w:rsidP="00E85B5B">
            <w:pPr>
              <w:jc w:val="center"/>
            </w:pPr>
            <w:r>
              <w:t>748,5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6AC63006" w14:textId="77777777"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14:paraId="2DEAD6F6" w14:textId="77777777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14:paraId="7213707D" w14:textId="77777777" w:rsidR="00630369" w:rsidRDefault="00630369" w:rsidP="00E85B5B">
            <w:pPr>
              <w:jc w:val="center"/>
            </w:pPr>
            <w: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ECF6B3C" w14:textId="77777777" w:rsidR="00630369" w:rsidRDefault="00630369" w:rsidP="00E85B5B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651D881" w14:textId="77777777"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EBA282" w14:textId="77777777" w:rsidR="00630369" w:rsidRDefault="00630369" w:rsidP="00E85B5B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6C6204D" w14:textId="77777777"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9D22A53" w14:textId="77777777"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6EAE91C2" w14:textId="77777777"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3A1AB6FD" w14:textId="77777777"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14:paraId="3162B29D" w14:textId="77777777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14:paraId="2545670C" w14:textId="77777777" w:rsidR="00630369" w:rsidRDefault="00630369" w:rsidP="00E85B5B">
            <w:pPr>
              <w:jc w:val="center"/>
            </w:pPr>
            <w: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8EFC5E" w14:textId="77777777" w:rsidR="00630369" w:rsidRDefault="00630369" w:rsidP="00E85B5B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748726" w14:textId="77777777"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71B74F" w14:textId="77777777"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492514D" w14:textId="77777777"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C45DDB4" w14:textId="77777777"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6F56F6FD" w14:textId="77777777"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764E3561" w14:textId="77777777"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14:paraId="3EBFDB35" w14:textId="77777777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14:paraId="326B0BED" w14:textId="77777777" w:rsidR="00630369" w:rsidRDefault="00630369" w:rsidP="00E85B5B">
            <w:pPr>
              <w:jc w:val="center"/>
            </w:pPr>
            <w:r>
              <w:t>7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B5433C" w14:textId="77777777" w:rsidR="00630369" w:rsidRDefault="00630369" w:rsidP="00E85B5B">
            <w:pPr>
              <w:jc w:val="center"/>
            </w:pPr>
            <w:r>
              <w:t>Режим обмена информацией с принтером (USB)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7E14137" w14:textId="77777777"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8FD4D1" w14:textId="77777777"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3E416E5" w14:textId="77777777" w:rsidR="00630369" w:rsidRDefault="00630369" w:rsidP="00E85B5B">
            <w:pPr>
              <w:jc w:val="center"/>
            </w:pPr>
            <w:r>
              <w:t>2,08333e-09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04EEECF" w14:textId="77777777" w:rsidR="00630369" w:rsidRDefault="00630369" w:rsidP="00E85B5B">
            <w:pPr>
              <w:jc w:val="center"/>
            </w:pPr>
            <w:r>
              <w:t>4,16666e-09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4F2C6E10" w14:textId="77777777" w:rsidR="00630369" w:rsidRDefault="00630369" w:rsidP="00E85B5B">
            <w:pPr>
              <w:jc w:val="center"/>
            </w:pPr>
            <w:r>
              <w:t>240000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7687471B" w14:textId="77777777" w:rsidR="00630369" w:rsidRDefault="00630369" w:rsidP="00E85B5B">
            <w:pPr>
              <w:jc w:val="center"/>
            </w:pPr>
            <w:r>
              <w:t>0.7; 1.2</w:t>
            </w:r>
          </w:p>
        </w:tc>
      </w:tr>
      <w:tr w:rsidR="00630369" w14:paraId="5449996E" w14:textId="77777777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14:paraId="61495898" w14:textId="77777777" w:rsidR="00630369" w:rsidRDefault="00630369" w:rsidP="00E85B5B">
            <w:pPr>
              <w:jc w:val="center"/>
            </w:pPr>
            <w: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5D89EFA" w14:textId="77777777" w:rsidR="00630369" w:rsidRDefault="00630369" w:rsidP="00E85B5B">
            <w:pPr>
              <w:jc w:val="center"/>
            </w:pPr>
            <w:r>
              <w:t>Режим печати информации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57BBE7" w14:textId="77777777"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D07A04" w14:textId="77777777"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AE5B0EA" w14:textId="77777777" w:rsidR="00630369" w:rsidRDefault="00630369" w:rsidP="00E85B5B">
            <w:pPr>
              <w:jc w:val="center"/>
            </w:pPr>
            <w:r>
              <w:t>2,85714e-07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8C0C317" w14:textId="77777777" w:rsidR="00630369" w:rsidRDefault="00630369" w:rsidP="00E85B5B">
            <w:pPr>
              <w:jc w:val="center"/>
            </w:pPr>
            <w:r>
              <w:t>5,71428e-07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16095181" w14:textId="77777777" w:rsidR="00630369" w:rsidRDefault="00630369" w:rsidP="00E85B5B">
            <w:pPr>
              <w:jc w:val="center"/>
            </w:pPr>
            <w:r>
              <w:t>1750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7E8876FC" w14:textId="77777777" w:rsidR="00630369" w:rsidRDefault="00630369" w:rsidP="00E85B5B">
            <w:pPr>
              <w:jc w:val="center"/>
            </w:pPr>
            <w:r>
              <w:t>0.7; 1.2</w:t>
            </w:r>
          </w:p>
        </w:tc>
      </w:tr>
    </w:tbl>
    <w:p w14:paraId="269002C7" w14:textId="77777777" w:rsidR="00F8551D" w:rsidRDefault="00F8551D" w:rsidP="00EB0643"/>
    <w:p w14:paraId="7DC762C2" w14:textId="77777777" w:rsidR="00274649" w:rsidRPr="00274649" w:rsidRDefault="00274649" w:rsidP="00EB0643">
      <w:r>
        <w:rPr>
          <w:sz w:val="28"/>
          <w:szCs w:val="28"/>
        </w:rPr>
        <w:t>Ан. Mаг., НРА-02, 0,009-30, 21006, 12.04.24; Ан. Эл., BBHA 9120 D, 1000-16000, 01555, 28.05.25; Ан. Эл., АИ5-3, 0,009-1000, 2281523, 30.08.24</w:t>
      </w:r>
    </w:p>
    <w:sectPr w:rsidR="00274649" w:rsidRPr="00274649" w:rsidSect="00856AF0">
      <w:headerReference w:type="default" r:id="rId8"/>
      <w:pgSz w:w="11907" w:h="16840" w:code="9"/>
      <w:pgMar w:top="1134" w:right="851" w:bottom="1134" w:left="1134" w:header="567" w:footer="90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C4E75F" w14:textId="77777777" w:rsidR="00856AF0" w:rsidRDefault="00856AF0">
      <w:r>
        <w:separator/>
      </w:r>
    </w:p>
  </w:endnote>
  <w:endnote w:type="continuationSeparator" w:id="0">
    <w:p w14:paraId="20426C63" w14:textId="77777777" w:rsidR="00856AF0" w:rsidRDefault="00856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371B7" w14:textId="77777777" w:rsidR="00856AF0" w:rsidRDefault="00856AF0">
      <w:r>
        <w:separator/>
      </w:r>
    </w:p>
  </w:footnote>
  <w:footnote w:type="continuationSeparator" w:id="0">
    <w:p w14:paraId="22507122" w14:textId="77777777" w:rsidR="00856AF0" w:rsidRDefault="00856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72D99" w14:textId="77777777" w:rsidR="00A156F3" w:rsidRDefault="00000000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37D58">
      <w:rPr>
        <w:noProof/>
      </w:rPr>
      <w:t>2</w:t>
    </w:r>
    <w:r>
      <w:rPr>
        <w:noProof/>
      </w:rPr>
      <w:fldChar w:fldCharType="end"/>
    </w:r>
  </w:p>
  <w:p w14:paraId="227D39E6" w14:textId="77777777" w:rsidR="00A156F3" w:rsidRDefault="00A156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53DC85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7C674AF"/>
    <w:multiLevelType w:val="singleLevel"/>
    <w:tmpl w:val="9EFC961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0A2B324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A3A0F40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5" w15:restartNumberingAfterBreak="0">
    <w:nsid w:val="0C333F1A"/>
    <w:multiLevelType w:val="singleLevel"/>
    <w:tmpl w:val="90302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5F49AD"/>
    <w:multiLevelType w:val="singleLevel"/>
    <w:tmpl w:val="49DA99DE"/>
    <w:lvl w:ilvl="0">
      <w:start w:val="1"/>
      <w:numFmt w:val="decimal"/>
      <w:lvlText w:val="%1."/>
      <w:legacy w:legacy="1" w:legacySpace="0" w:legacyIndent="1211"/>
      <w:lvlJc w:val="left"/>
      <w:pPr>
        <w:ind w:left="2062" w:hanging="1211"/>
      </w:pPr>
    </w:lvl>
  </w:abstractNum>
  <w:abstractNum w:abstractNumId="7" w15:restartNumberingAfterBreak="0">
    <w:nsid w:val="0CE731CA"/>
    <w:multiLevelType w:val="hybridMultilevel"/>
    <w:tmpl w:val="CF36E964"/>
    <w:lvl w:ilvl="0" w:tplc="D81E9314">
      <w:start w:val="4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0E533DD3"/>
    <w:multiLevelType w:val="singleLevel"/>
    <w:tmpl w:val="14846F5A"/>
    <w:lvl w:ilvl="0"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9" w15:restartNumberingAfterBreak="0">
    <w:nsid w:val="0EF7520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10622A5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1" w15:restartNumberingAfterBreak="0">
    <w:nsid w:val="10844479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12" w15:restartNumberingAfterBreak="0">
    <w:nsid w:val="12BC6F26"/>
    <w:multiLevelType w:val="singleLevel"/>
    <w:tmpl w:val="2F2CF05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3" w15:restartNumberingAfterBreak="0">
    <w:nsid w:val="12EF09D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4" w15:restartNumberingAfterBreak="0">
    <w:nsid w:val="18202B0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5" w15:restartNumberingAfterBreak="0">
    <w:nsid w:val="19CD0B18"/>
    <w:multiLevelType w:val="singleLevel"/>
    <w:tmpl w:val="8056E254"/>
    <w:lvl w:ilvl="0">
      <w:start w:val="7"/>
      <w:numFmt w:val="bullet"/>
      <w:lvlText w:val="-"/>
      <w:lvlJc w:val="left"/>
      <w:pPr>
        <w:tabs>
          <w:tab w:val="num" w:pos="2487"/>
        </w:tabs>
        <w:ind w:left="2487" w:hanging="360"/>
      </w:pPr>
      <w:rPr>
        <w:rFonts w:hint="default"/>
      </w:rPr>
    </w:lvl>
  </w:abstractNum>
  <w:abstractNum w:abstractNumId="16" w15:restartNumberingAfterBreak="0">
    <w:nsid w:val="1BAA7375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17" w15:restartNumberingAfterBreak="0">
    <w:nsid w:val="1D2307E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2CC95687"/>
    <w:multiLevelType w:val="singleLevel"/>
    <w:tmpl w:val="7B1423E4"/>
    <w:lvl w:ilvl="0">
      <w:start w:val="7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9" w15:restartNumberingAfterBreak="0">
    <w:nsid w:val="2F0F034E"/>
    <w:multiLevelType w:val="hybridMultilevel"/>
    <w:tmpl w:val="0EE2332E"/>
    <w:lvl w:ilvl="0" w:tplc="CA6660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4E6F19"/>
    <w:multiLevelType w:val="hybridMultilevel"/>
    <w:tmpl w:val="B21C5B60"/>
    <w:lvl w:ilvl="0" w:tplc="1F101584">
      <w:start w:val="3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1" w15:restartNumberingAfterBreak="0">
    <w:nsid w:val="2F5E631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22" w15:restartNumberingAfterBreak="0">
    <w:nsid w:val="336A38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4D16931"/>
    <w:multiLevelType w:val="singleLevel"/>
    <w:tmpl w:val="1540B3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605150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63F4A9D"/>
    <w:multiLevelType w:val="singleLevel"/>
    <w:tmpl w:val="55DC5EC2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370B528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3DBC1945"/>
    <w:multiLevelType w:val="singleLevel"/>
    <w:tmpl w:val="C122AF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3F4031C8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417E331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418A155F"/>
    <w:multiLevelType w:val="singleLevel"/>
    <w:tmpl w:val="3C5057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abstractNum w:abstractNumId="31" w15:restartNumberingAfterBreak="0">
    <w:nsid w:val="4CA92FFD"/>
    <w:multiLevelType w:val="singleLevel"/>
    <w:tmpl w:val="4D4E2550"/>
    <w:lvl w:ilvl="0">
      <w:start w:val="8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32" w15:restartNumberingAfterBreak="0">
    <w:nsid w:val="51E924C7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33" w15:restartNumberingAfterBreak="0">
    <w:nsid w:val="5A8F6DDC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4" w15:restartNumberingAfterBreak="0">
    <w:nsid w:val="5D985A24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5" w15:restartNumberingAfterBreak="0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30638A2"/>
    <w:multiLevelType w:val="singleLevel"/>
    <w:tmpl w:val="D2D49A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6CD61CD8"/>
    <w:multiLevelType w:val="singleLevel"/>
    <w:tmpl w:val="88B89796"/>
    <w:lvl w:ilvl="0">
      <w:start w:val="1"/>
      <w:numFmt w:val="decimal"/>
      <w:lvlText w:val="%1."/>
      <w:lvlJc w:val="left"/>
      <w:pPr>
        <w:tabs>
          <w:tab w:val="num" w:pos="1398"/>
        </w:tabs>
        <w:ind w:left="1398" w:hanging="360"/>
      </w:pPr>
      <w:rPr>
        <w:rFonts w:hint="default"/>
      </w:rPr>
    </w:lvl>
  </w:abstractNum>
  <w:abstractNum w:abstractNumId="38" w15:restartNumberingAfterBreak="0">
    <w:nsid w:val="6EDD769F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39" w15:restartNumberingAfterBreak="0">
    <w:nsid w:val="6EDE1958"/>
    <w:multiLevelType w:val="singleLevel"/>
    <w:tmpl w:val="F61889B6"/>
    <w:lvl w:ilvl="0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0" w15:restartNumberingAfterBreak="0">
    <w:nsid w:val="71E40B3E"/>
    <w:multiLevelType w:val="multilevel"/>
    <w:tmpl w:val="FBB84B7E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BA3756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7BB065B6"/>
    <w:multiLevelType w:val="singleLevel"/>
    <w:tmpl w:val="7E0610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num w:numId="1" w16cid:durableId="1169639506">
    <w:abstractNumId w:val="6"/>
  </w:num>
  <w:num w:numId="2" w16cid:durableId="986475194">
    <w:abstractNumId w:val="1"/>
    <w:lvlOverride w:ilvl="0">
      <w:lvl w:ilvl="0">
        <w:start w:val="4"/>
        <w:numFmt w:val="bullet"/>
        <w:lvlText w:val="-"/>
        <w:legacy w:legacy="1" w:legacySpace="0" w:legacyIndent="1080"/>
        <w:lvlJc w:val="left"/>
        <w:pPr>
          <w:ind w:left="1800" w:hanging="1080"/>
        </w:pPr>
      </w:lvl>
    </w:lvlOverride>
  </w:num>
  <w:num w:numId="3" w16cid:durableId="1832911291">
    <w:abstractNumId w:val="13"/>
  </w:num>
  <w:num w:numId="4" w16cid:durableId="148837606">
    <w:abstractNumId w:val="10"/>
  </w:num>
  <w:num w:numId="5" w16cid:durableId="784231884">
    <w:abstractNumId w:val="26"/>
  </w:num>
  <w:num w:numId="6" w16cid:durableId="2125690110">
    <w:abstractNumId w:val="38"/>
  </w:num>
  <w:num w:numId="7" w16cid:durableId="762607440">
    <w:abstractNumId w:val="16"/>
  </w:num>
  <w:num w:numId="8" w16cid:durableId="2089224110">
    <w:abstractNumId w:val="21"/>
  </w:num>
  <w:num w:numId="9" w16cid:durableId="584463067">
    <w:abstractNumId w:val="14"/>
  </w:num>
  <w:num w:numId="10" w16cid:durableId="1585720559">
    <w:abstractNumId w:val="34"/>
  </w:num>
  <w:num w:numId="11" w16cid:durableId="661468639">
    <w:abstractNumId w:val="33"/>
  </w:num>
  <w:num w:numId="12" w16cid:durableId="1276670362">
    <w:abstractNumId w:val="25"/>
  </w:num>
  <w:num w:numId="13" w16cid:durableId="1320963437">
    <w:abstractNumId w:val="31"/>
  </w:num>
  <w:num w:numId="14" w16cid:durableId="1843930925">
    <w:abstractNumId w:val="37"/>
  </w:num>
  <w:num w:numId="15" w16cid:durableId="563219315">
    <w:abstractNumId w:val="39"/>
  </w:num>
  <w:num w:numId="16" w16cid:durableId="368140369">
    <w:abstractNumId w:val="12"/>
  </w:num>
  <w:num w:numId="17" w16cid:durableId="1162550994">
    <w:abstractNumId w:val="4"/>
  </w:num>
  <w:num w:numId="18" w16cid:durableId="1651403110">
    <w:abstractNumId w:val="41"/>
  </w:num>
  <w:num w:numId="19" w16cid:durableId="582419422">
    <w:abstractNumId w:val="29"/>
  </w:num>
  <w:num w:numId="20" w16cid:durableId="2009672709">
    <w:abstractNumId w:val="40"/>
  </w:num>
  <w:num w:numId="21" w16cid:durableId="644823052">
    <w:abstractNumId w:val="35"/>
  </w:num>
  <w:num w:numId="22" w16cid:durableId="504786738">
    <w:abstractNumId w:val="17"/>
  </w:num>
  <w:num w:numId="23" w16cid:durableId="197202611">
    <w:abstractNumId w:val="9"/>
  </w:num>
  <w:num w:numId="24" w16cid:durableId="1930307100">
    <w:abstractNumId w:val="30"/>
  </w:num>
  <w:num w:numId="25" w16cid:durableId="1190798786">
    <w:abstractNumId w:val="42"/>
  </w:num>
  <w:num w:numId="26" w16cid:durableId="1972519250">
    <w:abstractNumId w:val="24"/>
  </w:num>
  <w:num w:numId="27" w16cid:durableId="1332176217">
    <w:abstractNumId w:val="2"/>
  </w:num>
  <w:num w:numId="28" w16cid:durableId="910504548">
    <w:abstractNumId w:val="22"/>
  </w:num>
  <w:num w:numId="29" w16cid:durableId="53283295">
    <w:abstractNumId w:val="5"/>
  </w:num>
  <w:num w:numId="30" w16cid:durableId="289168090">
    <w:abstractNumId w:val="23"/>
  </w:num>
  <w:num w:numId="31" w16cid:durableId="2080322844">
    <w:abstractNumId w:val="32"/>
  </w:num>
  <w:num w:numId="32" w16cid:durableId="644700065">
    <w:abstractNumId w:val="11"/>
  </w:num>
  <w:num w:numId="33" w16cid:durableId="1086456989">
    <w:abstractNumId w:val="0"/>
  </w:num>
  <w:num w:numId="34" w16cid:durableId="493958716">
    <w:abstractNumId w:val="27"/>
  </w:num>
  <w:num w:numId="35" w16cid:durableId="386690208">
    <w:abstractNumId w:val="15"/>
  </w:num>
  <w:num w:numId="36" w16cid:durableId="936987489">
    <w:abstractNumId w:val="8"/>
  </w:num>
  <w:num w:numId="37" w16cid:durableId="410322443">
    <w:abstractNumId w:val="36"/>
  </w:num>
  <w:num w:numId="38" w16cid:durableId="1556162652">
    <w:abstractNumId w:val="3"/>
  </w:num>
  <w:num w:numId="39" w16cid:durableId="1872380675">
    <w:abstractNumId w:val="18"/>
  </w:num>
  <w:num w:numId="40" w16cid:durableId="12808274">
    <w:abstractNumId w:val="28"/>
  </w:num>
  <w:num w:numId="41" w16cid:durableId="251280637">
    <w:abstractNumId w:val="19"/>
  </w:num>
  <w:num w:numId="42" w16cid:durableId="1441099773">
    <w:abstractNumId w:val="20"/>
  </w:num>
  <w:num w:numId="43" w16cid:durableId="13881478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03B"/>
    <w:rsid w:val="00002719"/>
    <w:rsid w:val="0000294C"/>
    <w:rsid w:val="00011335"/>
    <w:rsid w:val="000200E0"/>
    <w:rsid w:val="00021891"/>
    <w:rsid w:val="000241C2"/>
    <w:rsid w:val="00027326"/>
    <w:rsid w:val="000302BF"/>
    <w:rsid w:val="00030C1E"/>
    <w:rsid w:val="00032173"/>
    <w:rsid w:val="00037A75"/>
    <w:rsid w:val="0005040A"/>
    <w:rsid w:val="00053198"/>
    <w:rsid w:val="00056660"/>
    <w:rsid w:val="000703CF"/>
    <w:rsid w:val="0007060B"/>
    <w:rsid w:val="0007267F"/>
    <w:rsid w:val="0008272E"/>
    <w:rsid w:val="000829BC"/>
    <w:rsid w:val="000835EA"/>
    <w:rsid w:val="00084291"/>
    <w:rsid w:val="00084950"/>
    <w:rsid w:val="00084E9D"/>
    <w:rsid w:val="000872E7"/>
    <w:rsid w:val="000938AB"/>
    <w:rsid w:val="0009730F"/>
    <w:rsid w:val="000A20B0"/>
    <w:rsid w:val="000A52FC"/>
    <w:rsid w:val="000A6064"/>
    <w:rsid w:val="000B00DD"/>
    <w:rsid w:val="000B0113"/>
    <w:rsid w:val="000B6D1B"/>
    <w:rsid w:val="000B77F1"/>
    <w:rsid w:val="000B7F82"/>
    <w:rsid w:val="000C0CA8"/>
    <w:rsid w:val="000C231E"/>
    <w:rsid w:val="000C42F1"/>
    <w:rsid w:val="000C478C"/>
    <w:rsid w:val="000C4D68"/>
    <w:rsid w:val="000C58C5"/>
    <w:rsid w:val="000D33C1"/>
    <w:rsid w:val="000D3CBD"/>
    <w:rsid w:val="000D5C78"/>
    <w:rsid w:val="000D5D9C"/>
    <w:rsid w:val="000E1797"/>
    <w:rsid w:val="000E2AF0"/>
    <w:rsid w:val="000F0177"/>
    <w:rsid w:val="000F310E"/>
    <w:rsid w:val="000F45C8"/>
    <w:rsid w:val="000F58D2"/>
    <w:rsid w:val="000F69DB"/>
    <w:rsid w:val="000F6B99"/>
    <w:rsid w:val="00100CD3"/>
    <w:rsid w:val="00103BA0"/>
    <w:rsid w:val="001055C4"/>
    <w:rsid w:val="00106135"/>
    <w:rsid w:val="001078EA"/>
    <w:rsid w:val="00107D9D"/>
    <w:rsid w:val="001116F8"/>
    <w:rsid w:val="0011172E"/>
    <w:rsid w:val="001201E7"/>
    <w:rsid w:val="00126537"/>
    <w:rsid w:val="00134258"/>
    <w:rsid w:val="0013511E"/>
    <w:rsid w:val="00140129"/>
    <w:rsid w:val="00143754"/>
    <w:rsid w:val="00143A1A"/>
    <w:rsid w:val="00146659"/>
    <w:rsid w:val="00147070"/>
    <w:rsid w:val="00156A79"/>
    <w:rsid w:val="00157607"/>
    <w:rsid w:val="00160A56"/>
    <w:rsid w:val="001622BD"/>
    <w:rsid w:val="00162B2B"/>
    <w:rsid w:val="00175B72"/>
    <w:rsid w:val="00175CBD"/>
    <w:rsid w:val="00185977"/>
    <w:rsid w:val="00187C50"/>
    <w:rsid w:val="001934E5"/>
    <w:rsid w:val="001A0785"/>
    <w:rsid w:val="001A1CAB"/>
    <w:rsid w:val="001B030F"/>
    <w:rsid w:val="001B1DAB"/>
    <w:rsid w:val="001B766D"/>
    <w:rsid w:val="001C0F39"/>
    <w:rsid w:val="001C43CB"/>
    <w:rsid w:val="001C46EF"/>
    <w:rsid w:val="001E4879"/>
    <w:rsid w:val="001E7288"/>
    <w:rsid w:val="001F02F2"/>
    <w:rsid w:val="001F245F"/>
    <w:rsid w:val="001F34CF"/>
    <w:rsid w:val="00202220"/>
    <w:rsid w:val="002024DD"/>
    <w:rsid w:val="002048E2"/>
    <w:rsid w:val="002078E6"/>
    <w:rsid w:val="0021124F"/>
    <w:rsid w:val="00215BD7"/>
    <w:rsid w:val="00216F5D"/>
    <w:rsid w:val="00223735"/>
    <w:rsid w:val="00232C95"/>
    <w:rsid w:val="002335A9"/>
    <w:rsid w:val="00237FC4"/>
    <w:rsid w:val="00252B4E"/>
    <w:rsid w:val="002607CF"/>
    <w:rsid w:val="002634F9"/>
    <w:rsid w:val="00264BC8"/>
    <w:rsid w:val="00264BD7"/>
    <w:rsid w:val="002713E0"/>
    <w:rsid w:val="00274649"/>
    <w:rsid w:val="00281CAE"/>
    <w:rsid w:val="00293AA4"/>
    <w:rsid w:val="00295EDE"/>
    <w:rsid w:val="002A2FF4"/>
    <w:rsid w:val="002A4D62"/>
    <w:rsid w:val="002B03B5"/>
    <w:rsid w:val="002C2ECA"/>
    <w:rsid w:val="002C7E2A"/>
    <w:rsid w:val="002D01C6"/>
    <w:rsid w:val="002D0700"/>
    <w:rsid w:val="002D106F"/>
    <w:rsid w:val="002D7DF8"/>
    <w:rsid w:val="002E0082"/>
    <w:rsid w:val="002F0CEC"/>
    <w:rsid w:val="002F1733"/>
    <w:rsid w:val="002F34A5"/>
    <w:rsid w:val="002F4940"/>
    <w:rsid w:val="002F5453"/>
    <w:rsid w:val="0030324D"/>
    <w:rsid w:val="00303D2E"/>
    <w:rsid w:val="00306267"/>
    <w:rsid w:val="003144F6"/>
    <w:rsid w:val="00316914"/>
    <w:rsid w:val="0032086B"/>
    <w:rsid w:val="00320F69"/>
    <w:rsid w:val="0032397F"/>
    <w:rsid w:val="00326E53"/>
    <w:rsid w:val="003274E2"/>
    <w:rsid w:val="00330C0D"/>
    <w:rsid w:val="00332C8F"/>
    <w:rsid w:val="00332CA4"/>
    <w:rsid w:val="00341A67"/>
    <w:rsid w:val="00343199"/>
    <w:rsid w:val="00351805"/>
    <w:rsid w:val="00352B0C"/>
    <w:rsid w:val="00354125"/>
    <w:rsid w:val="00354E8F"/>
    <w:rsid w:val="00367D58"/>
    <w:rsid w:val="003706EB"/>
    <w:rsid w:val="003849C5"/>
    <w:rsid w:val="00391488"/>
    <w:rsid w:val="00391DE7"/>
    <w:rsid w:val="00395344"/>
    <w:rsid w:val="003B4967"/>
    <w:rsid w:val="003B5F04"/>
    <w:rsid w:val="003B7B2F"/>
    <w:rsid w:val="003C01B6"/>
    <w:rsid w:val="003C4598"/>
    <w:rsid w:val="003D398C"/>
    <w:rsid w:val="003E3F45"/>
    <w:rsid w:val="003F612E"/>
    <w:rsid w:val="00403FD8"/>
    <w:rsid w:val="00410740"/>
    <w:rsid w:val="00416666"/>
    <w:rsid w:val="0042028B"/>
    <w:rsid w:val="004202D8"/>
    <w:rsid w:val="00421397"/>
    <w:rsid w:val="0042251C"/>
    <w:rsid w:val="004234FC"/>
    <w:rsid w:val="004243FD"/>
    <w:rsid w:val="00424C56"/>
    <w:rsid w:val="00433719"/>
    <w:rsid w:val="00435691"/>
    <w:rsid w:val="0043766F"/>
    <w:rsid w:val="004473E8"/>
    <w:rsid w:val="0046000B"/>
    <w:rsid w:val="004600DE"/>
    <w:rsid w:val="00462823"/>
    <w:rsid w:val="0046303B"/>
    <w:rsid w:val="00464811"/>
    <w:rsid w:val="004719A4"/>
    <w:rsid w:val="00472F34"/>
    <w:rsid w:val="004764B6"/>
    <w:rsid w:val="0048121E"/>
    <w:rsid w:val="00481E3B"/>
    <w:rsid w:val="00483169"/>
    <w:rsid w:val="004832F5"/>
    <w:rsid w:val="00483363"/>
    <w:rsid w:val="004836C1"/>
    <w:rsid w:val="004842B7"/>
    <w:rsid w:val="00484B3C"/>
    <w:rsid w:val="00490CFF"/>
    <w:rsid w:val="0049155B"/>
    <w:rsid w:val="00491B84"/>
    <w:rsid w:val="004967DF"/>
    <w:rsid w:val="004A0119"/>
    <w:rsid w:val="004A15A0"/>
    <w:rsid w:val="004A2C56"/>
    <w:rsid w:val="004A4A40"/>
    <w:rsid w:val="004A7725"/>
    <w:rsid w:val="004B1076"/>
    <w:rsid w:val="004B5E11"/>
    <w:rsid w:val="004B6AD5"/>
    <w:rsid w:val="004D19E1"/>
    <w:rsid w:val="004D6428"/>
    <w:rsid w:val="004E0B76"/>
    <w:rsid w:val="004E207A"/>
    <w:rsid w:val="004E22DF"/>
    <w:rsid w:val="004E4173"/>
    <w:rsid w:val="004F1932"/>
    <w:rsid w:val="004F3077"/>
    <w:rsid w:val="004F3584"/>
    <w:rsid w:val="004F3BF8"/>
    <w:rsid w:val="005049DC"/>
    <w:rsid w:val="00512E69"/>
    <w:rsid w:val="00516BA6"/>
    <w:rsid w:val="00524298"/>
    <w:rsid w:val="005257AB"/>
    <w:rsid w:val="00537D58"/>
    <w:rsid w:val="00540B67"/>
    <w:rsid w:val="00552776"/>
    <w:rsid w:val="005538AE"/>
    <w:rsid w:val="00556D71"/>
    <w:rsid w:val="00556D80"/>
    <w:rsid w:val="00563965"/>
    <w:rsid w:val="005723F9"/>
    <w:rsid w:val="00574A1B"/>
    <w:rsid w:val="00577A80"/>
    <w:rsid w:val="005845A2"/>
    <w:rsid w:val="00585046"/>
    <w:rsid w:val="0059307E"/>
    <w:rsid w:val="0059438C"/>
    <w:rsid w:val="005955D3"/>
    <w:rsid w:val="00596EDB"/>
    <w:rsid w:val="00597D82"/>
    <w:rsid w:val="005A083A"/>
    <w:rsid w:val="005A4A77"/>
    <w:rsid w:val="005A7A06"/>
    <w:rsid w:val="005B1A4A"/>
    <w:rsid w:val="005B2DF4"/>
    <w:rsid w:val="005B6292"/>
    <w:rsid w:val="005B70BF"/>
    <w:rsid w:val="005C4547"/>
    <w:rsid w:val="005C5B71"/>
    <w:rsid w:val="005C5E5F"/>
    <w:rsid w:val="005C6CE9"/>
    <w:rsid w:val="005C7ADD"/>
    <w:rsid w:val="005E0C79"/>
    <w:rsid w:val="005E44F5"/>
    <w:rsid w:val="005F0D8E"/>
    <w:rsid w:val="005F0F4C"/>
    <w:rsid w:val="005F4762"/>
    <w:rsid w:val="00600EBF"/>
    <w:rsid w:val="00601826"/>
    <w:rsid w:val="00605BBF"/>
    <w:rsid w:val="00606BB3"/>
    <w:rsid w:val="006079BD"/>
    <w:rsid w:val="00617A47"/>
    <w:rsid w:val="00617CC0"/>
    <w:rsid w:val="00621E3C"/>
    <w:rsid w:val="006239F3"/>
    <w:rsid w:val="0062494F"/>
    <w:rsid w:val="00630369"/>
    <w:rsid w:val="006339CC"/>
    <w:rsid w:val="00636F05"/>
    <w:rsid w:val="006437AF"/>
    <w:rsid w:val="006602AC"/>
    <w:rsid w:val="00661494"/>
    <w:rsid w:val="00663C62"/>
    <w:rsid w:val="00666C6B"/>
    <w:rsid w:val="00670B86"/>
    <w:rsid w:val="00672E4E"/>
    <w:rsid w:val="00691226"/>
    <w:rsid w:val="00694264"/>
    <w:rsid w:val="006A4EEA"/>
    <w:rsid w:val="006A6B4F"/>
    <w:rsid w:val="006A7EB7"/>
    <w:rsid w:val="006B5DBA"/>
    <w:rsid w:val="006C3309"/>
    <w:rsid w:val="006C69DD"/>
    <w:rsid w:val="006D3C3A"/>
    <w:rsid w:val="006E38A6"/>
    <w:rsid w:val="006E395B"/>
    <w:rsid w:val="006E6A51"/>
    <w:rsid w:val="006F2640"/>
    <w:rsid w:val="006F3BCB"/>
    <w:rsid w:val="006F447A"/>
    <w:rsid w:val="006F4819"/>
    <w:rsid w:val="00712421"/>
    <w:rsid w:val="0071271A"/>
    <w:rsid w:val="0071465B"/>
    <w:rsid w:val="00726189"/>
    <w:rsid w:val="00732AFA"/>
    <w:rsid w:val="00736450"/>
    <w:rsid w:val="00737376"/>
    <w:rsid w:val="00737C53"/>
    <w:rsid w:val="0074607F"/>
    <w:rsid w:val="00746CC2"/>
    <w:rsid w:val="007539D3"/>
    <w:rsid w:val="007577F3"/>
    <w:rsid w:val="007728DC"/>
    <w:rsid w:val="00773F27"/>
    <w:rsid w:val="00775319"/>
    <w:rsid w:val="00776A10"/>
    <w:rsid w:val="0078164F"/>
    <w:rsid w:val="00791077"/>
    <w:rsid w:val="00793F37"/>
    <w:rsid w:val="007A0E9F"/>
    <w:rsid w:val="007A1AFC"/>
    <w:rsid w:val="007A2D76"/>
    <w:rsid w:val="007A58DC"/>
    <w:rsid w:val="007A6A7D"/>
    <w:rsid w:val="007B34BC"/>
    <w:rsid w:val="007C3A0C"/>
    <w:rsid w:val="007C4F90"/>
    <w:rsid w:val="007D1CB9"/>
    <w:rsid w:val="007D3026"/>
    <w:rsid w:val="007D3334"/>
    <w:rsid w:val="007E2B63"/>
    <w:rsid w:val="007E435B"/>
    <w:rsid w:val="007E62DB"/>
    <w:rsid w:val="007F2AA1"/>
    <w:rsid w:val="00805BB1"/>
    <w:rsid w:val="0080715D"/>
    <w:rsid w:val="00810F9C"/>
    <w:rsid w:val="008120C6"/>
    <w:rsid w:val="00817731"/>
    <w:rsid w:val="008208A4"/>
    <w:rsid w:val="008256E2"/>
    <w:rsid w:val="00825811"/>
    <w:rsid w:val="00825F6F"/>
    <w:rsid w:val="00827437"/>
    <w:rsid w:val="008277BF"/>
    <w:rsid w:val="00830334"/>
    <w:rsid w:val="00830A5E"/>
    <w:rsid w:val="00832B26"/>
    <w:rsid w:val="00840B64"/>
    <w:rsid w:val="008418F1"/>
    <w:rsid w:val="00842A3C"/>
    <w:rsid w:val="00845970"/>
    <w:rsid w:val="00850986"/>
    <w:rsid w:val="00850E2A"/>
    <w:rsid w:val="008526EB"/>
    <w:rsid w:val="00852C92"/>
    <w:rsid w:val="00856AF0"/>
    <w:rsid w:val="00860474"/>
    <w:rsid w:val="00860A6F"/>
    <w:rsid w:val="00870323"/>
    <w:rsid w:val="00870EB8"/>
    <w:rsid w:val="008804F9"/>
    <w:rsid w:val="0088337B"/>
    <w:rsid w:val="00883C43"/>
    <w:rsid w:val="00883CAF"/>
    <w:rsid w:val="00886DC8"/>
    <w:rsid w:val="00887F52"/>
    <w:rsid w:val="00891DBB"/>
    <w:rsid w:val="008A0E30"/>
    <w:rsid w:val="008A3DA8"/>
    <w:rsid w:val="008B11BD"/>
    <w:rsid w:val="008B2916"/>
    <w:rsid w:val="008B3C30"/>
    <w:rsid w:val="008B5D6B"/>
    <w:rsid w:val="008B6AE5"/>
    <w:rsid w:val="008B7D29"/>
    <w:rsid w:val="008C264E"/>
    <w:rsid w:val="008C2F76"/>
    <w:rsid w:val="008C32CD"/>
    <w:rsid w:val="008C3F34"/>
    <w:rsid w:val="008D29F3"/>
    <w:rsid w:val="008D4043"/>
    <w:rsid w:val="008E013C"/>
    <w:rsid w:val="008E40FE"/>
    <w:rsid w:val="008E42C2"/>
    <w:rsid w:val="008F04C3"/>
    <w:rsid w:val="008F174A"/>
    <w:rsid w:val="008F236F"/>
    <w:rsid w:val="008F2418"/>
    <w:rsid w:val="00902702"/>
    <w:rsid w:val="009047CC"/>
    <w:rsid w:val="00907EA5"/>
    <w:rsid w:val="00911A34"/>
    <w:rsid w:val="0092267C"/>
    <w:rsid w:val="00922EE7"/>
    <w:rsid w:val="0093225D"/>
    <w:rsid w:val="009509AF"/>
    <w:rsid w:val="00950FE0"/>
    <w:rsid w:val="00954239"/>
    <w:rsid w:val="00956FD8"/>
    <w:rsid w:val="009578E8"/>
    <w:rsid w:val="00961B2E"/>
    <w:rsid w:val="00966CC3"/>
    <w:rsid w:val="009774C7"/>
    <w:rsid w:val="00981A32"/>
    <w:rsid w:val="00983149"/>
    <w:rsid w:val="0098327F"/>
    <w:rsid w:val="009835B2"/>
    <w:rsid w:val="00985AAB"/>
    <w:rsid w:val="00987290"/>
    <w:rsid w:val="00991189"/>
    <w:rsid w:val="00997F38"/>
    <w:rsid w:val="009A0E1C"/>
    <w:rsid w:val="009A3D7E"/>
    <w:rsid w:val="009A6D47"/>
    <w:rsid w:val="009B1D21"/>
    <w:rsid w:val="009B2709"/>
    <w:rsid w:val="009B2B55"/>
    <w:rsid w:val="009B3DD0"/>
    <w:rsid w:val="009B6B78"/>
    <w:rsid w:val="009C2F25"/>
    <w:rsid w:val="009C5A0B"/>
    <w:rsid w:val="009C7200"/>
    <w:rsid w:val="009D5A15"/>
    <w:rsid w:val="009D5DCB"/>
    <w:rsid w:val="009D6293"/>
    <w:rsid w:val="009E244F"/>
    <w:rsid w:val="009E2CB8"/>
    <w:rsid w:val="009E51CF"/>
    <w:rsid w:val="009E6121"/>
    <w:rsid w:val="009E7370"/>
    <w:rsid w:val="009E75E2"/>
    <w:rsid w:val="009F215A"/>
    <w:rsid w:val="009F5718"/>
    <w:rsid w:val="009F5B5A"/>
    <w:rsid w:val="00A03623"/>
    <w:rsid w:val="00A04083"/>
    <w:rsid w:val="00A04617"/>
    <w:rsid w:val="00A04B61"/>
    <w:rsid w:val="00A061A9"/>
    <w:rsid w:val="00A071F0"/>
    <w:rsid w:val="00A10CC2"/>
    <w:rsid w:val="00A11322"/>
    <w:rsid w:val="00A11DD9"/>
    <w:rsid w:val="00A156F3"/>
    <w:rsid w:val="00A1621B"/>
    <w:rsid w:val="00A20FD6"/>
    <w:rsid w:val="00A22C7F"/>
    <w:rsid w:val="00A361E5"/>
    <w:rsid w:val="00A42217"/>
    <w:rsid w:val="00A422A4"/>
    <w:rsid w:val="00A4249F"/>
    <w:rsid w:val="00A448F8"/>
    <w:rsid w:val="00A46BBB"/>
    <w:rsid w:val="00A47979"/>
    <w:rsid w:val="00A51129"/>
    <w:rsid w:val="00A53246"/>
    <w:rsid w:val="00A544CD"/>
    <w:rsid w:val="00A55A44"/>
    <w:rsid w:val="00A57720"/>
    <w:rsid w:val="00A62C6B"/>
    <w:rsid w:val="00A709AA"/>
    <w:rsid w:val="00A7613B"/>
    <w:rsid w:val="00A80953"/>
    <w:rsid w:val="00A84B86"/>
    <w:rsid w:val="00A8542F"/>
    <w:rsid w:val="00AA77F9"/>
    <w:rsid w:val="00AA7BC9"/>
    <w:rsid w:val="00AB33B0"/>
    <w:rsid w:val="00AB47BE"/>
    <w:rsid w:val="00AC0063"/>
    <w:rsid w:val="00AC0A2A"/>
    <w:rsid w:val="00AC507F"/>
    <w:rsid w:val="00AC67B2"/>
    <w:rsid w:val="00AC7CC5"/>
    <w:rsid w:val="00AD20E9"/>
    <w:rsid w:val="00AE1066"/>
    <w:rsid w:val="00AE47C5"/>
    <w:rsid w:val="00AE52E6"/>
    <w:rsid w:val="00AE7059"/>
    <w:rsid w:val="00AF08D0"/>
    <w:rsid w:val="00B0346B"/>
    <w:rsid w:val="00B05CE9"/>
    <w:rsid w:val="00B063B0"/>
    <w:rsid w:val="00B07D30"/>
    <w:rsid w:val="00B12135"/>
    <w:rsid w:val="00B1428E"/>
    <w:rsid w:val="00B16411"/>
    <w:rsid w:val="00B2187E"/>
    <w:rsid w:val="00B224D4"/>
    <w:rsid w:val="00B22F77"/>
    <w:rsid w:val="00B2374F"/>
    <w:rsid w:val="00B247DF"/>
    <w:rsid w:val="00B32BED"/>
    <w:rsid w:val="00B33CA7"/>
    <w:rsid w:val="00B34880"/>
    <w:rsid w:val="00B36139"/>
    <w:rsid w:val="00B3640F"/>
    <w:rsid w:val="00B377AD"/>
    <w:rsid w:val="00B4382B"/>
    <w:rsid w:val="00B44557"/>
    <w:rsid w:val="00B44A53"/>
    <w:rsid w:val="00B5348F"/>
    <w:rsid w:val="00B53E19"/>
    <w:rsid w:val="00B561B0"/>
    <w:rsid w:val="00B612DC"/>
    <w:rsid w:val="00B62E79"/>
    <w:rsid w:val="00B6340E"/>
    <w:rsid w:val="00B63A7B"/>
    <w:rsid w:val="00B67CC7"/>
    <w:rsid w:val="00B70B63"/>
    <w:rsid w:val="00B71870"/>
    <w:rsid w:val="00B73976"/>
    <w:rsid w:val="00B77435"/>
    <w:rsid w:val="00B9283E"/>
    <w:rsid w:val="00B94E49"/>
    <w:rsid w:val="00BA26AC"/>
    <w:rsid w:val="00BA26F8"/>
    <w:rsid w:val="00BA5731"/>
    <w:rsid w:val="00BA6123"/>
    <w:rsid w:val="00BA6C73"/>
    <w:rsid w:val="00BB4EC3"/>
    <w:rsid w:val="00BC2910"/>
    <w:rsid w:val="00BC41DE"/>
    <w:rsid w:val="00BC4B50"/>
    <w:rsid w:val="00BC6CF3"/>
    <w:rsid w:val="00BC7698"/>
    <w:rsid w:val="00BD0C3E"/>
    <w:rsid w:val="00BD2D5F"/>
    <w:rsid w:val="00BE14C7"/>
    <w:rsid w:val="00BE355E"/>
    <w:rsid w:val="00BE5E83"/>
    <w:rsid w:val="00BE6210"/>
    <w:rsid w:val="00BF19C4"/>
    <w:rsid w:val="00BF4740"/>
    <w:rsid w:val="00BF4CE4"/>
    <w:rsid w:val="00BF7BA9"/>
    <w:rsid w:val="00C021D1"/>
    <w:rsid w:val="00C20137"/>
    <w:rsid w:val="00C20B9E"/>
    <w:rsid w:val="00C2620C"/>
    <w:rsid w:val="00C27147"/>
    <w:rsid w:val="00C30E11"/>
    <w:rsid w:val="00C33EE3"/>
    <w:rsid w:val="00C3743A"/>
    <w:rsid w:val="00C37E29"/>
    <w:rsid w:val="00C435FE"/>
    <w:rsid w:val="00C43D00"/>
    <w:rsid w:val="00C60368"/>
    <w:rsid w:val="00C6116E"/>
    <w:rsid w:val="00C61CC0"/>
    <w:rsid w:val="00C63323"/>
    <w:rsid w:val="00C8572E"/>
    <w:rsid w:val="00C957E4"/>
    <w:rsid w:val="00C978DB"/>
    <w:rsid w:val="00CA11B2"/>
    <w:rsid w:val="00CA1E58"/>
    <w:rsid w:val="00CB0EE4"/>
    <w:rsid w:val="00CB35B9"/>
    <w:rsid w:val="00CB5F52"/>
    <w:rsid w:val="00CC09FB"/>
    <w:rsid w:val="00CC0B8C"/>
    <w:rsid w:val="00CC2D00"/>
    <w:rsid w:val="00CC3E75"/>
    <w:rsid w:val="00CD298A"/>
    <w:rsid w:val="00CD639A"/>
    <w:rsid w:val="00CE1FA3"/>
    <w:rsid w:val="00CE232D"/>
    <w:rsid w:val="00CE53D3"/>
    <w:rsid w:val="00CF0B46"/>
    <w:rsid w:val="00CF1BF7"/>
    <w:rsid w:val="00CF27D7"/>
    <w:rsid w:val="00CF3DC2"/>
    <w:rsid w:val="00CF5E9D"/>
    <w:rsid w:val="00D0397B"/>
    <w:rsid w:val="00D1053E"/>
    <w:rsid w:val="00D133FC"/>
    <w:rsid w:val="00D138CD"/>
    <w:rsid w:val="00D16B64"/>
    <w:rsid w:val="00D20132"/>
    <w:rsid w:val="00D21FE3"/>
    <w:rsid w:val="00D32410"/>
    <w:rsid w:val="00D364C7"/>
    <w:rsid w:val="00D44428"/>
    <w:rsid w:val="00D4590F"/>
    <w:rsid w:val="00D466F3"/>
    <w:rsid w:val="00D53B45"/>
    <w:rsid w:val="00D55444"/>
    <w:rsid w:val="00D57E62"/>
    <w:rsid w:val="00D612C0"/>
    <w:rsid w:val="00D72932"/>
    <w:rsid w:val="00D73AD1"/>
    <w:rsid w:val="00D753F5"/>
    <w:rsid w:val="00D86AF3"/>
    <w:rsid w:val="00D87DB2"/>
    <w:rsid w:val="00D931AD"/>
    <w:rsid w:val="00DA4C1C"/>
    <w:rsid w:val="00DA7C97"/>
    <w:rsid w:val="00DB222F"/>
    <w:rsid w:val="00DB2CC3"/>
    <w:rsid w:val="00DB3ED5"/>
    <w:rsid w:val="00DC071B"/>
    <w:rsid w:val="00DC4A78"/>
    <w:rsid w:val="00DC73E7"/>
    <w:rsid w:val="00DD041A"/>
    <w:rsid w:val="00DD41F8"/>
    <w:rsid w:val="00DE24CF"/>
    <w:rsid w:val="00DE5702"/>
    <w:rsid w:val="00DF0E2A"/>
    <w:rsid w:val="00DF28CB"/>
    <w:rsid w:val="00DF3661"/>
    <w:rsid w:val="00DF3951"/>
    <w:rsid w:val="00E01A6F"/>
    <w:rsid w:val="00E02DA0"/>
    <w:rsid w:val="00E045EF"/>
    <w:rsid w:val="00E06F84"/>
    <w:rsid w:val="00E10CED"/>
    <w:rsid w:val="00E148F3"/>
    <w:rsid w:val="00E15AFF"/>
    <w:rsid w:val="00E21C10"/>
    <w:rsid w:val="00E27A19"/>
    <w:rsid w:val="00E30D53"/>
    <w:rsid w:val="00E318DB"/>
    <w:rsid w:val="00E3321E"/>
    <w:rsid w:val="00E40620"/>
    <w:rsid w:val="00E410F4"/>
    <w:rsid w:val="00E47351"/>
    <w:rsid w:val="00E52E89"/>
    <w:rsid w:val="00E538A5"/>
    <w:rsid w:val="00E608C0"/>
    <w:rsid w:val="00E6155D"/>
    <w:rsid w:val="00E61AE1"/>
    <w:rsid w:val="00E6212B"/>
    <w:rsid w:val="00E6361D"/>
    <w:rsid w:val="00E63A96"/>
    <w:rsid w:val="00E641F1"/>
    <w:rsid w:val="00E6585D"/>
    <w:rsid w:val="00E669FE"/>
    <w:rsid w:val="00E7251D"/>
    <w:rsid w:val="00E72A57"/>
    <w:rsid w:val="00E77081"/>
    <w:rsid w:val="00E84DC9"/>
    <w:rsid w:val="00E85930"/>
    <w:rsid w:val="00E85A08"/>
    <w:rsid w:val="00E85B5B"/>
    <w:rsid w:val="00E90709"/>
    <w:rsid w:val="00E94FBD"/>
    <w:rsid w:val="00E957E6"/>
    <w:rsid w:val="00E96DF6"/>
    <w:rsid w:val="00EA00B8"/>
    <w:rsid w:val="00EA630E"/>
    <w:rsid w:val="00EB04AD"/>
    <w:rsid w:val="00EB0643"/>
    <w:rsid w:val="00EB20B9"/>
    <w:rsid w:val="00EB585F"/>
    <w:rsid w:val="00EC1A43"/>
    <w:rsid w:val="00EC3AC5"/>
    <w:rsid w:val="00EC5128"/>
    <w:rsid w:val="00ED42C8"/>
    <w:rsid w:val="00ED62DA"/>
    <w:rsid w:val="00ED7323"/>
    <w:rsid w:val="00ED73FC"/>
    <w:rsid w:val="00ED768A"/>
    <w:rsid w:val="00EE06F8"/>
    <w:rsid w:val="00EE6EBE"/>
    <w:rsid w:val="00EF4B59"/>
    <w:rsid w:val="00EF6169"/>
    <w:rsid w:val="00EF74A1"/>
    <w:rsid w:val="00F00C80"/>
    <w:rsid w:val="00F044F7"/>
    <w:rsid w:val="00F10F8D"/>
    <w:rsid w:val="00F15179"/>
    <w:rsid w:val="00F32735"/>
    <w:rsid w:val="00F40A86"/>
    <w:rsid w:val="00F41F8C"/>
    <w:rsid w:val="00F42E62"/>
    <w:rsid w:val="00F43E61"/>
    <w:rsid w:val="00F44CD8"/>
    <w:rsid w:val="00F5124F"/>
    <w:rsid w:val="00F5168F"/>
    <w:rsid w:val="00F5311F"/>
    <w:rsid w:val="00F54EE1"/>
    <w:rsid w:val="00F558C9"/>
    <w:rsid w:val="00F5756B"/>
    <w:rsid w:val="00F608E3"/>
    <w:rsid w:val="00F60E78"/>
    <w:rsid w:val="00F61427"/>
    <w:rsid w:val="00F621CA"/>
    <w:rsid w:val="00F6356D"/>
    <w:rsid w:val="00F67DD5"/>
    <w:rsid w:val="00F7036B"/>
    <w:rsid w:val="00F77E4C"/>
    <w:rsid w:val="00F8477E"/>
    <w:rsid w:val="00F8551D"/>
    <w:rsid w:val="00F85680"/>
    <w:rsid w:val="00F879B5"/>
    <w:rsid w:val="00F914B5"/>
    <w:rsid w:val="00F91748"/>
    <w:rsid w:val="00F92D54"/>
    <w:rsid w:val="00F93C3A"/>
    <w:rsid w:val="00FA1067"/>
    <w:rsid w:val="00FA4228"/>
    <w:rsid w:val="00FA677D"/>
    <w:rsid w:val="00FD271E"/>
    <w:rsid w:val="00FD47BF"/>
    <w:rsid w:val="00FD5D43"/>
    <w:rsid w:val="00FE3D79"/>
    <w:rsid w:val="00FE7093"/>
    <w:rsid w:val="00FF1BFB"/>
    <w:rsid w:val="00FF1C9B"/>
    <w:rsid w:val="00FF55BE"/>
    <w:rsid w:val="00FF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1A54454"/>
  <w15:docId w15:val="{190BF17F-8789-473F-8658-BF98FEA3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210"/>
  </w:style>
  <w:style w:type="paragraph" w:styleId="1">
    <w:name w:val="heading 1"/>
    <w:basedOn w:val="a"/>
    <w:next w:val="a"/>
    <w:qFormat/>
    <w:rsid w:val="00BE6210"/>
    <w:pPr>
      <w:keepNext/>
      <w:widowControl w:val="0"/>
      <w:tabs>
        <w:tab w:val="left" w:pos="360"/>
        <w:tab w:val="left" w:pos="851"/>
      </w:tabs>
      <w:jc w:val="right"/>
      <w:outlineLvl w:val="0"/>
    </w:pPr>
    <w:rPr>
      <w:i/>
      <w:color w:val="FF0000"/>
      <w:sz w:val="28"/>
    </w:rPr>
  </w:style>
  <w:style w:type="paragraph" w:styleId="2">
    <w:name w:val="heading 2"/>
    <w:basedOn w:val="a"/>
    <w:next w:val="a"/>
    <w:qFormat/>
    <w:rsid w:val="00BE6210"/>
    <w:pPr>
      <w:keepNext/>
      <w:widowControl w:val="0"/>
      <w:tabs>
        <w:tab w:val="left" w:pos="360"/>
      </w:tabs>
      <w:outlineLvl w:val="1"/>
    </w:pPr>
    <w:rPr>
      <w:noProof/>
      <w:sz w:val="24"/>
    </w:rPr>
  </w:style>
  <w:style w:type="paragraph" w:styleId="4">
    <w:name w:val="heading 4"/>
    <w:basedOn w:val="a"/>
    <w:next w:val="a"/>
    <w:qFormat/>
    <w:rsid w:val="00BE6210"/>
    <w:pPr>
      <w:keepNext/>
      <w:widowControl w:val="0"/>
      <w:jc w:val="center"/>
      <w:outlineLvl w:val="3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uiPriority w:val="99"/>
    <w:rsid w:val="00BE6210"/>
  </w:style>
  <w:style w:type="paragraph" w:customStyle="1" w:styleId="PlainText1">
    <w:name w:val="Plain Text1"/>
    <w:basedOn w:val="a"/>
    <w:rsid w:val="00BE6210"/>
    <w:rPr>
      <w:rFonts w:ascii="Courier New" w:hAnsi="Courier New"/>
    </w:rPr>
  </w:style>
  <w:style w:type="paragraph" w:styleId="a3">
    <w:name w:val="Body Text Indent"/>
    <w:basedOn w:val="a"/>
    <w:rsid w:val="00BE6210"/>
    <w:pPr>
      <w:widowControl w:val="0"/>
      <w:ind w:firstLine="567"/>
      <w:jc w:val="both"/>
    </w:pPr>
    <w:rPr>
      <w:snapToGrid w:val="0"/>
      <w:sz w:val="24"/>
    </w:rPr>
  </w:style>
  <w:style w:type="paragraph" w:styleId="a4">
    <w:name w:val="header"/>
    <w:basedOn w:val="a"/>
    <w:link w:val="a5"/>
    <w:uiPriority w:val="99"/>
    <w:rsid w:val="00BE6210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BE6210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BE6210"/>
  </w:style>
  <w:style w:type="table" w:styleId="a8">
    <w:name w:val="Table Grid"/>
    <w:basedOn w:val="a1"/>
    <w:uiPriority w:val="59"/>
    <w:rsid w:val="007C4F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Верхний колонтитул Знак"/>
    <w:basedOn w:val="a0"/>
    <w:link w:val="a4"/>
    <w:uiPriority w:val="99"/>
    <w:locked/>
    <w:rsid w:val="00E85A08"/>
  </w:style>
  <w:style w:type="paragraph" w:styleId="3">
    <w:name w:val="Body Text 3"/>
    <w:basedOn w:val="a"/>
    <w:link w:val="30"/>
    <w:uiPriority w:val="99"/>
    <w:semiHidden/>
    <w:unhideWhenUsed/>
    <w:rsid w:val="00B3640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B3640F"/>
    <w:rPr>
      <w:sz w:val="16"/>
      <w:szCs w:val="16"/>
    </w:rPr>
  </w:style>
  <w:style w:type="paragraph" w:styleId="a9">
    <w:name w:val="Body Text"/>
    <w:basedOn w:val="a"/>
    <w:link w:val="aa"/>
    <w:rsid w:val="00F60E78"/>
    <w:pPr>
      <w:jc w:val="both"/>
    </w:pPr>
    <w:rPr>
      <w:sz w:val="24"/>
    </w:rPr>
  </w:style>
  <w:style w:type="character" w:customStyle="1" w:styleId="aa">
    <w:name w:val="Основной текст Знак"/>
    <w:basedOn w:val="a0"/>
    <w:link w:val="a9"/>
    <w:rsid w:val="00F60E78"/>
    <w:rPr>
      <w:sz w:val="24"/>
    </w:rPr>
  </w:style>
  <w:style w:type="character" w:styleId="ab">
    <w:name w:val="annotation reference"/>
    <w:basedOn w:val="a0"/>
    <w:uiPriority w:val="99"/>
    <w:semiHidden/>
    <w:unhideWhenUsed/>
    <w:rsid w:val="0013511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3511E"/>
  </w:style>
  <w:style w:type="character" w:customStyle="1" w:styleId="ad">
    <w:name w:val="Текст примечания Знак"/>
    <w:basedOn w:val="a0"/>
    <w:link w:val="ac"/>
    <w:uiPriority w:val="99"/>
    <w:semiHidden/>
    <w:rsid w:val="0013511E"/>
  </w:style>
  <w:style w:type="paragraph" w:styleId="ae">
    <w:name w:val="annotation subject"/>
    <w:basedOn w:val="ac"/>
    <w:next w:val="ac"/>
    <w:link w:val="af"/>
    <w:uiPriority w:val="99"/>
    <w:semiHidden/>
    <w:unhideWhenUsed/>
    <w:rsid w:val="0013511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511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3511E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351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&#1083;&#1077;&#1075;\templates\Legend05\CommonStend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CECCE-CB4A-48B4-8D43-983D96D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CommonStend.dot</Template>
  <TotalTime>102</TotalTime>
  <Pages>7</Pages>
  <Words>2217</Words>
  <Characters>12642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 ГОСУДАРСТВЕННОЕ  УНИТАРНОЕ  ПРЕДПРИЯТИЕ</vt:lpstr>
    </vt:vector>
  </TitlesOfParts>
  <Company>Kraftway</Company>
  <LinksUpToDate>false</LinksUpToDate>
  <CharactersWithSpaces>14830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ГОСУДАРСТВЕННОЕ  УНИТАРНОЕ  ПРЕДПРИЯТИЕ</dc:title>
  <dc:subject/>
  <dc:creator>Лавриненко</dc:creator>
  <cp:keywords/>
  <cp:lastModifiedBy>Антон Быковский</cp:lastModifiedBy>
  <cp:revision>33</cp:revision>
  <cp:lastPrinted>2002-11-21T09:03:00Z</cp:lastPrinted>
  <dcterms:created xsi:type="dcterms:W3CDTF">2019-05-22T12:25:00Z</dcterms:created>
  <dcterms:modified xsi:type="dcterms:W3CDTF">2024-05-06T07:56:00Z</dcterms:modified>
</cp:coreProperties>
</file>