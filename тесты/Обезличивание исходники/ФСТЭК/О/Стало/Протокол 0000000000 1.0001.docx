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2D8" w:rsidRPr="00CE3B9A" w:rsidRDefault="002F5453" w:rsidP="00A20FD6">
      <w:pPr>
        <w:spacing w:line="276" w:lineRule="auto"/>
        <w:ind w:firstLine="709"/>
        <w:contextualSpacing/>
        <w:jc w:val="both"/>
        <w:rPr>
          <w:sz w:val="24"/>
          <w:szCs w:val="24"/>
        </w:rPr>
      </w:pPr>
      <w:r w:rsidRPr="00CE3B9A">
        <w:rPr>
          <w:sz w:val="28"/>
          <w:szCs w:val="28"/>
        </w:rPr>
        <w:t xml:space="preserve"> </w:t>
      </w:r>
    </w:p>
    <w:p w:rsidR="008B2916" w:rsidRPr="00CE3B9A" w:rsidRDefault="008B2916" w:rsidP="009D598B">
      <w:pPr>
        <w:spacing w:line="276" w:lineRule="auto"/>
        <w:contextualSpacing/>
        <w:jc w:val="center"/>
        <w:rPr>
          <w:b/>
          <w:sz w:val="24"/>
          <w:szCs w:val="24"/>
        </w:rPr>
      </w:pPr>
      <w:r>
        <w:rPr>
          <w:b/>
          <w:sz w:val="24"/>
        </w:rPr>
        <w:t>ВЫПИСКА ИЗ ПРОТОКОЛА 2.2041</w:t>
      </w:r>
    </w:p>
    <w:p w:rsidR="00014D9A" w:rsidRDefault="00BC1B11" w:rsidP="009D598B">
      <w:pPr>
        <w:jc w:val="center"/>
      </w:pPr>
      <w:r>
        <w:rPr>
          <w:b/>
          <w:sz w:val="24"/>
        </w:rPr>
        <w:t>Уч. № 1/1/3c от 11.05.2023</w:t>
      </w:r>
    </w:p>
    <w:p w:rsidR="008B2916" w:rsidRPr="00CE3B9A" w:rsidRDefault="008B2916" w:rsidP="009D598B">
      <w:pPr>
        <w:widowControl w:val="0"/>
        <w:spacing w:line="276" w:lineRule="auto"/>
        <w:contextualSpacing/>
        <w:jc w:val="center"/>
        <w:rPr>
          <w:b/>
          <w:sz w:val="24"/>
          <w:szCs w:val="24"/>
        </w:rPr>
      </w:pPr>
      <w:r w:rsidRPr="00CE3B9A">
        <w:rPr>
          <w:b/>
          <w:sz w:val="24"/>
          <w:szCs w:val="24"/>
        </w:rPr>
        <w:t xml:space="preserve">лабораторных </w:t>
      </w:r>
      <w:r w:rsidR="007A58DC" w:rsidRPr="00CE3B9A">
        <w:rPr>
          <w:b/>
          <w:sz w:val="24"/>
          <w:szCs w:val="24"/>
        </w:rPr>
        <w:t>специальных</w:t>
      </w:r>
      <w:r w:rsidRPr="00CE3B9A">
        <w:rPr>
          <w:b/>
          <w:sz w:val="24"/>
          <w:szCs w:val="24"/>
        </w:rPr>
        <w:t xml:space="preserve"> </w:t>
      </w:r>
      <w:r w:rsidR="007A58DC" w:rsidRPr="00CE3B9A">
        <w:rPr>
          <w:b/>
          <w:sz w:val="24"/>
          <w:szCs w:val="24"/>
        </w:rPr>
        <w:t xml:space="preserve">исследований </w:t>
      </w:r>
      <w:r w:rsidRPr="00CE3B9A">
        <w:rPr>
          <w:b/>
          <w:sz w:val="24"/>
          <w:szCs w:val="24"/>
        </w:rPr>
        <w:t>технических средств</w:t>
      </w:r>
      <w:r w:rsidR="007A58DC" w:rsidRPr="00CE3B9A">
        <w:rPr>
          <w:b/>
          <w:sz w:val="24"/>
          <w:szCs w:val="24"/>
        </w:rPr>
        <w:t xml:space="preserve"> и систем</w:t>
      </w:r>
    </w:p>
    <w:p w:rsidR="00E40620" w:rsidRPr="00CE3B9A" w:rsidRDefault="00E40620" w:rsidP="00FC3EA3">
      <w:pPr>
        <w:pStyle w:val="Normal1"/>
        <w:spacing w:before="80"/>
        <w:ind w:firstLine="709"/>
        <w:contextualSpacing/>
        <w:jc w:val="both"/>
        <w:rPr>
          <w:b/>
          <w:sz w:val="24"/>
          <w:szCs w:val="24"/>
        </w:rPr>
      </w:pPr>
    </w:p>
    <w:p w:rsidR="00B3640F" w:rsidRDefault="002D3E54" w:rsidP="002D3E54">
      <w:pPr>
        <w:tabs>
          <w:tab w:val="num" w:pos="720"/>
        </w:tabs>
        <w:spacing w:before="80"/>
        <w:contextualSpacing/>
        <w:jc w:val="both"/>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jc w:val="both"/>
        <w:outlineLvl w:val="0"/>
        <w:rPr>
          <w:szCs w:val="24"/>
        </w:rPr>
      </w:pPr>
    </w:p>
    <w:p w:rsidR="002D3E54" w:rsidRDefault="002D3E54" w:rsidP="002D3E54">
      <w:pPr>
        <w:tabs>
          <w:tab w:val="num" w:pos="720"/>
        </w:tabs>
        <w:spacing w:before="80"/>
        <w:contextualSpacing/>
        <w:jc w:val="both"/>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outlineLvl w:val="0"/>
        <w:rPr>
          <w:sz w:val="24"/>
          <w:szCs w:val="24"/>
        </w:rPr>
      </w:pPr>
    </w:p>
    <w:p w:rsidR="002D3E54" w:rsidRDefault="002D3E54" w:rsidP="002D3E54">
      <w:pPr>
        <w:tabs>
          <w:tab w:val="num" w:pos="720"/>
        </w:tabs>
        <w:spacing w:before="80"/>
        <w:contextualSpacing/>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Default="002D3E54" w:rsidP="002D3E54">
      <w:pPr>
        <w:tabs>
          <w:tab w:val="num" w:pos="720"/>
        </w:tabs>
        <w:spacing w:before="80"/>
        <w:contextualSpacing/>
        <w:outlineLvl w:val="0"/>
        <w:rPr>
          <w:szCs w:val="24"/>
        </w:rPr>
      </w:pPr>
      <w:r>
        <w:rPr>
          <w:szCs w:val="24"/>
        </w:rPr>
        <w:tab/>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D3E54" w:rsidRPr="00CE3B9A" w:rsidRDefault="002D3E54" w:rsidP="002D3E54">
      <w:pPr>
        <w:tabs>
          <w:tab w:val="num" w:pos="720"/>
        </w:tabs>
        <w:spacing w:before="80"/>
        <w:contextualSpacing/>
        <w:outlineLvl w:val="0"/>
        <w:rPr>
          <w:sz w:val="24"/>
          <w:szCs w:val="24"/>
        </w:rPr>
      </w:pPr>
    </w:p>
    <w:p w:rsidR="00502C59" w:rsidRPr="00CE3B9A" w:rsidRDefault="00DA1CFF" w:rsidP="00DA1CFF">
      <w:pPr>
        <w:keepNext/>
        <w:keepLines/>
        <w:spacing w:before="80"/>
        <w:contextualSpacing/>
        <w:jc w:val="both"/>
        <w:outlineLvl w:val="0"/>
        <w:rPr>
          <w:sz w:val="24"/>
          <w:szCs w:val="24"/>
        </w:rPr>
      </w:pPr>
      <w:r w:rsidRPr="00CE3B9A">
        <w:rPr>
          <w:sz w:val="24"/>
          <w:szCs w:val="24"/>
        </w:rPr>
        <w:t>Измерения провели:</w:t>
      </w:r>
    </w:p>
    <w:p w:rsidR="00502C59" w:rsidRPr="00CE3B9A" w:rsidRDefault="00502C59" w:rsidP="00DA1CFF">
      <w:pPr>
        <w:keepNext/>
        <w:keepLines/>
        <w:spacing w:before="80"/>
        <w:contextualSpacing/>
        <w:outlineLvl w:val="0"/>
        <w:rPr>
          <w:sz w:val="24"/>
          <w:szCs w:val="24"/>
        </w:rPr>
      </w:pPr>
    </w:p>
    <w:p w:rsidR="00502C59" w:rsidRPr="00CE3B9A" w:rsidRDefault="00502C59" w:rsidP="00DA1CFF">
      <w:pPr>
        <w:keepNext/>
        <w:keepLines/>
        <w:spacing w:before="80"/>
        <w:contextualSpacing/>
        <w:outlineLvl w:val="0"/>
        <w:rPr>
          <w:sz w:val="24"/>
          <w:szCs w:val="24"/>
        </w:rPr>
      </w:pPr>
    </w:p>
    <w:p w:rsidR="00502C59" w:rsidRPr="00CE3B9A" w:rsidRDefault="006F7403" w:rsidP="00DA1CFF">
      <w:pPr>
        <w:keepNext/>
        <w:keepLines/>
        <w:spacing w:before="80"/>
        <w:ind w:firstLine="709"/>
        <w:contextualSpacing/>
        <w:outlineLvl w:val="0"/>
        <w:rPr>
          <w:sz w:val="22"/>
          <w:szCs w:val="24"/>
        </w:rPr>
      </w:pPr>
      <w:r w:rsidRPr="00CE3B9A">
        <w:rPr>
          <w:sz w:val="24"/>
          <w:szCs w:val="28"/>
        </w:rPr>
        <w:t xml:space="preserve">Инженер 1 категории </w:t>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t xml:space="preserve">       </w:t>
      </w:r>
      <w:r w:rsidRPr="00CE3B9A">
        <w:rPr>
          <w:sz w:val="24"/>
          <w:szCs w:val="28"/>
        </w:rPr>
        <w:tab/>
      </w:r>
      <w:r w:rsidRPr="00CE3B9A">
        <w:rPr>
          <w:sz w:val="24"/>
          <w:szCs w:val="28"/>
        </w:rPr>
        <w:tab/>
        <w:t xml:space="preserve">    В.В. Салтаев</w:t>
      </w:r>
    </w:p>
    <w:p w:rsidR="00502C59" w:rsidRPr="00CE3B9A" w:rsidRDefault="00502C59" w:rsidP="00DA1CFF">
      <w:pPr>
        <w:keepNext/>
        <w:keepLines/>
        <w:spacing w:before="80"/>
        <w:ind w:firstLine="709"/>
        <w:contextualSpacing/>
        <w:outlineLvl w:val="0"/>
        <w:rPr>
          <w:sz w:val="24"/>
          <w:szCs w:val="24"/>
        </w:rPr>
      </w:pPr>
    </w:p>
    <w:p w:rsidR="00502C59" w:rsidRPr="00CE3B9A" w:rsidRDefault="00056488" w:rsidP="00DA1CFF">
      <w:pPr>
        <w:keepNext/>
        <w:keepLines/>
        <w:spacing w:before="80"/>
        <w:ind w:firstLine="709"/>
        <w:contextualSpacing/>
        <w:outlineLvl w:val="0"/>
        <w:rPr>
          <w:b/>
          <w:sz w:val="24"/>
          <w:szCs w:val="24"/>
        </w:rPr>
      </w:pPr>
      <w:r w:rsidRPr="00CE3B9A">
        <w:rPr>
          <w:sz w:val="24"/>
          <w:szCs w:val="28"/>
        </w:rPr>
        <w:t xml:space="preserve">Ведущий инженер </w:t>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r>
      <w:r w:rsidRPr="00CE3B9A">
        <w:rPr>
          <w:sz w:val="24"/>
          <w:szCs w:val="28"/>
        </w:rPr>
        <w:tab/>
        <w:t xml:space="preserve">                                      И.А. Холькин</w:t>
      </w:r>
    </w:p>
    <w:p w:rsidR="00502C59" w:rsidRPr="00CE3B9A" w:rsidRDefault="00502C59" w:rsidP="00DA1CFF">
      <w:pPr>
        <w:keepNext/>
        <w:keepLines/>
        <w:spacing w:before="80"/>
        <w:ind w:firstLine="709"/>
        <w:contextualSpacing/>
        <w:outlineLvl w:val="0"/>
        <w:rPr>
          <w:sz w:val="24"/>
          <w:szCs w:val="24"/>
        </w:rPr>
      </w:pPr>
    </w:p>
    <w:p w:rsidR="00502C59" w:rsidRPr="00CE3B9A" w:rsidRDefault="00502C59" w:rsidP="00DA1CFF">
      <w:pPr>
        <w:keepNext/>
        <w:keepLines/>
        <w:spacing w:before="80"/>
        <w:ind w:firstLine="709"/>
        <w:contextualSpacing/>
        <w:outlineLvl w:val="0"/>
        <w:rPr>
          <w:sz w:val="24"/>
          <w:szCs w:val="24"/>
        </w:rPr>
      </w:pPr>
    </w:p>
    <w:p w:rsidR="00502C59" w:rsidRPr="00CE3B9A" w:rsidRDefault="00502C59" w:rsidP="00DA1CFF">
      <w:pPr>
        <w:keepNext/>
        <w:keepLines/>
        <w:spacing w:before="80"/>
        <w:ind w:firstLine="709"/>
        <w:contextualSpacing/>
        <w:outlineLvl w:val="0"/>
        <w:rPr>
          <w:sz w:val="24"/>
          <w:szCs w:val="24"/>
        </w:rPr>
      </w:pPr>
    </w:p>
    <w:p w:rsidR="00502C59" w:rsidRPr="00CE3B9A" w:rsidRDefault="006F7448" w:rsidP="00DA1CFF">
      <w:pPr>
        <w:keepNext/>
        <w:keepLines/>
        <w:spacing w:before="80"/>
        <w:contextualSpacing/>
        <w:outlineLvl w:val="0"/>
      </w:pPr>
      <w:r w:rsidRPr="00CE3B9A">
        <w:rPr>
          <w:sz w:val="24"/>
          <w:szCs w:val="24"/>
        </w:rPr>
        <w:t>И. о. начальника лаборатории специальных исследований</w:t>
      </w:r>
      <w:r w:rsidRPr="00CE3B9A">
        <w:rPr>
          <w:sz w:val="24"/>
          <w:szCs w:val="24"/>
        </w:rPr>
        <w:tab/>
        <w:t xml:space="preserve">                                       С.Д. Далевич</w:t>
      </w:r>
    </w:p>
    <w:p w:rsidR="00014D9A" w:rsidRDefault="00BC1B11">
      <w:r>
        <w:rPr>
          <w:sz w:val="24"/>
        </w:rPr>
        <w:br/>
        <w:t>Выписка верна</w:t>
      </w:r>
      <w:r>
        <w:rPr>
          <w:sz w:val="24"/>
        </w:rPr>
        <w:br/>
      </w:r>
      <w:r>
        <w:rPr>
          <w:sz w:val="24"/>
        </w:rPr>
        <w:br/>
        <w:t>И. о. начальника лаборатории специальных исследований</w:t>
      </w:r>
      <w:r>
        <w:rPr>
          <w:sz w:val="24"/>
        </w:rPr>
        <w:tab/>
      </w:r>
      <w:r>
        <w:rPr>
          <w:sz w:val="24"/>
        </w:rPr>
        <w:tab/>
      </w:r>
      <w:r>
        <w:rPr>
          <w:sz w:val="24"/>
        </w:rPr>
        <w:tab/>
      </w:r>
      <w:r>
        <w:rPr>
          <w:sz w:val="24"/>
        </w:rPr>
        <w:tab/>
      </w:r>
      <w:r w:rsidR="00460E75">
        <w:rPr>
          <w:sz w:val="24"/>
        </w:rPr>
        <w:t xml:space="preserve">   </w:t>
      </w:r>
      <w:r>
        <w:rPr>
          <w:sz w:val="24"/>
        </w:rPr>
        <w:t>С.Д. Далевич</w:t>
      </w:r>
    </w:p>
    <w:sectPr w:rsidR="00014D9A" w:rsidSect="00014D9A">
      <w:headerReference w:type="default" r:id="rId8"/>
      <w:footerReference w:type="default" r:id="rId9"/>
      <w:headerReference w:type="first" r:id="rId10"/>
      <w:footerReference w:type="first" r:id="rId11"/>
      <w:pgSz w:w="11907" w:h="16840" w:code="9"/>
      <w:pgMar w:top="1134" w:right="567" w:bottom="1134" w:left="1134" w:header="567" w:footer="907"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148C" w:rsidRDefault="006A148C">
      <w:r>
        <w:separator/>
      </w:r>
    </w:p>
  </w:endnote>
  <w:endnote w:type="continuationSeparator" w:id="1">
    <w:p w:rsidR="006A148C" w:rsidRDefault="006A14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A42444"/>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44" w:rsidRDefault="00A42444"/>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148C" w:rsidRDefault="006A148C">
      <w:r>
        <w:separator/>
      </w:r>
    </w:p>
  </w:footnote>
  <w:footnote w:type="continuationSeparator" w:id="1">
    <w:p w:rsidR="006A148C" w:rsidRDefault="006A14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6DDE" w:rsidRDefault="009D2B5A">
    <w:pPr>
      <w:pStyle w:val="a4"/>
      <w:jc w:val="center"/>
    </w:pPr>
    <w:fldSimple w:instr=" PAGE   \* MERGEFORMAT ">
      <w:r w:rsidR="009D598B">
        <w:rPr>
          <w:noProof/>
        </w:rPr>
        <w:t>2</w:t>
      </w:r>
    </w:fldSimple>
  </w:p>
  <w:p w:rsidR="00EF6DDE" w:rsidRDefault="00EF6DD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6DDE" w:rsidRPr="0019797A" w:rsidRDefault="00EF6DDE" w:rsidP="009F07AE">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2"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EF6DDE" w:rsidRPr="0019797A" w:rsidRDefault="00EF6DDE" w:rsidP="009F07AE">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EF6DDE" w:rsidTr="009F07AE">
      <w:trPr>
        <w:trHeight w:val="50"/>
      </w:trPr>
      <w:tc>
        <w:tcPr>
          <w:tcW w:w="9714" w:type="dxa"/>
        </w:tcPr>
        <w:p w:rsidR="00EF6DDE" w:rsidRPr="009F07AE" w:rsidRDefault="00EF6DDE" w:rsidP="009F07AE">
          <w:pPr>
            <w:shd w:val="clear" w:color="auto" w:fill="FFFFFF"/>
            <w:tabs>
              <w:tab w:val="left" w:pos="175"/>
              <w:tab w:val="left" w:pos="1363"/>
              <w:tab w:val="left" w:leader="underscore" w:pos="9552"/>
            </w:tabs>
            <w:ind w:right="-807"/>
            <w:rPr>
              <w:sz w:val="16"/>
              <w:szCs w:val="16"/>
            </w:rPr>
          </w:pPr>
          <w:r w:rsidRPr="009F07AE">
            <w:rPr>
              <w:sz w:val="16"/>
              <w:szCs w:val="16"/>
            </w:rPr>
            <w:t xml:space="preserve">Юридический адрес: 249030, Калужская обл., г. Обнинск, Киевское шоссе 64                Телефон: +7 (495) 927-02-90             </w:t>
          </w:r>
        </w:p>
        <w:p w:rsidR="00EF6DDE" w:rsidRPr="009F07AE" w:rsidRDefault="00EF6DDE" w:rsidP="009F07AE">
          <w:pPr>
            <w:tabs>
              <w:tab w:val="left" w:pos="175"/>
            </w:tabs>
            <w:ind w:right="-807"/>
            <w:rPr>
              <w:sz w:val="16"/>
              <w:szCs w:val="16"/>
            </w:rPr>
          </w:pPr>
          <w:r w:rsidRPr="009F07AE">
            <w:rPr>
              <w:sz w:val="16"/>
              <w:szCs w:val="16"/>
            </w:rPr>
            <w:t>Почтовый адрес: 249039, Калужская обл., г. Обнинск, п/о №9, а/я 9016                            Факс: +7 (495) 645-80-87</w:t>
          </w:r>
        </w:p>
        <w:p w:rsidR="00EF6DDE" w:rsidRPr="009F07AE" w:rsidRDefault="00EF6DDE" w:rsidP="009F07AE">
          <w:pPr>
            <w:tabs>
              <w:tab w:val="left" w:pos="175"/>
            </w:tabs>
            <w:ind w:right="-807"/>
            <w:rPr>
              <w:sz w:val="16"/>
              <w:szCs w:val="16"/>
            </w:rPr>
          </w:pPr>
          <w:r w:rsidRPr="009F07AE">
            <w:rPr>
              <w:sz w:val="16"/>
              <w:szCs w:val="16"/>
            </w:rPr>
            <w:t xml:space="preserve">Адрес РСО: Калужская обл., г. Обнинск, Киевское шоссе, д.64                                          Адрес в интернете: </w:t>
          </w:r>
          <w:r w:rsidRPr="009F07AE">
            <w:rPr>
              <w:sz w:val="16"/>
              <w:szCs w:val="16"/>
              <w:lang w:val="en-US"/>
            </w:rPr>
            <w:t>www</w:t>
          </w:r>
          <w:r w:rsidRPr="009F07AE">
            <w:rPr>
              <w:sz w:val="16"/>
              <w:szCs w:val="16"/>
            </w:rPr>
            <w:t>.</w:t>
          </w:r>
          <w:r w:rsidRPr="009F07AE">
            <w:rPr>
              <w:sz w:val="16"/>
              <w:szCs w:val="16"/>
              <w:lang w:val="en-US"/>
            </w:rPr>
            <w:t>spectest</w:t>
          </w:r>
          <w:r w:rsidRPr="009F07AE">
            <w:rPr>
              <w:sz w:val="16"/>
              <w:szCs w:val="16"/>
            </w:rPr>
            <w:t>.</w:t>
          </w:r>
          <w:r w:rsidRPr="009F07AE">
            <w:rPr>
              <w:sz w:val="16"/>
              <w:szCs w:val="16"/>
              <w:lang w:val="en-US"/>
            </w:rPr>
            <w:t>ru</w:t>
          </w:r>
        </w:p>
        <w:tbl>
          <w:tblPr>
            <w:tblW w:w="9498" w:type="dxa"/>
            <w:tblBorders>
              <w:top w:val="triple" w:sz="4" w:space="0" w:color="auto"/>
            </w:tblBorders>
            <w:tblLook w:val="04A0"/>
          </w:tblPr>
          <w:tblGrid>
            <w:gridCol w:w="9498"/>
          </w:tblGrid>
          <w:tr w:rsidR="00EF6DDE" w:rsidTr="009F07AE">
            <w:tc>
              <w:tcPr>
                <w:tcW w:w="9498" w:type="dxa"/>
                <w:tcBorders>
                  <w:top w:val="nil"/>
                </w:tcBorders>
              </w:tcPr>
              <w:p w:rsidR="00EF6DDE" w:rsidRDefault="009D2B5A" w:rsidP="009F07AE">
                <w:pPr>
                  <w:ind w:right="-807"/>
                </w:pPr>
                <w:r>
                  <w:rPr>
                    <w:noProof/>
                  </w:rPr>
                  <w:pict>
                    <v:shapetype id="_x0000_t32" coordsize="21600,21600" o:spt="32" o:oned="t" path="m,l21600,21600e" filled="f">
                      <v:path arrowok="t" fillok="f" o:connecttype="none"/>
                      <o:lock v:ext="edit" shapetype="t"/>
                    </v:shapetype>
                    <v:shape id="_x0000_s2059" type="#_x0000_t32" style="position:absolute;margin-left:-159.65pt;margin-top:11.75pt;width:621.75pt;height:.05pt;z-index:251657216" o:connectortype="straight" strokeweight="1.5pt"/>
                  </w:pict>
                </w:r>
              </w:p>
            </w:tc>
          </w:tr>
        </w:tbl>
        <w:p w:rsidR="00EF6DDE" w:rsidRPr="00DF63B9" w:rsidRDefault="00EF6DDE" w:rsidP="009F07AE">
          <w:pPr>
            <w:ind w:right="-807"/>
          </w:pPr>
        </w:p>
      </w:tc>
    </w:tr>
  </w:tbl>
  <w:p w:rsidR="00EF6DDE" w:rsidRDefault="00EF6DDE">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509EC"/>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B1601E9"/>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4A3645F"/>
    <w:multiLevelType w:val="multilevel"/>
    <w:tmpl w:val="9CEA2A5E"/>
    <w:lvl w:ilvl="0">
      <w:start w:val="1"/>
      <w:numFmt w:val="decimal"/>
      <w:suff w:val="space"/>
      <w:lvlText w:val="%1."/>
      <w:lvlJc w:val="left"/>
      <w:pPr>
        <w:ind w:left="0" w:firstLine="709"/>
      </w:pPr>
      <w:rPr>
        <w:rFonts w:hint="default"/>
        <w:b w:val="0"/>
        <w:sz w:val="24"/>
        <w:szCs w:val="24"/>
      </w:rPr>
    </w:lvl>
    <w:lvl w:ilvl="1">
      <w:start w:val="1"/>
      <w:numFmt w:val="bullet"/>
      <w:suff w:val="space"/>
      <w:lvlText w:val="-"/>
      <w:lvlJc w:val="left"/>
      <w:pPr>
        <w:ind w:left="170" w:firstLine="709"/>
      </w:pPr>
      <w:rPr>
        <w:rFonts w:ascii="Times New Roman" w:hAnsi="Times New Roman" w:cs="Times New Roman" w:hint="default"/>
        <w:b/>
        <w:sz w:val="24"/>
        <w:szCs w:val="24"/>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F0C4960"/>
    <w:multiLevelType w:val="multilevel"/>
    <w:tmpl w:val="0419001D"/>
    <w:styleLink w:val="1"/>
    <w:lvl w:ilvl="0">
      <w:start w:val="1"/>
      <w:numFmt w:val="decimal"/>
      <w:lvlText w:val="%1)"/>
      <w:lvlJc w:val="left"/>
      <w:pPr>
        <w:ind w:left="360" w:hanging="360"/>
      </w:pPr>
    </w:lvl>
    <w:lvl w:ilvl="1">
      <w:start w:val="1"/>
      <w:numFmt w:val="bullet"/>
      <w:lvlText w:val="-"/>
      <w:lvlJc w:val="left"/>
      <w:pPr>
        <w:ind w:left="720" w:hanging="360"/>
      </w:pPr>
      <w:rPr>
        <w:rFonts w:ascii="Times New Roman" w:hAnsi="Times New Roman" w:cs="Times New Roman"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635874"/>
    <w:multiLevelType w:val="multilevel"/>
    <w:tmpl w:val="8892B8AA"/>
    <w:lvl w:ilvl="0">
      <w:start w:val="10"/>
      <w:numFmt w:val="decimal"/>
      <w:suff w:val="space"/>
      <w:lvlText w:val="%1."/>
      <w:lvlJc w:val="left"/>
      <w:pPr>
        <w:ind w:left="360" w:hanging="360"/>
      </w:pPr>
      <w:rPr>
        <w:rFonts w:hint="default"/>
        <w:b/>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3C042A5F"/>
    <w:multiLevelType w:val="hybridMultilevel"/>
    <w:tmpl w:val="76E6BB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A8F6DDC"/>
    <w:multiLevelType w:val="singleLevel"/>
    <w:tmpl w:val="FA9494E0"/>
    <w:lvl w:ilvl="0">
      <w:start w:val="1"/>
      <w:numFmt w:val="decimal"/>
      <w:lvlText w:val="%1."/>
      <w:lvlJc w:val="left"/>
      <w:pPr>
        <w:tabs>
          <w:tab w:val="num" w:pos="1211"/>
        </w:tabs>
        <w:ind w:left="1211" w:hanging="360"/>
      </w:pPr>
      <w:rPr>
        <w:rFonts w:hint="default"/>
      </w:rPr>
    </w:lvl>
  </w:abstractNum>
  <w:abstractNum w:abstractNumId="7">
    <w:nsid w:val="616F341D"/>
    <w:multiLevelType w:val="multilevel"/>
    <w:tmpl w:val="EAF8C3F0"/>
    <w:lvl w:ilvl="0">
      <w:start w:val="1"/>
      <w:numFmt w:val="decimal"/>
      <w:suff w:val="space"/>
      <w:lvlText w:val="%1."/>
      <w:lvlJc w:val="left"/>
      <w:pPr>
        <w:ind w:left="360" w:hanging="360"/>
      </w:pPr>
      <w:rPr>
        <w:rFonts w:hint="default"/>
        <w:b/>
        <w:sz w:val="22"/>
        <w:szCs w:val="22"/>
      </w:rPr>
    </w:lvl>
    <w:lvl w:ilvl="1">
      <w:start w:val="1"/>
      <w:numFmt w:val="decimal"/>
      <w:suff w:val="space"/>
      <w:lvlText w:val="%1.%2."/>
      <w:lvlJc w:val="left"/>
      <w:pPr>
        <w:ind w:left="792" w:firstLine="342"/>
      </w:pPr>
      <w:rPr>
        <w:rFonts w:hint="default"/>
        <w:b/>
        <w:sz w:val="22"/>
        <w:szCs w:val="22"/>
      </w:rPr>
    </w:lvl>
    <w:lvl w:ilvl="2">
      <w:start w:val="1"/>
      <w:numFmt w:val="bullet"/>
      <w:suff w:val="space"/>
      <w:lvlText w:val="-"/>
      <w:lvlJc w:val="left"/>
      <w:pPr>
        <w:ind w:left="1224" w:hanging="515"/>
      </w:pPr>
      <w:rPr>
        <w:rFonts w:ascii="Times New Roman" w:hAnsi="Times New Roman" w:cs="Times New Roman"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909"/>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0" w:firstLine="1134"/>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0" w:firstLine="1134"/>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1224" w:hanging="90"/>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0" w:firstLine="1134"/>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709" w:firstLine="425"/>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792" w:firstLine="342"/>
        </w:pPr>
        <w:rPr>
          <w:rFonts w:hint="default"/>
          <w:b/>
          <w:sz w:val="22"/>
          <w:szCs w:val="22"/>
        </w:rPr>
      </w:lvl>
    </w:lvlOverride>
    <w:lvlOverride w:ilvl="2">
      <w:lvl w:ilvl="2">
        <w:start w:val="1"/>
        <w:numFmt w:val="bullet"/>
        <w:suff w:val="space"/>
        <w:lvlText w:val="-"/>
        <w:lvlJc w:val="left"/>
        <w:pPr>
          <w:ind w:left="0" w:firstLine="1134"/>
        </w:pPr>
        <w:rPr>
          <w:rFonts w:ascii="Times New Roman" w:hAnsi="Times New Roman" w:cs="Times New Roman" w:hint="default"/>
          <w:sz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4"/>
  </w:num>
  <w:num w:numId="13">
    <w:abstractNumId w:val="1"/>
  </w:num>
  <w:num w:numId="14">
    <w:abstractNumId w:val="7"/>
  </w:num>
  <w:num w:numId="15">
    <w:abstractNumId w:val="3"/>
  </w:num>
  <w:num w:numId="16">
    <w:abstractNumId w:val="0"/>
  </w:num>
  <w:num w:numId="17">
    <w:abstractNumId w:val="5"/>
  </w:num>
  <w:num w:numId="18">
    <w:abstractNumId w:val="2"/>
    <w:lvlOverride w:ilvl="0">
      <w:lvl w:ilvl="0">
        <w:start w:val="1"/>
        <w:numFmt w:val="decimal"/>
        <w:suff w:val="space"/>
        <w:lvlText w:val="%1."/>
        <w:lvlJc w:val="left"/>
        <w:pPr>
          <w:ind w:left="360" w:hanging="360"/>
        </w:pPr>
        <w:rPr>
          <w:rFonts w:hint="default"/>
          <w:b/>
          <w:sz w:val="22"/>
          <w:szCs w:val="22"/>
        </w:rPr>
      </w:lvl>
    </w:lvlOverride>
    <w:lvlOverride w:ilvl="1">
      <w:lvl w:ilvl="1">
        <w:start w:val="1"/>
        <w:numFmt w:val="decimal"/>
        <w:suff w:val="space"/>
        <w:lvlText w:val="%1.%2."/>
        <w:lvlJc w:val="left"/>
        <w:pPr>
          <w:ind w:left="357" w:firstLine="709"/>
        </w:pPr>
        <w:rPr>
          <w:rFonts w:hint="default"/>
          <w:b/>
          <w:sz w:val="22"/>
          <w:szCs w:val="22"/>
        </w:rPr>
      </w:lvl>
    </w:lvlOverride>
    <w:lvlOverride w:ilvl="2">
      <w:lvl w:ilvl="2">
        <w:start w:val="1"/>
        <w:numFmt w:val="bullet"/>
        <w:suff w:val="space"/>
        <w:lvlText w:val="-"/>
        <w:lvlJc w:val="left"/>
        <w:pPr>
          <w:ind w:left="1224" w:hanging="515"/>
        </w:pPr>
        <w:rPr>
          <w:rFonts w:ascii="Times New Roman" w:hAnsi="Times New Roman" w:cs="Times New Roman" w:hint="default"/>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abstractNumId w:val="6"/>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attachedTemplate r:id="rId1"/>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8194">
      <o:colormenu v:ext="edit" fillcolor="none"/>
    </o:shapedefaults>
    <o:shapelayout v:ext="edit">
      <o:idmap v:ext="edit" data="2"/>
      <o:rules v:ext="edit">
        <o:r id="V:Rule2" type="connector" idref="#_x0000_s2059"/>
      </o:rules>
    </o:shapelayout>
  </w:hdrShapeDefaults>
  <w:footnotePr>
    <w:footnote w:id="0"/>
    <w:footnote w:id="1"/>
  </w:footnotePr>
  <w:endnotePr>
    <w:endnote w:id="0"/>
    <w:endnote w:id="1"/>
  </w:endnotePr>
  <w:compat/>
  <w:rsids>
    <w:rsidRoot w:val="0046303B"/>
    <w:rsid w:val="000014DA"/>
    <w:rsid w:val="0000294C"/>
    <w:rsid w:val="00002DE9"/>
    <w:rsid w:val="00013571"/>
    <w:rsid w:val="00014D9A"/>
    <w:rsid w:val="000200E0"/>
    <w:rsid w:val="00020E2C"/>
    <w:rsid w:val="00021146"/>
    <w:rsid w:val="0002143A"/>
    <w:rsid w:val="00021891"/>
    <w:rsid w:val="00023ED8"/>
    <w:rsid w:val="000241C2"/>
    <w:rsid w:val="000267C4"/>
    <w:rsid w:val="00027326"/>
    <w:rsid w:val="000302BF"/>
    <w:rsid w:val="00030C1E"/>
    <w:rsid w:val="0003302F"/>
    <w:rsid w:val="00037A75"/>
    <w:rsid w:val="00044771"/>
    <w:rsid w:val="0005040A"/>
    <w:rsid w:val="00050C50"/>
    <w:rsid w:val="00053198"/>
    <w:rsid w:val="00056488"/>
    <w:rsid w:val="00056660"/>
    <w:rsid w:val="000604A2"/>
    <w:rsid w:val="00065104"/>
    <w:rsid w:val="0007060B"/>
    <w:rsid w:val="0007267F"/>
    <w:rsid w:val="0008272E"/>
    <w:rsid w:val="000829BC"/>
    <w:rsid w:val="000835EA"/>
    <w:rsid w:val="00084291"/>
    <w:rsid w:val="00084950"/>
    <w:rsid w:val="000872D0"/>
    <w:rsid w:val="000872E7"/>
    <w:rsid w:val="000938AB"/>
    <w:rsid w:val="0009730F"/>
    <w:rsid w:val="000A1734"/>
    <w:rsid w:val="000A20B0"/>
    <w:rsid w:val="000A43E8"/>
    <w:rsid w:val="000A52FC"/>
    <w:rsid w:val="000A6064"/>
    <w:rsid w:val="000B00DD"/>
    <w:rsid w:val="000B0113"/>
    <w:rsid w:val="000B6D1B"/>
    <w:rsid w:val="000B77F1"/>
    <w:rsid w:val="000B7F82"/>
    <w:rsid w:val="000C0CA8"/>
    <w:rsid w:val="000C284D"/>
    <w:rsid w:val="000C42F1"/>
    <w:rsid w:val="000C478C"/>
    <w:rsid w:val="000C4D68"/>
    <w:rsid w:val="000C58C5"/>
    <w:rsid w:val="000C7194"/>
    <w:rsid w:val="000D33C1"/>
    <w:rsid w:val="000D3CBD"/>
    <w:rsid w:val="000D445D"/>
    <w:rsid w:val="000D5C78"/>
    <w:rsid w:val="000D5D9C"/>
    <w:rsid w:val="000E1797"/>
    <w:rsid w:val="000E2AF0"/>
    <w:rsid w:val="000E2C4D"/>
    <w:rsid w:val="000F0177"/>
    <w:rsid w:val="000F310E"/>
    <w:rsid w:val="000F45C8"/>
    <w:rsid w:val="000F58D2"/>
    <w:rsid w:val="000F69DB"/>
    <w:rsid w:val="000F6B99"/>
    <w:rsid w:val="00100CD3"/>
    <w:rsid w:val="0010497C"/>
    <w:rsid w:val="001055C4"/>
    <w:rsid w:val="00106135"/>
    <w:rsid w:val="001078EA"/>
    <w:rsid w:val="00107D9D"/>
    <w:rsid w:val="0011028D"/>
    <w:rsid w:val="001116F8"/>
    <w:rsid w:val="0011172E"/>
    <w:rsid w:val="00114D8E"/>
    <w:rsid w:val="00114E66"/>
    <w:rsid w:val="001201E7"/>
    <w:rsid w:val="00122A63"/>
    <w:rsid w:val="00126537"/>
    <w:rsid w:val="0012667A"/>
    <w:rsid w:val="0012747E"/>
    <w:rsid w:val="0013012E"/>
    <w:rsid w:val="00130903"/>
    <w:rsid w:val="00134258"/>
    <w:rsid w:val="0013511E"/>
    <w:rsid w:val="00136E3E"/>
    <w:rsid w:val="00140129"/>
    <w:rsid w:val="001409C3"/>
    <w:rsid w:val="00143754"/>
    <w:rsid w:val="00146354"/>
    <w:rsid w:val="00146659"/>
    <w:rsid w:val="00147070"/>
    <w:rsid w:val="00154C8D"/>
    <w:rsid w:val="00156A79"/>
    <w:rsid w:val="00157607"/>
    <w:rsid w:val="001602E0"/>
    <w:rsid w:val="00160A56"/>
    <w:rsid w:val="001622BD"/>
    <w:rsid w:val="00162B2B"/>
    <w:rsid w:val="0016308A"/>
    <w:rsid w:val="00165B60"/>
    <w:rsid w:val="00175B72"/>
    <w:rsid w:val="00175CBD"/>
    <w:rsid w:val="00180BF9"/>
    <w:rsid w:val="001818F5"/>
    <w:rsid w:val="00185CE6"/>
    <w:rsid w:val="00187C50"/>
    <w:rsid w:val="00190701"/>
    <w:rsid w:val="001934E5"/>
    <w:rsid w:val="001952B2"/>
    <w:rsid w:val="001A0610"/>
    <w:rsid w:val="001A0785"/>
    <w:rsid w:val="001A1CAB"/>
    <w:rsid w:val="001A459C"/>
    <w:rsid w:val="001B030F"/>
    <w:rsid w:val="001B1DAB"/>
    <w:rsid w:val="001B52A5"/>
    <w:rsid w:val="001B637C"/>
    <w:rsid w:val="001B650E"/>
    <w:rsid w:val="001B766D"/>
    <w:rsid w:val="001C0F39"/>
    <w:rsid w:val="001C46EF"/>
    <w:rsid w:val="001D09F8"/>
    <w:rsid w:val="001D300C"/>
    <w:rsid w:val="001E4197"/>
    <w:rsid w:val="001E7288"/>
    <w:rsid w:val="001F02F2"/>
    <w:rsid w:val="001F245F"/>
    <w:rsid w:val="001F29D9"/>
    <w:rsid w:val="001F2F77"/>
    <w:rsid w:val="001F34CF"/>
    <w:rsid w:val="00200C57"/>
    <w:rsid w:val="002024DD"/>
    <w:rsid w:val="002048E2"/>
    <w:rsid w:val="002078E6"/>
    <w:rsid w:val="00207925"/>
    <w:rsid w:val="0021124F"/>
    <w:rsid w:val="00213D41"/>
    <w:rsid w:val="00216F5D"/>
    <w:rsid w:val="0022202B"/>
    <w:rsid w:val="002234A5"/>
    <w:rsid w:val="00223735"/>
    <w:rsid w:val="00227DD3"/>
    <w:rsid w:val="00232B85"/>
    <w:rsid w:val="00232C95"/>
    <w:rsid w:val="002335A9"/>
    <w:rsid w:val="00233B7B"/>
    <w:rsid w:val="00235704"/>
    <w:rsid w:val="00237A90"/>
    <w:rsid w:val="00237FC4"/>
    <w:rsid w:val="00247CF2"/>
    <w:rsid w:val="00251EDF"/>
    <w:rsid w:val="00252B4E"/>
    <w:rsid w:val="00256923"/>
    <w:rsid w:val="002607CF"/>
    <w:rsid w:val="002634F9"/>
    <w:rsid w:val="00264BD7"/>
    <w:rsid w:val="00265394"/>
    <w:rsid w:val="002733F8"/>
    <w:rsid w:val="00281CAE"/>
    <w:rsid w:val="00285831"/>
    <w:rsid w:val="00293AA4"/>
    <w:rsid w:val="00295EDE"/>
    <w:rsid w:val="002968EC"/>
    <w:rsid w:val="002A2FF4"/>
    <w:rsid w:val="002A4D62"/>
    <w:rsid w:val="002B03B5"/>
    <w:rsid w:val="002B233E"/>
    <w:rsid w:val="002C0AB0"/>
    <w:rsid w:val="002C1E38"/>
    <w:rsid w:val="002C2A7B"/>
    <w:rsid w:val="002C4C5C"/>
    <w:rsid w:val="002C5A6F"/>
    <w:rsid w:val="002C7E2A"/>
    <w:rsid w:val="002D01C6"/>
    <w:rsid w:val="002D0700"/>
    <w:rsid w:val="002D106F"/>
    <w:rsid w:val="002D26E7"/>
    <w:rsid w:val="002D3E54"/>
    <w:rsid w:val="002D57A9"/>
    <w:rsid w:val="002D7DF8"/>
    <w:rsid w:val="002E0CA3"/>
    <w:rsid w:val="002E24E9"/>
    <w:rsid w:val="002E76D2"/>
    <w:rsid w:val="002F0CEC"/>
    <w:rsid w:val="002F1733"/>
    <w:rsid w:val="002F4940"/>
    <w:rsid w:val="002F5453"/>
    <w:rsid w:val="002F5E04"/>
    <w:rsid w:val="0030080F"/>
    <w:rsid w:val="0030324D"/>
    <w:rsid w:val="00303D2E"/>
    <w:rsid w:val="00306267"/>
    <w:rsid w:val="003144F6"/>
    <w:rsid w:val="0031583F"/>
    <w:rsid w:val="00316914"/>
    <w:rsid w:val="0032086B"/>
    <w:rsid w:val="00320F69"/>
    <w:rsid w:val="00321320"/>
    <w:rsid w:val="00321332"/>
    <w:rsid w:val="0032397F"/>
    <w:rsid w:val="00325677"/>
    <w:rsid w:val="003261CF"/>
    <w:rsid w:val="00326E53"/>
    <w:rsid w:val="003274E2"/>
    <w:rsid w:val="00330C0D"/>
    <w:rsid w:val="00332C8F"/>
    <w:rsid w:val="003342EE"/>
    <w:rsid w:val="00341A67"/>
    <w:rsid w:val="00351805"/>
    <w:rsid w:val="00352B0C"/>
    <w:rsid w:val="00354125"/>
    <w:rsid w:val="00354E8F"/>
    <w:rsid w:val="00355FA1"/>
    <w:rsid w:val="00360252"/>
    <w:rsid w:val="00365159"/>
    <w:rsid w:val="00366A7E"/>
    <w:rsid w:val="00367D58"/>
    <w:rsid w:val="003706EB"/>
    <w:rsid w:val="0037121A"/>
    <w:rsid w:val="00372F7D"/>
    <w:rsid w:val="0037734C"/>
    <w:rsid w:val="003849C5"/>
    <w:rsid w:val="00385229"/>
    <w:rsid w:val="00386696"/>
    <w:rsid w:val="0039052A"/>
    <w:rsid w:val="00391488"/>
    <w:rsid w:val="00391DE7"/>
    <w:rsid w:val="00395110"/>
    <w:rsid w:val="003A1C7D"/>
    <w:rsid w:val="003B5F04"/>
    <w:rsid w:val="003B7B2F"/>
    <w:rsid w:val="003C02D6"/>
    <w:rsid w:val="003C4598"/>
    <w:rsid w:val="003D1352"/>
    <w:rsid w:val="003D398C"/>
    <w:rsid w:val="003D4C05"/>
    <w:rsid w:val="003E6D81"/>
    <w:rsid w:val="003F612E"/>
    <w:rsid w:val="00403FD8"/>
    <w:rsid w:val="00410740"/>
    <w:rsid w:val="00416666"/>
    <w:rsid w:val="0042028B"/>
    <w:rsid w:val="004202D8"/>
    <w:rsid w:val="00421397"/>
    <w:rsid w:val="0042206B"/>
    <w:rsid w:val="0042251C"/>
    <w:rsid w:val="004234FC"/>
    <w:rsid w:val="004243FD"/>
    <w:rsid w:val="00424C56"/>
    <w:rsid w:val="00433719"/>
    <w:rsid w:val="00435691"/>
    <w:rsid w:val="00445F04"/>
    <w:rsid w:val="00446EE1"/>
    <w:rsid w:val="004473E8"/>
    <w:rsid w:val="0046000B"/>
    <w:rsid w:val="004608DD"/>
    <w:rsid w:val="00460E75"/>
    <w:rsid w:val="0046235D"/>
    <w:rsid w:val="0046303B"/>
    <w:rsid w:val="00464811"/>
    <w:rsid w:val="0046682C"/>
    <w:rsid w:val="00470CE0"/>
    <w:rsid w:val="004719A4"/>
    <w:rsid w:val="00472F34"/>
    <w:rsid w:val="00476728"/>
    <w:rsid w:val="0048121E"/>
    <w:rsid w:val="00481E3B"/>
    <w:rsid w:val="00483169"/>
    <w:rsid w:val="004832F5"/>
    <w:rsid w:val="00483363"/>
    <w:rsid w:val="004842B7"/>
    <w:rsid w:val="00490CFF"/>
    <w:rsid w:val="00491518"/>
    <w:rsid w:val="0049155B"/>
    <w:rsid w:val="004922D6"/>
    <w:rsid w:val="004967DF"/>
    <w:rsid w:val="004A0119"/>
    <w:rsid w:val="004A15A0"/>
    <w:rsid w:val="004A1790"/>
    <w:rsid w:val="004A2C56"/>
    <w:rsid w:val="004A4A40"/>
    <w:rsid w:val="004A7725"/>
    <w:rsid w:val="004B2410"/>
    <w:rsid w:val="004B6AD5"/>
    <w:rsid w:val="004C3D90"/>
    <w:rsid w:val="004C470B"/>
    <w:rsid w:val="004D19E1"/>
    <w:rsid w:val="004D3D8E"/>
    <w:rsid w:val="004D6428"/>
    <w:rsid w:val="004E22DF"/>
    <w:rsid w:val="004E2D63"/>
    <w:rsid w:val="004E4173"/>
    <w:rsid w:val="004E6176"/>
    <w:rsid w:val="004F1932"/>
    <w:rsid w:val="004F1A7F"/>
    <w:rsid w:val="004F20F8"/>
    <w:rsid w:val="004F3077"/>
    <w:rsid w:val="004F3BF8"/>
    <w:rsid w:val="00502C59"/>
    <w:rsid w:val="005049DC"/>
    <w:rsid w:val="00512E69"/>
    <w:rsid w:val="00516BA6"/>
    <w:rsid w:val="00524298"/>
    <w:rsid w:val="005257AB"/>
    <w:rsid w:val="00530755"/>
    <w:rsid w:val="00535A19"/>
    <w:rsid w:val="00540B67"/>
    <w:rsid w:val="0054196C"/>
    <w:rsid w:val="00552776"/>
    <w:rsid w:val="0055389E"/>
    <w:rsid w:val="005538AE"/>
    <w:rsid w:val="00553CA6"/>
    <w:rsid w:val="00555A8E"/>
    <w:rsid w:val="00556D71"/>
    <w:rsid w:val="00556D80"/>
    <w:rsid w:val="00563965"/>
    <w:rsid w:val="005648F8"/>
    <w:rsid w:val="00565F63"/>
    <w:rsid w:val="0057049F"/>
    <w:rsid w:val="005726A5"/>
    <w:rsid w:val="00574A1B"/>
    <w:rsid w:val="00577A80"/>
    <w:rsid w:val="005845A2"/>
    <w:rsid w:val="00585046"/>
    <w:rsid w:val="0059307E"/>
    <w:rsid w:val="005955D3"/>
    <w:rsid w:val="00597D82"/>
    <w:rsid w:val="005A35D0"/>
    <w:rsid w:val="005A4A77"/>
    <w:rsid w:val="005A4AAB"/>
    <w:rsid w:val="005A7065"/>
    <w:rsid w:val="005B1A4A"/>
    <w:rsid w:val="005B2A70"/>
    <w:rsid w:val="005B6292"/>
    <w:rsid w:val="005B70BF"/>
    <w:rsid w:val="005C4547"/>
    <w:rsid w:val="005C5B71"/>
    <w:rsid w:val="005C5E5F"/>
    <w:rsid w:val="005C6CE9"/>
    <w:rsid w:val="005C7ADD"/>
    <w:rsid w:val="005D365A"/>
    <w:rsid w:val="005D62E7"/>
    <w:rsid w:val="005D6C9D"/>
    <w:rsid w:val="005E0C79"/>
    <w:rsid w:val="005F0F4C"/>
    <w:rsid w:val="005F1585"/>
    <w:rsid w:val="005F2249"/>
    <w:rsid w:val="005F4762"/>
    <w:rsid w:val="005F79A4"/>
    <w:rsid w:val="00601826"/>
    <w:rsid w:val="00606BB3"/>
    <w:rsid w:val="00606F31"/>
    <w:rsid w:val="006079BD"/>
    <w:rsid w:val="00617A47"/>
    <w:rsid w:val="00617CC0"/>
    <w:rsid w:val="00620CE8"/>
    <w:rsid w:val="006239F3"/>
    <w:rsid w:val="0062443A"/>
    <w:rsid w:val="0062494F"/>
    <w:rsid w:val="00624CC4"/>
    <w:rsid w:val="00632A41"/>
    <w:rsid w:val="006339CC"/>
    <w:rsid w:val="006342B1"/>
    <w:rsid w:val="006437AF"/>
    <w:rsid w:val="006468D6"/>
    <w:rsid w:val="00646939"/>
    <w:rsid w:val="00647DBD"/>
    <w:rsid w:val="00651C2C"/>
    <w:rsid w:val="006602AC"/>
    <w:rsid w:val="00661494"/>
    <w:rsid w:val="00663C62"/>
    <w:rsid w:val="00666C6B"/>
    <w:rsid w:val="00667944"/>
    <w:rsid w:val="00670B86"/>
    <w:rsid w:val="00672E4E"/>
    <w:rsid w:val="006731FF"/>
    <w:rsid w:val="006750F9"/>
    <w:rsid w:val="00683674"/>
    <w:rsid w:val="00684E0D"/>
    <w:rsid w:val="00691226"/>
    <w:rsid w:val="00694264"/>
    <w:rsid w:val="006A148C"/>
    <w:rsid w:val="006A6B4F"/>
    <w:rsid w:val="006A7086"/>
    <w:rsid w:val="006A7E24"/>
    <w:rsid w:val="006A7EB7"/>
    <w:rsid w:val="006B2FA1"/>
    <w:rsid w:val="006B3434"/>
    <w:rsid w:val="006B5DBA"/>
    <w:rsid w:val="006C018A"/>
    <w:rsid w:val="006C1AA4"/>
    <w:rsid w:val="006C3309"/>
    <w:rsid w:val="006C640C"/>
    <w:rsid w:val="006C69DD"/>
    <w:rsid w:val="006D1C22"/>
    <w:rsid w:val="006D5338"/>
    <w:rsid w:val="006E38A6"/>
    <w:rsid w:val="006E395B"/>
    <w:rsid w:val="006E6A51"/>
    <w:rsid w:val="006F07A5"/>
    <w:rsid w:val="006F1D46"/>
    <w:rsid w:val="006F2640"/>
    <w:rsid w:val="006F3BCB"/>
    <w:rsid w:val="006F447A"/>
    <w:rsid w:val="006F4819"/>
    <w:rsid w:val="006F7403"/>
    <w:rsid w:val="006F7448"/>
    <w:rsid w:val="00700F5F"/>
    <w:rsid w:val="007029EA"/>
    <w:rsid w:val="00705FA0"/>
    <w:rsid w:val="00712421"/>
    <w:rsid w:val="0071271A"/>
    <w:rsid w:val="0071465B"/>
    <w:rsid w:val="0071519E"/>
    <w:rsid w:val="007175E8"/>
    <w:rsid w:val="007253B0"/>
    <w:rsid w:val="00726189"/>
    <w:rsid w:val="00732AFA"/>
    <w:rsid w:val="00735355"/>
    <w:rsid w:val="00736355"/>
    <w:rsid w:val="00736450"/>
    <w:rsid w:val="00737376"/>
    <w:rsid w:val="0074607F"/>
    <w:rsid w:val="00746444"/>
    <w:rsid w:val="00746CC2"/>
    <w:rsid w:val="007509B4"/>
    <w:rsid w:val="007539D3"/>
    <w:rsid w:val="007577F3"/>
    <w:rsid w:val="007728DC"/>
    <w:rsid w:val="00773DAB"/>
    <w:rsid w:val="00773F27"/>
    <w:rsid w:val="00775319"/>
    <w:rsid w:val="00776A10"/>
    <w:rsid w:val="0078164F"/>
    <w:rsid w:val="0078603F"/>
    <w:rsid w:val="00792C42"/>
    <w:rsid w:val="00793F37"/>
    <w:rsid w:val="007A0E9F"/>
    <w:rsid w:val="007A1AFC"/>
    <w:rsid w:val="007A2D76"/>
    <w:rsid w:val="007A58DC"/>
    <w:rsid w:val="007A6A7D"/>
    <w:rsid w:val="007A7907"/>
    <w:rsid w:val="007B06DA"/>
    <w:rsid w:val="007B34BC"/>
    <w:rsid w:val="007B45B8"/>
    <w:rsid w:val="007B4DB2"/>
    <w:rsid w:val="007C0BA9"/>
    <w:rsid w:val="007C3A0C"/>
    <w:rsid w:val="007C45F0"/>
    <w:rsid w:val="007C4F90"/>
    <w:rsid w:val="007D1CB9"/>
    <w:rsid w:val="007D3026"/>
    <w:rsid w:val="007D3334"/>
    <w:rsid w:val="007D7581"/>
    <w:rsid w:val="007E0318"/>
    <w:rsid w:val="007E2B63"/>
    <w:rsid w:val="007E435B"/>
    <w:rsid w:val="007E62DB"/>
    <w:rsid w:val="007F1739"/>
    <w:rsid w:val="007F2AA1"/>
    <w:rsid w:val="0080490F"/>
    <w:rsid w:val="00805BB1"/>
    <w:rsid w:val="0080715D"/>
    <w:rsid w:val="00810F9C"/>
    <w:rsid w:val="008120C6"/>
    <w:rsid w:val="0081697A"/>
    <w:rsid w:val="00817731"/>
    <w:rsid w:val="00817A35"/>
    <w:rsid w:val="0082096C"/>
    <w:rsid w:val="0082380F"/>
    <w:rsid w:val="00824F51"/>
    <w:rsid w:val="00825811"/>
    <w:rsid w:val="00825F6F"/>
    <w:rsid w:val="008261AC"/>
    <w:rsid w:val="00827437"/>
    <w:rsid w:val="008277BF"/>
    <w:rsid w:val="00830334"/>
    <w:rsid w:val="00830A5E"/>
    <w:rsid w:val="00831F0D"/>
    <w:rsid w:val="00832B26"/>
    <w:rsid w:val="00836981"/>
    <w:rsid w:val="00840B64"/>
    <w:rsid w:val="008418F1"/>
    <w:rsid w:val="00842A3C"/>
    <w:rsid w:val="00845970"/>
    <w:rsid w:val="00850986"/>
    <w:rsid w:val="00850E2A"/>
    <w:rsid w:val="008526EB"/>
    <w:rsid w:val="00852C92"/>
    <w:rsid w:val="00860474"/>
    <w:rsid w:val="00860A6F"/>
    <w:rsid w:val="00865856"/>
    <w:rsid w:val="00866605"/>
    <w:rsid w:val="00870323"/>
    <w:rsid w:val="00870EB8"/>
    <w:rsid w:val="00871638"/>
    <w:rsid w:val="008769A2"/>
    <w:rsid w:val="008804F9"/>
    <w:rsid w:val="00882B72"/>
    <w:rsid w:val="0088337B"/>
    <w:rsid w:val="00883C43"/>
    <w:rsid w:val="00883CAF"/>
    <w:rsid w:val="00886239"/>
    <w:rsid w:val="008865BB"/>
    <w:rsid w:val="00891DBB"/>
    <w:rsid w:val="00893416"/>
    <w:rsid w:val="00893783"/>
    <w:rsid w:val="008A0E30"/>
    <w:rsid w:val="008A3DA8"/>
    <w:rsid w:val="008A53E0"/>
    <w:rsid w:val="008A612B"/>
    <w:rsid w:val="008A6881"/>
    <w:rsid w:val="008B11BD"/>
    <w:rsid w:val="008B2916"/>
    <w:rsid w:val="008B3C30"/>
    <w:rsid w:val="008B51B6"/>
    <w:rsid w:val="008B5D6B"/>
    <w:rsid w:val="008B65C3"/>
    <w:rsid w:val="008B7D29"/>
    <w:rsid w:val="008B7E71"/>
    <w:rsid w:val="008C3BCE"/>
    <w:rsid w:val="008C3F34"/>
    <w:rsid w:val="008C45D1"/>
    <w:rsid w:val="008D29F3"/>
    <w:rsid w:val="008D4043"/>
    <w:rsid w:val="008D6294"/>
    <w:rsid w:val="008E08C8"/>
    <w:rsid w:val="008E40FE"/>
    <w:rsid w:val="008E6A07"/>
    <w:rsid w:val="008F04C3"/>
    <w:rsid w:val="008F08E3"/>
    <w:rsid w:val="008F174A"/>
    <w:rsid w:val="008F236F"/>
    <w:rsid w:val="008F2418"/>
    <w:rsid w:val="008F6BF3"/>
    <w:rsid w:val="009004A3"/>
    <w:rsid w:val="00902702"/>
    <w:rsid w:val="009047CC"/>
    <w:rsid w:val="00907EA5"/>
    <w:rsid w:val="00911A34"/>
    <w:rsid w:val="00917449"/>
    <w:rsid w:val="0092267C"/>
    <w:rsid w:val="00922EE7"/>
    <w:rsid w:val="00923C0A"/>
    <w:rsid w:val="00925E0F"/>
    <w:rsid w:val="00931B9D"/>
    <w:rsid w:val="0093225D"/>
    <w:rsid w:val="0093712A"/>
    <w:rsid w:val="0094487B"/>
    <w:rsid w:val="009509AF"/>
    <w:rsid w:val="00950FE0"/>
    <w:rsid w:val="00952FF3"/>
    <w:rsid w:val="00954239"/>
    <w:rsid w:val="00956FD8"/>
    <w:rsid w:val="009578E8"/>
    <w:rsid w:val="00961B2E"/>
    <w:rsid w:val="00966CC3"/>
    <w:rsid w:val="0096794B"/>
    <w:rsid w:val="009774C7"/>
    <w:rsid w:val="00980A50"/>
    <w:rsid w:val="00980E3D"/>
    <w:rsid w:val="00981A32"/>
    <w:rsid w:val="00982C50"/>
    <w:rsid w:val="00983149"/>
    <w:rsid w:val="0098327F"/>
    <w:rsid w:val="009835B2"/>
    <w:rsid w:val="00985AAB"/>
    <w:rsid w:val="00987290"/>
    <w:rsid w:val="00991189"/>
    <w:rsid w:val="00994445"/>
    <w:rsid w:val="009A2685"/>
    <w:rsid w:val="009A3D7E"/>
    <w:rsid w:val="009A6D47"/>
    <w:rsid w:val="009B0BE2"/>
    <w:rsid w:val="009B1D21"/>
    <w:rsid w:val="009B2709"/>
    <w:rsid w:val="009B2B38"/>
    <w:rsid w:val="009B2B55"/>
    <w:rsid w:val="009B3DD0"/>
    <w:rsid w:val="009B6B78"/>
    <w:rsid w:val="009C2F25"/>
    <w:rsid w:val="009C5A0B"/>
    <w:rsid w:val="009C7EA5"/>
    <w:rsid w:val="009D0C98"/>
    <w:rsid w:val="009D2B5A"/>
    <w:rsid w:val="009D598B"/>
    <w:rsid w:val="009D5DCB"/>
    <w:rsid w:val="009D660B"/>
    <w:rsid w:val="009E244F"/>
    <w:rsid w:val="009E2CB8"/>
    <w:rsid w:val="009E51CF"/>
    <w:rsid w:val="009E6121"/>
    <w:rsid w:val="009E6CD7"/>
    <w:rsid w:val="009E7370"/>
    <w:rsid w:val="009F07AE"/>
    <w:rsid w:val="009F215A"/>
    <w:rsid w:val="009F5718"/>
    <w:rsid w:val="009F5B5A"/>
    <w:rsid w:val="00A03623"/>
    <w:rsid w:val="00A04083"/>
    <w:rsid w:val="00A04617"/>
    <w:rsid w:val="00A04B61"/>
    <w:rsid w:val="00A061A9"/>
    <w:rsid w:val="00A071F0"/>
    <w:rsid w:val="00A10447"/>
    <w:rsid w:val="00A10CC2"/>
    <w:rsid w:val="00A11DD9"/>
    <w:rsid w:val="00A1461F"/>
    <w:rsid w:val="00A1621B"/>
    <w:rsid w:val="00A20FD6"/>
    <w:rsid w:val="00A255D3"/>
    <w:rsid w:val="00A27689"/>
    <w:rsid w:val="00A27ED2"/>
    <w:rsid w:val="00A32619"/>
    <w:rsid w:val="00A361E5"/>
    <w:rsid w:val="00A42217"/>
    <w:rsid w:val="00A422A4"/>
    <w:rsid w:val="00A42444"/>
    <w:rsid w:val="00A4249F"/>
    <w:rsid w:val="00A448F8"/>
    <w:rsid w:val="00A46BBB"/>
    <w:rsid w:val="00A47075"/>
    <w:rsid w:val="00A47979"/>
    <w:rsid w:val="00A51129"/>
    <w:rsid w:val="00A52626"/>
    <w:rsid w:val="00A53246"/>
    <w:rsid w:val="00A544CD"/>
    <w:rsid w:val="00A55A44"/>
    <w:rsid w:val="00A57720"/>
    <w:rsid w:val="00A62C6B"/>
    <w:rsid w:val="00A65975"/>
    <w:rsid w:val="00A66169"/>
    <w:rsid w:val="00A66460"/>
    <w:rsid w:val="00A709AA"/>
    <w:rsid w:val="00A710AB"/>
    <w:rsid w:val="00A7298C"/>
    <w:rsid w:val="00A73585"/>
    <w:rsid w:val="00A743E0"/>
    <w:rsid w:val="00A7613B"/>
    <w:rsid w:val="00A80953"/>
    <w:rsid w:val="00A84148"/>
    <w:rsid w:val="00A84B86"/>
    <w:rsid w:val="00A8542F"/>
    <w:rsid w:val="00AA7BC9"/>
    <w:rsid w:val="00AB12D6"/>
    <w:rsid w:val="00AB33B0"/>
    <w:rsid w:val="00AB47BE"/>
    <w:rsid w:val="00AB7141"/>
    <w:rsid w:val="00AC0063"/>
    <w:rsid w:val="00AC1A66"/>
    <w:rsid w:val="00AC2D35"/>
    <w:rsid w:val="00AC311C"/>
    <w:rsid w:val="00AC507F"/>
    <w:rsid w:val="00AC67B2"/>
    <w:rsid w:val="00AC72CB"/>
    <w:rsid w:val="00AC7CC5"/>
    <w:rsid w:val="00AD20E9"/>
    <w:rsid w:val="00AD2E3B"/>
    <w:rsid w:val="00AE05F0"/>
    <w:rsid w:val="00AE1066"/>
    <w:rsid w:val="00AE47C5"/>
    <w:rsid w:val="00AE52E6"/>
    <w:rsid w:val="00AE66FD"/>
    <w:rsid w:val="00AF08D0"/>
    <w:rsid w:val="00B063B0"/>
    <w:rsid w:val="00B06B5E"/>
    <w:rsid w:val="00B07D30"/>
    <w:rsid w:val="00B12135"/>
    <w:rsid w:val="00B1428E"/>
    <w:rsid w:val="00B15085"/>
    <w:rsid w:val="00B1624D"/>
    <w:rsid w:val="00B21276"/>
    <w:rsid w:val="00B2187E"/>
    <w:rsid w:val="00B224D4"/>
    <w:rsid w:val="00B2374F"/>
    <w:rsid w:val="00B32B4B"/>
    <w:rsid w:val="00B32BED"/>
    <w:rsid w:val="00B33CA7"/>
    <w:rsid w:val="00B34880"/>
    <w:rsid w:val="00B353F8"/>
    <w:rsid w:val="00B36139"/>
    <w:rsid w:val="00B3640F"/>
    <w:rsid w:val="00B377AD"/>
    <w:rsid w:val="00B429BE"/>
    <w:rsid w:val="00B43189"/>
    <w:rsid w:val="00B4382B"/>
    <w:rsid w:val="00B44557"/>
    <w:rsid w:val="00B44A53"/>
    <w:rsid w:val="00B529AE"/>
    <w:rsid w:val="00B5348F"/>
    <w:rsid w:val="00B53E19"/>
    <w:rsid w:val="00B561B0"/>
    <w:rsid w:val="00B612DC"/>
    <w:rsid w:val="00B62E79"/>
    <w:rsid w:val="00B6340E"/>
    <w:rsid w:val="00B63A7B"/>
    <w:rsid w:val="00B64BD6"/>
    <w:rsid w:val="00B67905"/>
    <w:rsid w:val="00B71870"/>
    <w:rsid w:val="00B77435"/>
    <w:rsid w:val="00B82C10"/>
    <w:rsid w:val="00B84F37"/>
    <w:rsid w:val="00B87402"/>
    <w:rsid w:val="00B9283E"/>
    <w:rsid w:val="00B94E49"/>
    <w:rsid w:val="00BA26AC"/>
    <w:rsid w:val="00BA54D9"/>
    <w:rsid w:val="00BA5731"/>
    <w:rsid w:val="00BA575C"/>
    <w:rsid w:val="00BA6123"/>
    <w:rsid w:val="00BA6C73"/>
    <w:rsid w:val="00BB4EC3"/>
    <w:rsid w:val="00BB7F1E"/>
    <w:rsid w:val="00BC1B11"/>
    <w:rsid w:val="00BC2910"/>
    <w:rsid w:val="00BC41DE"/>
    <w:rsid w:val="00BC4B50"/>
    <w:rsid w:val="00BC6CF3"/>
    <w:rsid w:val="00BC7698"/>
    <w:rsid w:val="00BD0C3E"/>
    <w:rsid w:val="00BD2D5F"/>
    <w:rsid w:val="00BD5211"/>
    <w:rsid w:val="00BE14C7"/>
    <w:rsid w:val="00BE55C4"/>
    <w:rsid w:val="00BE5E83"/>
    <w:rsid w:val="00BE6210"/>
    <w:rsid w:val="00BE75C3"/>
    <w:rsid w:val="00BF19C4"/>
    <w:rsid w:val="00BF4CE4"/>
    <w:rsid w:val="00BF7BA9"/>
    <w:rsid w:val="00C021D1"/>
    <w:rsid w:val="00C026B5"/>
    <w:rsid w:val="00C07CF9"/>
    <w:rsid w:val="00C12AD5"/>
    <w:rsid w:val="00C15500"/>
    <w:rsid w:val="00C200AB"/>
    <w:rsid w:val="00C20137"/>
    <w:rsid w:val="00C20B9E"/>
    <w:rsid w:val="00C2620C"/>
    <w:rsid w:val="00C27147"/>
    <w:rsid w:val="00C30E11"/>
    <w:rsid w:val="00C32597"/>
    <w:rsid w:val="00C33EE3"/>
    <w:rsid w:val="00C341C3"/>
    <w:rsid w:val="00C34311"/>
    <w:rsid w:val="00C3743A"/>
    <w:rsid w:val="00C435FE"/>
    <w:rsid w:val="00C43D00"/>
    <w:rsid w:val="00C5642A"/>
    <w:rsid w:val="00C60368"/>
    <w:rsid w:val="00C6116E"/>
    <w:rsid w:val="00C61CC0"/>
    <w:rsid w:val="00C63323"/>
    <w:rsid w:val="00C71058"/>
    <w:rsid w:val="00C751D3"/>
    <w:rsid w:val="00C8572E"/>
    <w:rsid w:val="00C9184A"/>
    <w:rsid w:val="00C92E0E"/>
    <w:rsid w:val="00C957E4"/>
    <w:rsid w:val="00C978DB"/>
    <w:rsid w:val="00CA11B2"/>
    <w:rsid w:val="00CA1E58"/>
    <w:rsid w:val="00CA240C"/>
    <w:rsid w:val="00CB0EE4"/>
    <w:rsid w:val="00CB35B9"/>
    <w:rsid w:val="00CB5F52"/>
    <w:rsid w:val="00CC09FB"/>
    <w:rsid w:val="00CC0B8C"/>
    <w:rsid w:val="00CC2D00"/>
    <w:rsid w:val="00CC3E75"/>
    <w:rsid w:val="00CC4AAD"/>
    <w:rsid w:val="00CD298A"/>
    <w:rsid w:val="00CD639A"/>
    <w:rsid w:val="00CE232D"/>
    <w:rsid w:val="00CE3B9A"/>
    <w:rsid w:val="00CE53D3"/>
    <w:rsid w:val="00CE7A55"/>
    <w:rsid w:val="00CF0B46"/>
    <w:rsid w:val="00CF1BF7"/>
    <w:rsid w:val="00CF201D"/>
    <w:rsid w:val="00CF3DC2"/>
    <w:rsid w:val="00CF5E9D"/>
    <w:rsid w:val="00D0397B"/>
    <w:rsid w:val="00D133FC"/>
    <w:rsid w:val="00D138CD"/>
    <w:rsid w:val="00D16B64"/>
    <w:rsid w:val="00D20132"/>
    <w:rsid w:val="00D21FE3"/>
    <w:rsid w:val="00D2207D"/>
    <w:rsid w:val="00D24698"/>
    <w:rsid w:val="00D32410"/>
    <w:rsid w:val="00D33B36"/>
    <w:rsid w:val="00D364C7"/>
    <w:rsid w:val="00D4100B"/>
    <w:rsid w:val="00D44428"/>
    <w:rsid w:val="00D44A31"/>
    <w:rsid w:val="00D4590F"/>
    <w:rsid w:val="00D466F3"/>
    <w:rsid w:val="00D53B45"/>
    <w:rsid w:val="00D55444"/>
    <w:rsid w:val="00D57E62"/>
    <w:rsid w:val="00D612C0"/>
    <w:rsid w:val="00D64536"/>
    <w:rsid w:val="00D66295"/>
    <w:rsid w:val="00D6635F"/>
    <w:rsid w:val="00D71D2F"/>
    <w:rsid w:val="00D72932"/>
    <w:rsid w:val="00D73AD1"/>
    <w:rsid w:val="00D753F5"/>
    <w:rsid w:val="00D76C42"/>
    <w:rsid w:val="00D86AF3"/>
    <w:rsid w:val="00D86B80"/>
    <w:rsid w:val="00D87DB2"/>
    <w:rsid w:val="00D931AD"/>
    <w:rsid w:val="00D97AF9"/>
    <w:rsid w:val="00DA02BA"/>
    <w:rsid w:val="00DA1CFF"/>
    <w:rsid w:val="00DA4C1C"/>
    <w:rsid w:val="00DA5001"/>
    <w:rsid w:val="00DA7C97"/>
    <w:rsid w:val="00DB207D"/>
    <w:rsid w:val="00DB222F"/>
    <w:rsid w:val="00DB2CC3"/>
    <w:rsid w:val="00DB3ED5"/>
    <w:rsid w:val="00DC071B"/>
    <w:rsid w:val="00DC4A78"/>
    <w:rsid w:val="00DC52F6"/>
    <w:rsid w:val="00DC66E1"/>
    <w:rsid w:val="00DC69B7"/>
    <w:rsid w:val="00DC73E7"/>
    <w:rsid w:val="00DD041A"/>
    <w:rsid w:val="00DD259C"/>
    <w:rsid w:val="00DD31C2"/>
    <w:rsid w:val="00DD41F8"/>
    <w:rsid w:val="00DD52C9"/>
    <w:rsid w:val="00DE24CF"/>
    <w:rsid w:val="00DE5702"/>
    <w:rsid w:val="00DF0E2A"/>
    <w:rsid w:val="00DF28CB"/>
    <w:rsid w:val="00DF3661"/>
    <w:rsid w:val="00DF3951"/>
    <w:rsid w:val="00DF3CB0"/>
    <w:rsid w:val="00E01A6F"/>
    <w:rsid w:val="00E02DA0"/>
    <w:rsid w:val="00E045EF"/>
    <w:rsid w:val="00E05953"/>
    <w:rsid w:val="00E06F84"/>
    <w:rsid w:val="00E078E2"/>
    <w:rsid w:val="00E10CED"/>
    <w:rsid w:val="00E111F8"/>
    <w:rsid w:val="00E123C7"/>
    <w:rsid w:val="00E127BE"/>
    <w:rsid w:val="00E148F3"/>
    <w:rsid w:val="00E1495A"/>
    <w:rsid w:val="00E15AFF"/>
    <w:rsid w:val="00E21C10"/>
    <w:rsid w:val="00E30D53"/>
    <w:rsid w:val="00E318DB"/>
    <w:rsid w:val="00E32C93"/>
    <w:rsid w:val="00E3321E"/>
    <w:rsid w:val="00E40620"/>
    <w:rsid w:val="00E410F4"/>
    <w:rsid w:val="00E42AFE"/>
    <w:rsid w:val="00E43407"/>
    <w:rsid w:val="00E44382"/>
    <w:rsid w:val="00E45087"/>
    <w:rsid w:val="00E45BEC"/>
    <w:rsid w:val="00E47351"/>
    <w:rsid w:val="00E522B7"/>
    <w:rsid w:val="00E52E89"/>
    <w:rsid w:val="00E538A5"/>
    <w:rsid w:val="00E5456F"/>
    <w:rsid w:val="00E608C0"/>
    <w:rsid w:val="00E6155D"/>
    <w:rsid w:val="00E61AE1"/>
    <w:rsid w:val="00E6212B"/>
    <w:rsid w:val="00E6361D"/>
    <w:rsid w:val="00E63A96"/>
    <w:rsid w:val="00E647E5"/>
    <w:rsid w:val="00E6530A"/>
    <w:rsid w:val="00E6585D"/>
    <w:rsid w:val="00E669FE"/>
    <w:rsid w:val="00E71F71"/>
    <w:rsid w:val="00E7251D"/>
    <w:rsid w:val="00E740BF"/>
    <w:rsid w:val="00E75154"/>
    <w:rsid w:val="00E77081"/>
    <w:rsid w:val="00E84DC9"/>
    <w:rsid w:val="00E85A08"/>
    <w:rsid w:val="00E90709"/>
    <w:rsid w:val="00E90B75"/>
    <w:rsid w:val="00E91E57"/>
    <w:rsid w:val="00E93382"/>
    <w:rsid w:val="00E94FBD"/>
    <w:rsid w:val="00E96DF6"/>
    <w:rsid w:val="00EA62C6"/>
    <w:rsid w:val="00EB04AD"/>
    <w:rsid w:val="00EB20B9"/>
    <w:rsid w:val="00EC02C5"/>
    <w:rsid w:val="00EC0B5B"/>
    <w:rsid w:val="00EC1A43"/>
    <w:rsid w:val="00EC3AC5"/>
    <w:rsid w:val="00EC4E9D"/>
    <w:rsid w:val="00EC5128"/>
    <w:rsid w:val="00EC5660"/>
    <w:rsid w:val="00ED42C8"/>
    <w:rsid w:val="00ED51E4"/>
    <w:rsid w:val="00ED5F38"/>
    <w:rsid w:val="00ED62DA"/>
    <w:rsid w:val="00ED7323"/>
    <w:rsid w:val="00ED73FC"/>
    <w:rsid w:val="00EE06F8"/>
    <w:rsid w:val="00EE6EBE"/>
    <w:rsid w:val="00EF2CE6"/>
    <w:rsid w:val="00EF4B59"/>
    <w:rsid w:val="00EF6169"/>
    <w:rsid w:val="00EF6991"/>
    <w:rsid w:val="00EF6DDE"/>
    <w:rsid w:val="00EF74A1"/>
    <w:rsid w:val="00F044F7"/>
    <w:rsid w:val="00F102BF"/>
    <w:rsid w:val="00F10F8D"/>
    <w:rsid w:val="00F1343F"/>
    <w:rsid w:val="00F15179"/>
    <w:rsid w:val="00F17A4B"/>
    <w:rsid w:val="00F3748F"/>
    <w:rsid w:val="00F37BAA"/>
    <w:rsid w:val="00F41F8C"/>
    <w:rsid w:val="00F42525"/>
    <w:rsid w:val="00F42E62"/>
    <w:rsid w:val="00F436EF"/>
    <w:rsid w:val="00F43E61"/>
    <w:rsid w:val="00F44CD8"/>
    <w:rsid w:val="00F5124F"/>
    <w:rsid w:val="00F5168F"/>
    <w:rsid w:val="00F5299E"/>
    <w:rsid w:val="00F5311F"/>
    <w:rsid w:val="00F54EE1"/>
    <w:rsid w:val="00F558C9"/>
    <w:rsid w:val="00F608E3"/>
    <w:rsid w:val="00F60E78"/>
    <w:rsid w:val="00F61427"/>
    <w:rsid w:val="00F621CA"/>
    <w:rsid w:val="00F62A24"/>
    <w:rsid w:val="00F633F7"/>
    <w:rsid w:val="00F6356D"/>
    <w:rsid w:val="00F67DD5"/>
    <w:rsid w:val="00F7036B"/>
    <w:rsid w:val="00F72BA8"/>
    <w:rsid w:val="00F77E4C"/>
    <w:rsid w:val="00F8466C"/>
    <w:rsid w:val="00F8477E"/>
    <w:rsid w:val="00F8551D"/>
    <w:rsid w:val="00F85680"/>
    <w:rsid w:val="00F879B5"/>
    <w:rsid w:val="00F914B5"/>
    <w:rsid w:val="00F91748"/>
    <w:rsid w:val="00F92411"/>
    <w:rsid w:val="00F92D54"/>
    <w:rsid w:val="00F93C3A"/>
    <w:rsid w:val="00FA1067"/>
    <w:rsid w:val="00FA4228"/>
    <w:rsid w:val="00FA4931"/>
    <w:rsid w:val="00FA677D"/>
    <w:rsid w:val="00FC2D5B"/>
    <w:rsid w:val="00FC3EA3"/>
    <w:rsid w:val="00FC41B0"/>
    <w:rsid w:val="00FC5749"/>
    <w:rsid w:val="00FD271E"/>
    <w:rsid w:val="00FD5D43"/>
    <w:rsid w:val="00FE38D8"/>
    <w:rsid w:val="00FE3D79"/>
    <w:rsid w:val="00FE44F0"/>
    <w:rsid w:val="00FE7093"/>
    <w:rsid w:val="00FF117E"/>
    <w:rsid w:val="00FF1BFB"/>
    <w:rsid w:val="00FF1C9B"/>
    <w:rsid w:val="00FF55BE"/>
    <w:rsid w:val="00FF6017"/>
    <w:rsid w:val="00FF75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210"/>
  </w:style>
  <w:style w:type="paragraph" w:styleId="10">
    <w:name w:val="heading 1"/>
    <w:basedOn w:val="a"/>
    <w:next w:val="a"/>
    <w:qFormat/>
    <w:rsid w:val="00BE6210"/>
    <w:pPr>
      <w:keepNext/>
      <w:widowControl w:val="0"/>
      <w:tabs>
        <w:tab w:val="left" w:pos="360"/>
        <w:tab w:val="left" w:pos="851"/>
      </w:tabs>
      <w:jc w:val="right"/>
      <w:outlineLvl w:val="0"/>
    </w:pPr>
    <w:rPr>
      <w:i/>
      <w:color w:val="FF0000"/>
      <w:sz w:val="28"/>
    </w:rPr>
  </w:style>
  <w:style w:type="paragraph" w:styleId="2">
    <w:name w:val="heading 2"/>
    <w:basedOn w:val="a"/>
    <w:next w:val="a"/>
    <w:qFormat/>
    <w:rsid w:val="00BE6210"/>
    <w:pPr>
      <w:keepNext/>
      <w:widowControl w:val="0"/>
      <w:tabs>
        <w:tab w:val="left" w:pos="360"/>
      </w:tabs>
      <w:outlineLvl w:val="1"/>
    </w:pPr>
    <w:rPr>
      <w:noProof/>
      <w:sz w:val="24"/>
    </w:rPr>
  </w:style>
  <w:style w:type="paragraph" w:styleId="3">
    <w:name w:val="heading 3"/>
    <w:basedOn w:val="a"/>
    <w:next w:val="a"/>
    <w:link w:val="30"/>
    <w:uiPriority w:val="9"/>
    <w:semiHidden/>
    <w:unhideWhenUsed/>
    <w:qFormat/>
    <w:rsid w:val="006D5338"/>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qFormat/>
    <w:rsid w:val="00BE6210"/>
    <w:pPr>
      <w:keepNext/>
      <w:widowControl w:val="0"/>
      <w:jc w:val="center"/>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uiPriority w:val="99"/>
    <w:rsid w:val="00BE6210"/>
  </w:style>
  <w:style w:type="paragraph" w:customStyle="1" w:styleId="PlainText1">
    <w:name w:val="Plain Text1"/>
    <w:basedOn w:val="a"/>
    <w:rsid w:val="00BE6210"/>
    <w:rPr>
      <w:rFonts w:ascii="Courier New" w:hAnsi="Courier New"/>
    </w:rPr>
  </w:style>
  <w:style w:type="paragraph" w:styleId="a3">
    <w:name w:val="Body Text Indent"/>
    <w:basedOn w:val="a"/>
    <w:rsid w:val="00BE6210"/>
    <w:pPr>
      <w:widowControl w:val="0"/>
      <w:ind w:firstLine="567"/>
      <w:jc w:val="both"/>
    </w:pPr>
    <w:rPr>
      <w:snapToGrid w:val="0"/>
      <w:sz w:val="24"/>
    </w:rPr>
  </w:style>
  <w:style w:type="paragraph" w:styleId="a4">
    <w:name w:val="header"/>
    <w:basedOn w:val="a"/>
    <w:link w:val="a5"/>
    <w:uiPriority w:val="99"/>
    <w:rsid w:val="00BE6210"/>
    <w:pPr>
      <w:tabs>
        <w:tab w:val="center" w:pos="4153"/>
        <w:tab w:val="right" w:pos="8306"/>
      </w:tabs>
    </w:pPr>
  </w:style>
  <w:style w:type="paragraph" w:styleId="a6">
    <w:name w:val="footer"/>
    <w:basedOn w:val="a"/>
    <w:rsid w:val="00BE6210"/>
    <w:pPr>
      <w:tabs>
        <w:tab w:val="center" w:pos="4153"/>
        <w:tab w:val="right" w:pos="8306"/>
      </w:tabs>
    </w:pPr>
  </w:style>
  <w:style w:type="character" w:styleId="a7">
    <w:name w:val="page number"/>
    <w:basedOn w:val="a0"/>
    <w:rsid w:val="00BE6210"/>
  </w:style>
  <w:style w:type="table" w:styleId="a8">
    <w:name w:val="Table Grid"/>
    <w:basedOn w:val="a1"/>
    <w:uiPriority w:val="59"/>
    <w:rsid w:val="007C4F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Верхний колонтитул Знак"/>
    <w:basedOn w:val="a0"/>
    <w:link w:val="a4"/>
    <w:uiPriority w:val="99"/>
    <w:locked/>
    <w:rsid w:val="00E85A08"/>
  </w:style>
  <w:style w:type="paragraph" w:styleId="31">
    <w:name w:val="Body Text 3"/>
    <w:basedOn w:val="a"/>
    <w:link w:val="32"/>
    <w:uiPriority w:val="99"/>
    <w:semiHidden/>
    <w:unhideWhenUsed/>
    <w:rsid w:val="00B3640F"/>
    <w:pPr>
      <w:spacing w:after="120"/>
    </w:pPr>
    <w:rPr>
      <w:sz w:val="16"/>
      <w:szCs w:val="16"/>
    </w:rPr>
  </w:style>
  <w:style w:type="character" w:customStyle="1" w:styleId="32">
    <w:name w:val="Основной текст 3 Знак"/>
    <w:basedOn w:val="a0"/>
    <w:link w:val="31"/>
    <w:uiPriority w:val="99"/>
    <w:semiHidden/>
    <w:rsid w:val="00B3640F"/>
    <w:rPr>
      <w:sz w:val="16"/>
      <w:szCs w:val="16"/>
    </w:rPr>
  </w:style>
  <w:style w:type="paragraph" w:styleId="a9">
    <w:name w:val="Body Text"/>
    <w:basedOn w:val="a"/>
    <w:link w:val="aa"/>
    <w:rsid w:val="00F60E78"/>
    <w:pPr>
      <w:jc w:val="both"/>
    </w:pPr>
    <w:rPr>
      <w:sz w:val="24"/>
    </w:rPr>
  </w:style>
  <w:style w:type="character" w:customStyle="1" w:styleId="aa">
    <w:name w:val="Основной текст Знак"/>
    <w:basedOn w:val="a0"/>
    <w:link w:val="a9"/>
    <w:rsid w:val="00F60E78"/>
    <w:rPr>
      <w:sz w:val="24"/>
    </w:rPr>
  </w:style>
  <w:style w:type="character" w:styleId="ab">
    <w:name w:val="annotation reference"/>
    <w:basedOn w:val="a0"/>
    <w:uiPriority w:val="99"/>
    <w:semiHidden/>
    <w:unhideWhenUsed/>
    <w:rsid w:val="0013511E"/>
    <w:rPr>
      <w:sz w:val="16"/>
      <w:szCs w:val="16"/>
    </w:rPr>
  </w:style>
  <w:style w:type="paragraph" w:styleId="ac">
    <w:name w:val="annotation text"/>
    <w:basedOn w:val="a"/>
    <w:link w:val="ad"/>
    <w:uiPriority w:val="99"/>
    <w:semiHidden/>
    <w:unhideWhenUsed/>
    <w:rsid w:val="0013511E"/>
  </w:style>
  <w:style w:type="character" w:customStyle="1" w:styleId="ad">
    <w:name w:val="Текст примечания Знак"/>
    <w:basedOn w:val="a0"/>
    <w:link w:val="ac"/>
    <w:uiPriority w:val="99"/>
    <w:semiHidden/>
    <w:rsid w:val="0013511E"/>
  </w:style>
  <w:style w:type="paragraph" w:styleId="ae">
    <w:name w:val="annotation subject"/>
    <w:basedOn w:val="ac"/>
    <w:next w:val="ac"/>
    <w:link w:val="af"/>
    <w:uiPriority w:val="99"/>
    <w:semiHidden/>
    <w:unhideWhenUsed/>
    <w:rsid w:val="0013511E"/>
    <w:rPr>
      <w:b/>
      <w:bCs/>
    </w:rPr>
  </w:style>
  <w:style w:type="character" w:customStyle="1" w:styleId="af">
    <w:name w:val="Тема примечания Знак"/>
    <w:basedOn w:val="ad"/>
    <w:link w:val="ae"/>
    <w:uiPriority w:val="99"/>
    <w:semiHidden/>
    <w:rsid w:val="0013511E"/>
    <w:rPr>
      <w:b/>
      <w:bCs/>
    </w:rPr>
  </w:style>
  <w:style w:type="paragraph" w:styleId="af0">
    <w:name w:val="Balloon Text"/>
    <w:basedOn w:val="a"/>
    <w:link w:val="af1"/>
    <w:uiPriority w:val="99"/>
    <w:semiHidden/>
    <w:unhideWhenUsed/>
    <w:rsid w:val="0013511E"/>
    <w:rPr>
      <w:rFonts w:ascii="Tahoma" w:hAnsi="Tahoma" w:cs="Tahoma"/>
      <w:sz w:val="16"/>
      <w:szCs w:val="16"/>
    </w:rPr>
  </w:style>
  <w:style w:type="character" w:customStyle="1" w:styleId="af1">
    <w:name w:val="Текст выноски Знак"/>
    <w:basedOn w:val="a0"/>
    <w:link w:val="af0"/>
    <w:uiPriority w:val="99"/>
    <w:semiHidden/>
    <w:rsid w:val="0013511E"/>
    <w:rPr>
      <w:rFonts w:ascii="Tahoma" w:hAnsi="Tahoma" w:cs="Tahoma"/>
      <w:sz w:val="16"/>
      <w:szCs w:val="16"/>
    </w:rPr>
  </w:style>
  <w:style w:type="paragraph" w:styleId="af2">
    <w:name w:val="Revision"/>
    <w:hidden/>
    <w:uiPriority w:val="99"/>
    <w:semiHidden/>
    <w:rsid w:val="00EF2CE6"/>
  </w:style>
  <w:style w:type="character" w:customStyle="1" w:styleId="30">
    <w:name w:val="Заголовок 3 Знак"/>
    <w:basedOn w:val="a0"/>
    <w:link w:val="3"/>
    <w:uiPriority w:val="9"/>
    <w:semiHidden/>
    <w:rsid w:val="006D5338"/>
    <w:rPr>
      <w:rFonts w:asciiTheme="majorHAnsi" w:eastAsiaTheme="majorEastAsia" w:hAnsiTheme="majorHAnsi" w:cstheme="majorBidi"/>
      <w:b/>
      <w:bCs/>
      <w:color w:val="4F81BD" w:themeColor="accent1"/>
    </w:rPr>
  </w:style>
  <w:style w:type="paragraph" w:styleId="af3">
    <w:name w:val="List Paragraph"/>
    <w:basedOn w:val="a"/>
    <w:uiPriority w:val="34"/>
    <w:qFormat/>
    <w:rsid w:val="006D5338"/>
    <w:pPr>
      <w:ind w:left="720"/>
      <w:contextualSpacing/>
    </w:pPr>
  </w:style>
  <w:style w:type="numbering" w:customStyle="1" w:styleId="1">
    <w:name w:val="Стиль1"/>
    <w:uiPriority w:val="99"/>
    <w:rsid w:val="0057049F"/>
    <w:pPr>
      <w:numPr>
        <w:numId w:val="15"/>
      </w:numPr>
    </w:pPr>
  </w:style>
</w:styles>
</file>

<file path=word/webSettings.xml><?xml version="1.0" encoding="utf-8"?>
<w:webSettings xmlns:r="http://schemas.openxmlformats.org/officeDocument/2006/relationships" xmlns:w="http://schemas.openxmlformats.org/wordprocessingml/2006/main">
  <w:divs>
    <w:div w:id="236793826">
      <w:bodyDiv w:val="1"/>
      <w:marLeft w:val="0"/>
      <w:marRight w:val="0"/>
      <w:marTop w:val="0"/>
      <w:marBottom w:val="0"/>
      <w:divBdr>
        <w:top w:val="none" w:sz="0" w:space="0" w:color="auto"/>
        <w:left w:val="none" w:sz="0" w:space="0" w:color="auto"/>
        <w:bottom w:val="none" w:sz="0" w:space="0" w:color="auto"/>
        <w:right w:val="none" w:sz="0" w:space="0" w:color="auto"/>
      </w:divBdr>
    </w:div>
    <w:div w:id="499735233">
      <w:bodyDiv w:val="1"/>
      <w:marLeft w:val="0"/>
      <w:marRight w:val="0"/>
      <w:marTop w:val="0"/>
      <w:marBottom w:val="0"/>
      <w:divBdr>
        <w:top w:val="none" w:sz="0" w:space="0" w:color="auto"/>
        <w:left w:val="none" w:sz="0" w:space="0" w:color="auto"/>
        <w:bottom w:val="none" w:sz="0" w:space="0" w:color="auto"/>
        <w:right w:val="none" w:sz="0" w:space="0" w:color="auto"/>
      </w:divBdr>
    </w:div>
    <w:div w:id="1325859297">
      <w:bodyDiv w:val="1"/>
      <w:marLeft w:val="0"/>
      <w:marRight w:val="0"/>
      <w:marTop w:val="0"/>
      <w:marBottom w:val="0"/>
      <w:divBdr>
        <w:top w:val="none" w:sz="0" w:space="0" w:color="auto"/>
        <w:left w:val="none" w:sz="0" w:space="0" w:color="auto"/>
        <w:bottom w:val="none" w:sz="0" w:space="0" w:color="auto"/>
        <w:right w:val="none" w:sz="0" w:space="0" w:color="auto"/>
      </w:divBdr>
    </w:div>
    <w:div w:id="1578203780">
      <w:bodyDiv w:val="1"/>
      <w:marLeft w:val="0"/>
      <w:marRight w:val="0"/>
      <w:marTop w:val="0"/>
      <w:marBottom w:val="0"/>
      <w:divBdr>
        <w:top w:val="none" w:sz="0" w:space="0" w:color="auto"/>
        <w:left w:val="none" w:sz="0" w:space="0" w:color="auto"/>
        <w:bottom w:val="none" w:sz="0" w:space="0" w:color="auto"/>
        <w:right w:val="none" w:sz="0" w:space="0" w:color="auto"/>
      </w:divBdr>
    </w:div>
    <w:div w:id="1697729010">
      <w:bodyDiv w:val="1"/>
      <w:marLeft w:val="0"/>
      <w:marRight w:val="0"/>
      <w:marTop w:val="0"/>
      <w:marBottom w:val="0"/>
      <w:divBdr>
        <w:top w:val="none" w:sz="0" w:space="0" w:color="auto"/>
        <w:left w:val="none" w:sz="0" w:space="0" w:color="auto"/>
        <w:bottom w:val="none" w:sz="0" w:space="0" w:color="auto"/>
        <w:right w:val="none" w:sz="0" w:space="0" w:color="auto"/>
      </w:divBdr>
    </w:div>
    <w:div w:id="184759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83;&#1077;&#1075;\templates\Legend05\CommonStend.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8C88C-4C3F-48B3-898D-B321892F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CommonStend.dot</Template>
  <TotalTime>325</TotalTime>
  <Pages>1</Pages>
  <Words>875</Words>
  <Characters>4990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УНИТАРНОЕ  ПРЕДПРИЯТИЕ</vt:lpstr>
    </vt:vector>
  </TitlesOfParts>
  <Company/>
  <LinksUpToDate>false</LinksUpToDate>
  <CharactersWithSpaces>5854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УНИТАРНОЕ  ПРЕДПРИЯТИЕ</dc:title>
  <dc:creator>Лавриненко</dc:creator>
  <cp:lastModifiedBy>dmona</cp:lastModifiedBy>
  <cp:revision>72</cp:revision>
  <cp:lastPrinted>2002-11-21T09:03:00Z</cp:lastPrinted>
  <dcterms:created xsi:type="dcterms:W3CDTF">2022-06-28T09:59:00Z</dcterms:created>
  <dcterms:modified xsi:type="dcterms:W3CDTF">2024-03-19T09:53:00Z</dcterms:modified>
</cp:coreProperties>
</file>