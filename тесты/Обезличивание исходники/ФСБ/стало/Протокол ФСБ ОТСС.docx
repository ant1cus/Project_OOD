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792" w:rsidRPr="00386B2E" w:rsidRDefault="00657792" w:rsidP="00657792">
      <w:pPr>
        <w:jc w:val="right"/>
        <w:rPr>
          <w:sz w:val="28"/>
          <w:szCs w:val="28"/>
        </w:rPr>
      </w:pPr>
    </w:p>
    <w:p w:rsidR="00657792" w:rsidRPr="00386B2E" w:rsidRDefault="00657792" w:rsidP="00657792">
      <w:pPr>
        <w:widowControl w:val="0"/>
        <w:ind w:left="-709" w:firstLine="709"/>
        <w:jc w:val="center"/>
        <w:rPr>
          <w:b/>
          <w:sz w:val="28"/>
        </w:rPr>
      </w:pPr>
    </w:p>
    <w:p w:rsidR="00AB400E" w:rsidRPr="00386B2E" w:rsidRDefault="00AB400E" w:rsidP="00AB400E">
      <w:pPr>
        <w:tabs>
          <w:tab w:val="left" w:pos="-1843"/>
        </w:tabs>
        <w:spacing w:before="120" w:after="120"/>
        <w:ind w:left="5245"/>
        <w:contextualSpacing/>
        <w:jc w:val="center"/>
        <w:rPr>
          <w:rFonts w:eastAsia="Calibri"/>
          <w:b/>
          <w:bCs/>
          <w:caps/>
          <w:sz w:val="28"/>
          <w:szCs w:val="28"/>
        </w:rPr>
      </w:pPr>
      <w:r w:rsidRPr="00386B2E">
        <w:rPr>
          <w:rFonts w:eastAsia="Calibri"/>
          <w:b/>
          <w:bCs/>
          <w:caps/>
          <w:sz w:val="28"/>
          <w:szCs w:val="28"/>
        </w:rPr>
        <w:t>Утверждаю</w:t>
      </w:r>
    </w:p>
    <w:p w:rsidR="00AB400E" w:rsidRPr="00386B2E" w:rsidRDefault="007108CA" w:rsidP="00AB400E">
      <w:pPr>
        <w:tabs>
          <w:tab w:val="left" w:pos="-1843"/>
        </w:tabs>
        <w:spacing w:before="240" w:after="60"/>
        <w:ind w:left="5245" w:right="-1"/>
        <w:contextualSpacing/>
        <w:jc w:val="center"/>
        <w:outlineLvl w:val="6"/>
        <w:rPr>
          <w:bCs/>
          <w:sz w:val="28"/>
          <w:szCs w:val="28"/>
        </w:rPr>
      </w:pPr>
      <w:r w:rsidRPr="00386B2E">
        <w:rPr>
          <w:sz w:val="28"/>
          <w:szCs w:val="28"/>
        </w:rPr>
        <w:t>Старший вице-президент</w:t>
      </w:r>
    </w:p>
    <w:p w:rsidR="00AB400E" w:rsidRPr="00386B2E" w:rsidRDefault="007108CA" w:rsidP="00AB400E">
      <w:pPr>
        <w:tabs>
          <w:tab w:val="left" w:pos="-1843"/>
        </w:tabs>
        <w:spacing w:before="240" w:after="60"/>
        <w:ind w:left="5245" w:right="-1"/>
        <w:contextualSpacing/>
        <w:jc w:val="center"/>
        <w:outlineLvl w:val="6"/>
        <w:rPr>
          <w:bCs/>
          <w:sz w:val="28"/>
          <w:szCs w:val="28"/>
        </w:rPr>
      </w:pPr>
      <w:r w:rsidRPr="00386B2E">
        <w:rPr>
          <w:sz w:val="28"/>
          <w:szCs w:val="28"/>
        </w:rPr>
        <w:t>АО «</w:t>
      </w:r>
      <w:proofErr w:type="spellStart"/>
      <w:r w:rsidRPr="00386B2E">
        <w:rPr>
          <w:sz w:val="28"/>
          <w:szCs w:val="28"/>
        </w:rPr>
        <w:t>Крафтвэй</w:t>
      </w:r>
      <w:proofErr w:type="spellEnd"/>
      <w:r w:rsidRPr="00386B2E">
        <w:rPr>
          <w:sz w:val="28"/>
          <w:szCs w:val="28"/>
        </w:rPr>
        <w:t xml:space="preserve"> </w:t>
      </w:r>
      <w:proofErr w:type="spellStart"/>
      <w:r w:rsidRPr="00386B2E">
        <w:rPr>
          <w:sz w:val="28"/>
          <w:szCs w:val="28"/>
        </w:rPr>
        <w:t>корпорэйшн</w:t>
      </w:r>
      <w:proofErr w:type="spellEnd"/>
      <w:r w:rsidRPr="00386B2E">
        <w:rPr>
          <w:sz w:val="28"/>
          <w:szCs w:val="28"/>
        </w:rPr>
        <w:t xml:space="preserve"> ПЛС»</w:t>
      </w:r>
    </w:p>
    <w:p w:rsidR="00AB400E" w:rsidRPr="00386B2E" w:rsidRDefault="00AB400E" w:rsidP="00AB400E">
      <w:pPr>
        <w:tabs>
          <w:tab w:val="left" w:pos="-1843"/>
        </w:tabs>
        <w:spacing w:before="240" w:after="60"/>
        <w:ind w:left="5245" w:right="-1"/>
        <w:contextualSpacing/>
        <w:jc w:val="center"/>
        <w:outlineLvl w:val="6"/>
        <w:rPr>
          <w:bCs/>
          <w:sz w:val="28"/>
          <w:szCs w:val="28"/>
        </w:rPr>
      </w:pPr>
    </w:p>
    <w:p w:rsidR="00AB400E" w:rsidRPr="00D365FE" w:rsidRDefault="00CC2346" w:rsidP="00AB400E">
      <w:pPr>
        <w:tabs>
          <w:tab w:val="left" w:pos="-1843"/>
        </w:tabs>
        <w:spacing w:before="240" w:after="60"/>
        <w:ind w:left="5245" w:right="-1"/>
        <w:contextualSpacing/>
        <w:jc w:val="right"/>
        <w:outlineLvl w:val="6"/>
        <w:rPr>
          <w:bCs/>
          <w:sz w:val="28"/>
          <w:szCs w:val="28"/>
        </w:rPr>
      </w:pPr>
      <w:r>
        <w:rPr>
          <w:sz w:val="28"/>
          <w:szCs w:val="28"/>
        </w:rPr>
        <w:t>ФИО</w:t>
      </w:r>
    </w:p>
    <w:p w:rsidR="00AB400E" w:rsidRPr="00D365FE" w:rsidRDefault="00AB400E" w:rsidP="00AB400E">
      <w:pPr>
        <w:tabs>
          <w:tab w:val="left" w:pos="-1843"/>
        </w:tabs>
        <w:ind w:left="5245"/>
        <w:jc w:val="center"/>
      </w:pPr>
    </w:p>
    <w:p w:rsidR="00AB400E" w:rsidRPr="0041187A" w:rsidRDefault="00CC2346" w:rsidP="00AB400E">
      <w:pPr>
        <w:tabs>
          <w:tab w:val="left" w:pos="-1843"/>
        </w:tabs>
        <w:ind w:left="5245"/>
        <w:jc w:val="center"/>
        <w:rPr>
          <w:bCs/>
          <w:sz w:val="32"/>
          <w:szCs w:val="28"/>
        </w:rPr>
      </w:pPr>
      <w:proofErr w:type="spellStart"/>
      <w:r w:rsidRPr="0041187A">
        <w:rPr>
          <w:sz w:val="28"/>
        </w:rPr>
        <w:t>date</w:t>
      </w:r>
      <w:proofErr w:type="spellEnd"/>
    </w:p>
    <w:p w:rsidR="00AB400E" w:rsidRPr="00D365FE" w:rsidRDefault="00AB400E" w:rsidP="00AB400E">
      <w:pPr>
        <w:tabs>
          <w:tab w:val="left" w:pos="-1843"/>
        </w:tabs>
        <w:autoSpaceDE w:val="0"/>
        <w:autoSpaceDN w:val="0"/>
        <w:adjustRightInd w:val="0"/>
        <w:ind w:left="5245"/>
        <w:jc w:val="center"/>
        <w:rPr>
          <w:sz w:val="28"/>
          <w:szCs w:val="28"/>
        </w:rPr>
      </w:pPr>
    </w:p>
    <w:p w:rsidR="00AB400E" w:rsidRPr="00D365FE" w:rsidRDefault="00AB400E" w:rsidP="00AB400E">
      <w:pPr>
        <w:jc w:val="right"/>
        <w:rPr>
          <w:sz w:val="28"/>
          <w:szCs w:val="28"/>
        </w:rPr>
      </w:pPr>
    </w:p>
    <w:p w:rsidR="00AB400E" w:rsidRPr="00D365FE" w:rsidRDefault="00AB400E" w:rsidP="00AB400E">
      <w:pPr>
        <w:jc w:val="right"/>
        <w:rPr>
          <w:sz w:val="28"/>
          <w:szCs w:val="28"/>
        </w:rPr>
      </w:pPr>
    </w:p>
    <w:p w:rsidR="00AB400E" w:rsidRPr="00D365FE" w:rsidRDefault="00AB400E" w:rsidP="00AB400E">
      <w:pPr>
        <w:jc w:val="right"/>
        <w:rPr>
          <w:sz w:val="28"/>
          <w:szCs w:val="28"/>
        </w:rPr>
      </w:pPr>
    </w:p>
    <w:p w:rsidR="00AB400E" w:rsidRPr="00D365FE" w:rsidRDefault="00AB400E" w:rsidP="0041187A">
      <w:pPr>
        <w:widowControl w:val="0"/>
        <w:ind w:left="-709"/>
        <w:jc w:val="center"/>
        <w:rPr>
          <w:b/>
          <w:sz w:val="28"/>
        </w:rPr>
      </w:pPr>
    </w:p>
    <w:p w:rsidR="00AB400E" w:rsidRPr="00D365FE" w:rsidRDefault="00AB400E" w:rsidP="008A2182">
      <w:pPr>
        <w:widowControl w:val="0"/>
        <w:jc w:val="center"/>
        <w:rPr>
          <w:b/>
          <w:sz w:val="28"/>
        </w:rPr>
      </w:pPr>
      <w:r>
        <w:rPr>
          <w:b/>
          <w:sz w:val="28"/>
        </w:rPr>
        <w:t>ВЫПИСКА ИЗ ПРОТОКОЛА 1.1</w:t>
      </w:r>
    </w:p>
    <w:p w:rsidR="00F07BAE" w:rsidRDefault="00F900D3" w:rsidP="008A2182">
      <w:pPr>
        <w:jc w:val="center"/>
      </w:pPr>
      <w:proofErr w:type="spellStart"/>
      <w:r>
        <w:rPr>
          <w:b/>
          <w:sz w:val="28"/>
        </w:rPr>
        <w:t>Уч</w:t>
      </w:r>
      <w:proofErr w:type="spellEnd"/>
      <w:r>
        <w:rPr>
          <w:b/>
          <w:sz w:val="28"/>
        </w:rPr>
        <w:t>. № 1/11/11c от 11.11.1111</w:t>
      </w:r>
    </w:p>
    <w:p w:rsidR="00AB400E" w:rsidRPr="00386B2E" w:rsidRDefault="00AB400E" w:rsidP="008A2182">
      <w:pPr>
        <w:widowControl w:val="0"/>
        <w:jc w:val="center"/>
        <w:rPr>
          <w:b/>
          <w:sz w:val="28"/>
        </w:rPr>
      </w:pPr>
      <w:r w:rsidRPr="00386B2E">
        <w:rPr>
          <w:b/>
          <w:sz w:val="28"/>
        </w:rPr>
        <w:t>лабораторных специальных исследований</w:t>
      </w:r>
    </w:p>
    <w:p w:rsidR="00AB400E" w:rsidRPr="00386B2E" w:rsidRDefault="00AB400E" w:rsidP="008A2182">
      <w:pPr>
        <w:widowControl w:val="0"/>
        <w:jc w:val="center"/>
        <w:rPr>
          <w:b/>
          <w:sz w:val="28"/>
        </w:rPr>
      </w:pPr>
      <w:r w:rsidRPr="00386B2E">
        <w:rPr>
          <w:b/>
          <w:sz w:val="28"/>
        </w:rPr>
        <w:t>технических средств и систем</w:t>
      </w:r>
    </w:p>
    <w:p w:rsidR="00AB400E" w:rsidRPr="00386B2E" w:rsidRDefault="00AB400E" w:rsidP="0041187A">
      <w:pPr>
        <w:jc w:val="center"/>
        <w:rPr>
          <w:sz w:val="20"/>
          <w:szCs w:val="20"/>
        </w:rPr>
      </w:pPr>
    </w:p>
    <w:p w:rsidR="00AB400E" w:rsidRPr="00386B2E" w:rsidRDefault="00AB400E" w:rsidP="00AB400E">
      <w:pPr>
        <w:jc w:val="center"/>
        <w:rPr>
          <w:sz w:val="20"/>
          <w:szCs w:val="20"/>
        </w:rPr>
      </w:pPr>
    </w:p>
    <w:p w:rsidR="00AB400E" w:rsidRPr="00CC2346" w:rsidRDefault="00AB400E" w:rsidP="00CC2346">
      <w:pPr>
        <w:pStyle w:val="aff1"/>
        <w:numPr>
          <w:ilvl w:val="0"/>
          <w:numId w:val="7"/>
        </w:numPr>
        <w:rPr>
          <w:b/>
          <w:sz w:val="28"/>
          <w:szCs w:val="28"/>
        </w:rPr>
      </w:pPr>
      <w:r w:rsidRPr="00CC2346">
        <w:rPr>
          <w:b/>
          <w:sz w:val="28"/>
          <w:szCs w:val="28"/>
        </w:rPr>
        <w:t>Введение</w:t>
      </w:r>
    </w:p>
    <w:p w:rsidR="00CC2346" w:rsidRPr="00CC2346" w:rsidRDefault="00CC2346" w:rsidP="00CC2346">
      <w:pPr>
        <w:pStyle w:val="aff1"/>
        <w:ind w:left="1080"/>
        <w:rPr>
          <w:b/>
          <w:sz w:val="28"/>
          <w:szCs w:val="28"/>
        </w:rPr>
      </w:pPr>
    </w:p>
    <w:p w:rsidR="003E4059" w:rsidRPr="00386B2E" w:rsidRDefault="00AB400E" w:rsidP="00CC2346">
      <w:pPr>
        <w:tabs>
          <w:tab w:val="left" w:pos="1664"/>
        </w:tabs>
        <w:ind w:firstLine="720"/>
        <w:rPr>
          <w:sz w:val="28"/>
          <w:szCs w:val="28"/>
        </w:rPr>
      </w:pPr>
      <w:r w:rsidRPr="00386B2E">
        <w:rPr>
          <w:b/>
          <w:sz w:val="28"/>
          <w:szCs w:val="28"/>
        </w:rPr>
        <w:tab/>
      </w:r>
      <w:r w:rsidR="00CC2346">
        <w:t>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</w:t>
      </w:r>
      <w:r w:rsidR="00CC2346">
        <w:lastRenderedPageBreak/>
        <w:t>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</w:t>
      </w:r>
    </w:p>
    <w:p w:rsidR="003E4059" w:rsidRPr="00386B2E" w:rsidRDefault="003E4059" w:rsidP="005E7207">
      <w:pPr>
        <w:keepNext/>
        <w:keepLines/>
        <w:ind w:right="-1"/>
        <w:rPr>
          <w:sz w:val="28"/>
          <w:szCs w:val="28"/>
        </w:rPr>
      </w:pPr>
    </w:p>
    <w:p w:rsidR="00E54AA4" w:rsidRPr="00E54AA4" w:rsidRDefault="007108CA" w:rsidP="00E54AA4">
      <w:pPr>
        <w:keepNext/>
        <w:keepLines/>
        <w:ind w:right="-1"/>
        <w:rPr>
          <w:sz w:val="28"/>
          <w:szCs w:val="28"/>
        </w:rPr>
      </w:pPr>
      <w:r w:rsidRPr="00386B2E">
        <w:rPr>
          <w:sz w:val="28"/>
          <w:szCs w:val="28"/>
        </w:rPr>
        <w:t>Начальник лаборатории специальных исследований</w:t>
      </w:r>
      <w:r w:rsidRPr="00386B2E">
        <w:rPr>
          <w:sz w:val="28"/>
          <w:szCs w:val="28"/>
        </w:rPr>
        <w:tab/>
      </w:r>
      <w:r w:rsidRPr="00386B2E">
        <w:rPr>
          <w:sz w:val="28"/>
          <w:szCs w:val="28"/>
        </w:rPr>
        <w:tab/>
      </w:r>
      <w:r w:rsidRPr="00386B2E">
        <w:rPr>
          <w:sz w:val="28"/>
          <w:szCs w:val="28"/>
        </w:rPr>
        <w:tab/>
        <w:t xml:space="preserve">      </w:t>
      </w:r>
      <w:r w:rsidR="00CC2346">
        <w:rPr>
          <w:sz w:val="28"/>
          <w:szCs w:val="28"/>
        </w:rPr>
        <w:t xml:space="preserve">               ФИО</w:t>
      </w:r>
    </w:p>
    <w:p w:rsidR="00AE09C2" w:rsidRPr="00386B2E" w:rsidRDefault="00F900D3" w:rsidP="00AE09C2">
      <w:pPr>
        <w:keepNext/>
        <w:keepLines/>
        <w:ind w:right="-1"/>
        <w:rPr>
          <w:sz w:val="28"/>
          <w:szCs w:val="28"/>
        </w:rPr>
      </w:pPr>
      <w:r>
        <w:br/>
      </w:r>
      <w:r w:rsidRPr="0041187A">
        <w:rPr>
          <w:sz w:val="28"/>
          <w:szCs w:val="28"/>
        </w:rPr>
        <w:t>Выписка верна</w:t>
      </w:r>
      <w:r w:rsidRPr="0041187A">
        <w:rPr>
          <w:sz w:val="28"/>
          <w:szCs w:val="28"/>
        </w:rPr>
        <w:br/>
      </w:r>
      <w:r w:rsidRPr="0041187A">
        <w:rPr>
          <w:sz w:val="28"/>
          <w:szCs w:val="28"/>
        </w:rPr>
        <w:br/>
      </w:r>
      <w:r w:rsidR="00AE09C2" w:rsidRPr="00386B2E">
        <w:rPr>
          <w:sz w:val="28"/>
          <w:szCs w:val="28"/>
        </w:rPr>
        <w:t>Начальник лаборатории специальных исследований</w:t>
      </w:r>
      <w:r w:rsidR="00AE09C2" w:rsidRPr="00386B2E">
        <w:rPr>
          <w:sz w:val="28"/>
          <w:szCs w:val="28"/>
        </w:rPr>
        <w:tab/>
      </w:r>
      <w:r w:rsidR="00AE09C2" w:rsidRPr="00386B2E">
        <w:rPr>
          <w:sz w:val="28"/>
          <w:szCs w:val="28"/>
        </w:rPr>
        <w:tab/>
      </w:r>
      <w:r w:rsidR="00AE09C2" w:rsidRPr="00386B2E">
        <w:rPr>
          <w:sz w:val="28"/>
          <w:szCs w:val="28"/>
        </w:rPr>
        <w:tab/>
        <w:t xml:space="preserve">      </w:t>
      </w:r>
      <w:r w:rsidR="00AE09C2">
        <w:rPr>
          <w:sz w:val="28"/>
          <w:szCs w:val="28"/>
        </w:rPr>
        <w:t xml:space="preserve">               </w:t>
      </w:r>
      <w:bookmarkStart w:id="0" w:name="_GoBack"/>
      <w:bookmarkEnd w:id="0"/>
      <w:r w:rsidR="00AE09C2">
        <w:rPr>
          <w:sz w:val="28"/>
          <w:szCs w:val="28"/>
        </w:rPr>
        <w:t>ФИО</w:t>
      </w:r>
    </w:p>
    <w:p w:rsidR="00F07BAE" w:rsidRPr="0041187A" w:rsidRDefault="00F07BAE">
      <w:pPr>
        <w:rPr>
          <w:sz w:val="28"/>
          <w:szCs w:val="28"/>
        </w:rPr>
      </w:pPr>
    </w:p>
    <w:sectPr w:rsidR="00F07BAE" w:rsidRPr="0041187A" w:rsidSect="00FD1E28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07EC9" w:rsidRDefault="00407EC9">
      <w:r>
        <w:separator/>
      </w:r>
    </w:p>
  </w:endnote>
  <w:endnote w:type="continuationSeparator" w:id="0">
    <w:p w:rsidR="00407EC9" w:rsidRDefault="00407EC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Tur">
    <w:altName w:val="Lucida Console"/>
    <w:panose1 w:val="00000000000000000000"/>
    <w:charset w:val="A2"/>
    <w:family w:val="modern"/>
    <w:notTrueType/>
    <w:pitch w:val="fixed"/>
    <w:sig w:usb0="00000005" w:usb1="00000000" w:usb2="00000000" w:usb3="00000000" w:csb0="0000001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18BC" w:rsidRDefault="001D18BC">
    <w:pPr>
      <w:pStyle w:val="a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18BC" w:rsidRDefault="001D18BC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07EC9" w:rsidRDefault="00407EC9">
      <w:r>
        <w:separator/>
      </w:r>
    </w:p>
  </w:footnote>
  <w:footnote w:type="continuationSeparator" w:id="0">
    <w:p w:rsidR="00407EC9" w:rsidRDefault="00407EC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18BC" w:rsidRDefault="00D322CB">
    <w:pPr>
      <w:pStyle w:val="ac"/>
      <w:jc w:val="center"/>
    </w:pPr>
    <w:r>
      <w:fldChar w:fldCharType="begin"/>
    </w:r>
    <w:r w:rsidR="001D18BC">
      <w:instrText xml:space="preserve"> PAGE   \* MERGEFORMAT </w:instrText>
    </w:r>
    <w:r>
      <w:fldChar w:fldCharType="separate"/>
    </w:r>
    <w:r w:rsidR="008A2182">
      <w:rPr>
        <w:noProof/>
      </w:rPr>
      <w:t>2</w:t>
    </w:r>
    <w:r>
      <w:rPr>
        <w:noProof/>
      </w:rPr>
      <w:fldChar w:fldCharType="end"/>
    </w:r>
  </w:p>
  <w:p w:rsidR="001D18BC" w:rsidRDefault="001D18BC"/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18BC" w:rsidRDefault="001D18BC" w:rsidP="007108CA">
    <w:pPr>
      <w:spacing w:after="60"/>
      <w:ind w:left="1418"/>
      <w:jc w:val="right"/>
    </w:pP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-167005</wp:posOffset>
          </wp:positionH>
          <wp:positionV relativeFrom="paragraph">
            <wp:posOffset>-485775</wp:posOffset>
          </wp:positionV>
          <wp:extent cx="1943100" cy="628650"/>
          <wp:effectExtent l="19050" t="0" r="0" b="0"/>
          <wp:wrapNone/>
          <wp:docPr id="10" name="Рисунок 0" descr="Kraftway_colo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0" descr="Kraftway_color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3029" t="38182" r="13635" b="38182"/>
                  <a:stretch>
                    <a:fillRect/>
                  </a:stretch>
                </pic:blipFill>
                <pic:spPr bwMode="auto">
                  <a:xfrm>
                    <a:off x="0" y="0"/>
                    <a:ext cx="1943100" cy="628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D322CB">
      <w:rPr>
        <w:noProof/>
      </w:rPr>
      <w:pict>
        <v:rect id="_x0000_s3076" style="position:absolute;left:0;text-align:left;margin-left:-21.4pt;margin-top:11.25pt;width:296.25pt;height:79.5pt;z-index:251660288;mso-position-horizontal-relative:text;mso-position-vertical-relative:text" filled="f" stroked="f">
          <v:textbox style="mso-next-textbox:#_x0000_s3076">
            <w:txbxContent>
              <w:p w:rsidR="001D18BC" w:rsidRPr="000223ED" w:rsidRDefault="001D18BC" w:rsidP="007108CA">
                <w:r>
                  <w:t xml:space="preserve">   </w:t>
                </w:r>
                <w:r w:rsidRPr="000223ED">
                  <w:t>АО "</w:t>
                </w:r>
                <w:proofErr w:type="spellStart"/>
                <w:r w:rsidRPr="000223ED">
                  <w:t>Крафтвэй</w:t>
                </w:r>
                <w:proofErr w:type="spellEnd"/>
                <w:r w:rsidRPr="000223ED">
                  <w:t xml:space="preserve"> </w:t>
                </w:r>
                <w:proofErr w:type="spellStart"/>
                <w:r w:rsidRPr="000223ED">
                  <w:t>корпорэйшн</w:t>
                </w:r>
                <w:proofErr w:type="spellEnd"/>
                <w:r w:rsidRPr="000223ED">
                  <w:t xml:space="preserve"> ПЛС"</w:t>
                </w:r>
                <w:r w:rsidRPr="000223ED">
                  <w:tab/>
                  <w:t xml:space="preserve">                                                             </w:t>
                </w:r>
              </w:p>
              <w:p w:rsidR="001D18BC" w:rsidRPr="000223ED" w:rsidRDefault="001D18BC" w:rsidP="007108CA">
                <w:pPr>
                  <w:tabs>
                    <w:tab w:val="left" w:pos="4440"/>
                    <w:tab w:val="left" w:pos="5325"/>
                  </w:tabs>
                </w:pPr>
                <w:r w:rsidRPr="000223ED">
                  <w:t xml:space="preserve">   249032, Калужская обл., г. Обнинск </w:t>
                </w:r>
                <w:r w:rsidRPr="000223ED">
                  <w:tab/>
                  <w:t xml:space="preserve">                                                         </w:t>
                </w:r>
              </w:p>
              <w:p w:rsidR="001D18BC" w:rsidRPr="000223ED" w:rsidRDefault="001D18BC" w:rsidP="007108CA">
                <w:r w:rsidRPr="000223ED">
                  <w:t xml:space="preserve">   Киевское шоссе, д. 64</w:t>
                </w:r>
                <w:r w:rsidRPr="000223ED">
                  <w:tab/>
                </w:r>
              </w:p>
              <w:p w:rsidR="001D18BC" w:rsidRPr="000223ED" w:rsidRDefault="001D18BC" w:rsidP="007108CA">
                <w:pPr>
                  <w:tabs>
                    <w:tab w:val="left" w:pos="4530"/>
                    <w:tab w:val="left" w:pos="5670"/>
                  </w:tabs>
                </w:pPr>
                <w:r w:rsidRPr="000223ED">
                  <w:t xml:space="preserve">   Тел.:  +7 (495) 969-24-00</w:t>
                </w:r>
                <w:r w:rsidRPr="000223ED">
                  <w:tab/>
                  <w:t xml:space="preserve">           </w:t>
                </w:r>
                <w:r w:rsidRPr="000223ED">
                  <w:tab/>
                  <w:t xml:space="preserve">          </w:t>
                </w:r>
              </w:p>
              <w:p w:rsidR="001D18BC" w:rsidRDefault="001D18BC" w:rsidP="007108CA">
                <w:r w:rsidRPr="000223ED">
                  <w:t xml:space="preserve">   Факс: +7 (495) 645-80-87</w:t>
                </w:r>
              </w:p>
            </w:txbxContent>
          </v:textbox>
        </v:rect>
      </w:pict>
    </w:r>
  </w:p>
  <w:p w:rsidR="001D18BC" w:rsidRDefault="001D18BC" w:rsidP="007108CA">
    <w:pPr>
      <w:spacing w:after="60"/>
      <w:ind w:left="1418"/>
      <w:jc w:val="right"/>
    </w:pPr>
  </w:p>
  <w:p w:rsidR="001D18BC" w:rsidRDefault="001D18BC" w:rsidP="007108CA">
    <w:pPr>
      <w:spacing w:after="60"/>
      <w:jc w:val="right"/>
    </w:pPr>
  </w:p>
  <w:p w:rsidR="001D18BC" w:rsidRDefault="001D18BC" w:rsidP="007108CA">
    <w:pPr>
      <w:tabs>
        <w:tab w:val="left" w:pos="2445"/>
        <w:tab w:val="right" w:pos="9637"/>
      </w:tabs>
      <w:spacing w:after="60"/>
    </w:pPr>
  </w:p>
  <w:p w:rsidR="001D18BC" w:rsidRPr="0028069D" w:rsidRDefault="001D18BC" w:rsidP="00EA57F8">
    <w:r>
      <w:t xml:space="preserve">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33F22"/>
    <w:multiLevelType w:val="hybridMultilevel"/>
    <w:tmpl w:val="87C28DB2"/>
    <w:lvl w:ilvl="0" w:tplc="227E895C">
      <w:start w:val="6"/>
      <w:numFmt w:val="decimal"/>
      <w:lvlText w:val="2.%1."/>
      <w:lvlJc w:val="center"/>
      <w:pPr>
        <w:ind w:left="163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6C4473"/>
    <w:multiLevelType w:val="hybridMultilevel"/>
    <w:tmpl w:val="513A7EB2"/>
    <w:lvl w:ilvl="0" w:tplc="03F89D8A">
      <w:start w:val="1"/>
      <w:numFmt w:val="decimal"/>
      <w:lvlText w:val="3.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C4126E"/>
    <w:multiLevelType w:val="hybridMultilevel"/>
    <w:tmpl w:val="853001CC"/>
    <w:lvl w:ilvl="0" w:tplc="3C1A0E3C">
      <w:start w:val="1"/>
      <w:numFmt w:val="decimal"/>
      <w:lvlText w:val="4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352C2267"/>
    <w:multiLevelType w:val="hybridMultilevel"/>
    <w:tmpl w:val="F8764F8C"/>
    <w:lvl w:ilvl="0" w:tplc="B434D2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00969A6"/>
    <w:multiLevelType w:val="hybridMultilevel"/>
    <w:tmpl w:val="850464C6"/>
    <w:lvl w:ilvl="0" w:tplc="90D488CE">
      <w:start w:val="1"/>
      <w:numFmt w:val="decimal"/>
      <w:lvlText w:val="4.%1."/>
      <w:lvlJc w:val="left"/>
      <w:pPr>
        <w:ind w:left="142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E3503E5"/>
    <w:multiLevelType w:val="hybridMultilevel"/>
    <w:tmpl w:val="8E5A9E92"/>
    <w:lvl w:ilvl="0" w:tplc="847E674C">
      <w:start w:val="1"/>
      <w:numFmt w:val="decimal"/>
      <w:lvlText w:val="1.%1."/>
      <w:lvlJc w:val="center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74E24109"/>
    <w:multiLevelType w:val="hybridMultilevel"/>
    <w:tmpl w:val="8DBE2B4C"/>
    <w:lvl w:ilvl="0" w:tplc="5CBE76C2">
      <w:start w:val="1"/>
      <w:numFmt w:val="decimal"/>
      <w:lvlText w:val="2.%1."/>
      <w:lvlJc w:val="center"/>
      <w:pPr>
        <w:ind w:left="163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4"/>
  </w:num>
  <w:num w:numId="5">
    <w:abstractNumId w:val="2"/>
  </w:num>
  <w:num w:numId="6">
    <w:abstractNumId w:val="0"/>
  </w:num>
  <w:num w:numId="7">
    <w:abstractNumId w:val="3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08"/>
  <w:drawingGridHorizontalSpacing w:val="120"/>
  <w:displayHorizontalDrawingGridEvery w:val="2"/>
  <w:characterSpacingControl w:val="doNotCompress"/>
  <w:hdrShapeDefaults>
    <o:shapedefaults v:ext="edit" spidmax="3078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/>
  <w:rsids>
    <w:rsidRoot w:val="00FD0B11"/>
    <w:rsid w:val="000010BE"/>
    <w:rsid w:val="00003177"/>
    <w:rsid w:val="00003454"/>
    <w:rsid w:val="0000354C"/>
    <w:rsid w:val="0000594B"/>
    <w:rsid w:val="00006CD4"/>
    <w:rsid w:val="00010256"/>
    <w:rsid w:val="00010376"/>
    <w:rsid w:val="0001081F"/>
    <w:rsid w:val="00012EE5"/>
    <w:rsid w:val="0001371A"/>
    <w:rsid w:val="00015EA1"/>
    <w:rsid w:val="00016471"/>
    <w:rsid w:val="00017AC8"/>
    <w:rsid w:val="00020955"/>
    <w:rsid w:val="0002136D"/>
    <w:rsid w:val="00021419"/>
    <w:rsid w:val="0002151F"/>
    <w:rsid w:val="00021EB2"/>
    <w:rsid w:val="00023364"/>
    <w:rsid w:val="00024B95"/>
    <w:rsid w:val="000275AD"/>
    <w:rsid w:val="000276EC"/>
    <w:rsid w:val="00033E8E"/>
    <w:rsid w:val="000348EF"/>
    <w:rsid w:val="00040659"/>
    <w:rsid w:val="000464BF"/>
    <w:rsid w:val="000467D0"/>
    <w:rsid w:val="0004689F"/>
    <w:rsid w:val="00047EAE"/>
    <w:rsid w:val="0005001B"/>
    <w:rsid w:val="00050518"/>
    <w:rsid w:val="000508B0"/>
    <w:rsid w:val="00051C9B"/>
    <w:rsid w:val="00054824"/>
    <w:rsid w:val="000551FC"/>
    <w:rsid w:val="00056A8E"/>
    <w:rsid w:val="00060E75"/>
    <w:rsid w:val="00060F46"/>
    <w:rsid w:val="00061165"/>
    <w:rsid w:val="000618B6"/>
    <w:rsid w:val="000623ED"/>
    <w:rsid w:val="000625B6"/>
    <w:rsid w:val="000630BE"/>
    <w:rsid w:val="000633B0"/>
    <w:rsid w:val="000635D1"/>
    <w:rsid w:val="00063C2D"/>
    <w:rsid w:val="0006463D"/>
    <w:rsid w:val="00064E01"/>
    <w:rsid w:val="00065A5C"/>
    <w:rsid w:val="00066356"/>
    <w:rsid w:val="00066B58"/>
    <w:rsid w:val="00073DCF"/>
    <w:rsid w:val="00074B91"/>
    <w:rsid w:val="00075041"/>
    <w:rsid w:val="000761B2"/>
    <w:rsid w:val="0007733E"/>
    <w:rsid w:val="00077F87"/>
    <w:rsid w:val="0008000C"/>
    <w:rsid w:val="00084526"/>
    <w:rsid w:val="00086E60"/>
    <w:rsid w:val="00093D32"/>
    <w:rsid w:val="00096144"/>
    <w:rsid w:val="00097437"/>
    <w:rsid w:val="000975FF"/>
    <w:rsid w:val="00097947"/>
    <w:rsid w:val="000A21BF"/>
    <w:rsid w:val="000A3B73"/>
    <w:rsid w:val="000A400F"/>
    <w:rsid w:val="000A4499"/>
    <w:rsid w:val="000A729C"/>
    <w:rsid w:val="000B3DAC"/>
    <w:rsid w:val="000B4F42"/>
    <w:rsid w:val="000B5618"/>
    <w:rsid w:val="000B6D94"/>
    <w:rsid w:val="000C1190"/>
    <w:rsid w:val="000C1B33"/>
    <w:rsid w:val="000C1E27"/>
    <w:rsid w:val="000C5441"/>
    <w:rsid w:val="000D2047"/>
    <w:rsid w:val="000D4C00"/>
    <w:rsid w:val="000D5389"/>
    <w:rsid w:val="000D6510"/>
    <w:rsid w:val="000D79CA"/>
    <w:rsid w:val="000E1326"/>
    <w:rsid w:val="000E1947"/>
    <w:rsid w:val="000E25CB"/>
    <w:rsid w:val="000E332F"/>
    <w:rsid w:val="000E3E4B"/>
    <w:rsid w:val="000E5BFC"/>
    <w:rsid w:val="000E5F21"/>
    <w:rsid w:val="000E7FE1"/>
    <w:rsid w:val="000F10C5"/>
    <w:rsid w:val="000F27B0"/>
    <w:rsid w:val="000F2AD0"/>
    <w:rsid w:val="000F629A"/>
    <w:rsid w:val="001010F7"/>
    <w:rsid w:val="00101EB6"/>
    <w:rsid w:val="001034ED"/>
    <w:rsid w:val="0010490A"/>
    <w:rsid w:val="00104D8D"/>
    <w:rsid w:val="00104FA2"/>
    <w:rsid w:val="00105577"/>
    <w:rsid w:val="00106990"/>
    <w:rsid w:val="001100A5"/>
    <w:rsid w:val="00113F14"/>
    <w:rsid w:val="00113F5C"/>
    <w:rsid w:val="0011730A"/>
    <w:rsid w:val="001178F9"/>
    <w:rsid w:val="001200CE"/>
    <w:rsid w:val="001217F0"/>
    <w:rsid w:val="00124481"/>
    <w:rsid w:val="00125000"/>
    <w:rsid w:val="00130CAF"/>
    <w:rsid w:val="00132029"/>
    <w:rsid w:val="0013236B"/>
    <w:rsid w:val="001338E3"/>
    <w:rsid w:val="001340D8"/>
    <w:rsid w:val="001367D2"/>
    <w:rsid w:val="001401BB"/>
    <w:rsid w:val="001405A7"/>
    <w:rsid w:val="0014285B"/>
    <w:rsid w:val="0014382D"/>
    <w:rsid w:val="00144F61"/>
    <w:rsid w:val="001471BD"/>
    <w:rsid w:val="0014720D"/>
    <w:rsid w:val="00147446"/>
    <w:rsid w:val="00150BB4"/>
    <w:rsid w:val="001514C8"/>
    <w:rsid w:val="00156305"/>
    <w:rsid w:val="0016615C"/>
    <w:rsid w:val="0017129F"/>
    <w:rsid w:val="0017219D"/>
    <w:rsid w:val="00176B61"/>
    <w:rsid w:val="001811E9"/>
    <w:rsid w:val="00182CAA"/>
    <w:rsid w:val="00183DE0"/>
    <w:rsid w:val="00185B5B"/>
    <w:rsid w:val="001860E0"/>
    <w:rsid w:val="00196A4C"/>
    <w:rsid w:val="001A010A"/>
    <w:rsid w:val="001A3795"/>
    <w:rsid w:val="001B04A0"/>
    <w:rsid w:val="001B3CF1"/>
    <w:rsid w:val="001B3DEF"/>
    <w:rsid w:val="001B4DEB"/>
    <w:rsid w:val="001C12F5"/>
    <w:rsid w:val="001C1880"/>
    <w:rsid w:val="001C1AEF"/>
    <w:rsid w:val="001C1E4F"/>
    <w:rsid w:val="001D0472"/>
    <w:rsid w:val="001D0966"/>
    <w:rsid w:val="001D0A09"/>
    <w:rsid w:val="001D18BC"/>
    <w:rsid w:val="001D2BF5"/>
    <w:rsid w:val="001D32E3"/>
    <w:rsid w:val="001D6F3D"/>
    <w:rsid w:val="001E11D4"/>
    <w:rsid w:val="001E13DA"/>
    <w:rsid w:val="001E21CC"/>
    <w:rsid w:val="001E2A18"/>
    <w:rsid w:val="001E2CB6"/>
    <w:rsid w:val="001E30A4"/>
    <w:rsid w:val="001E40CE"/>
    <w:rsid w:val="001E7283"/>
    <w:rsid w:val="001F352C"/>
    <w:rsid w:val="001F489E"/>
    <w:rsid w:val="001F58D0"/>
    <w:rsid w:val="001F7A7F"/>
    <w:rsid w:val="00200F6A"/>
    <w:rsid w:val="002012AC"/>
    <w:rsid w:val="002013FD"/>
    <w:rsid w:val="00201B5D"/>
    <w:rsid w:val="00203771"/>
    <w:rsid w:val="00206817"/>
    <w:rsid w:val="00206A39"/>
    <w:rsid w:val="00207491"/>
    <w:rsid w:val="002100A8"/>
    <w:rsid w:val="00211566"/>
    <w:rsid w:val="00211B68"/>
    <w:rsid w:val="0021417B"/>
    <w:rsid w:val="00215A55"/>
    <w:rsid w:val="002178DB"/>
    <w:rsid w:val="002179E5"/>
    <w:rsid w:val="002224A4"/>
    <w:rsid w:val="00233125"/>
    <w:rsid w:val="0023370E"/>
    <w:rsid w:val="002364F3"/>
    <w:rsid w:val="002406FD"/>
    <w:rsid w:val="0024084A"/>
    <w:rsid w:val="00244982"/>
    <w:rsid w:val="00244A12"/>
    <w:rsid w:val="00244CB2"/>
    <w:rsid w:val="00245DAD"/>
    <w:rsid w:val="00246A35"/>
    <w:rsid w:val="00247E6D"/>
    <w:rsid w:val="00253BDB"/>
    <w:rsid w:val="00254729"/>
    <w:rsid w:val="00256B11"/>
    <w:rsid w:val="00257469"/>
    <w:rsid w:val="00261BE3"/>
    <w:rsid w:val="0026232D"/>
    <w:rsid w:val="0026297C"/>
    <w:rsid w:val="00265B48"/>
    <w:rsid w:val="00265C2A"/>
    <w:rsid w:val="00266304"/>
    <w:rsid w:val="002672FB"/>
    <w:rsid w:val="00273F11"/>
    <w:rsid w:val="00274B24"/>
    <w:rsid w:val="0028069D"/>
    <w:rsid w:val="00282411"/>
    <w:rsid w:val="0028252E"/>
    <w:rsid w:val="00296179"/>
    <w:rsid w:val="00297248"/>
    <w:rsid w:val="0029782E"/>
    <w:rsid w:val="002A215B"/>
    <w:rsid w:val="002A437B"/>
    <w:rsid w:val="002A4A32"/>
    <w:rsid w:val="002A54C2"/>
    <w:rsid w:val="002A6EB1"/>
    <w:rsid w:val="002B1D3D"/>
    <w:rsid w:val="002B3801"/>
    <w:rsid w:val="002B5638"/>
    <w:rsid w:val="002B5B56"/>
    <w:rsid w:val="002B7515"/>
    <w:rsid w:val="002B7F0B"/>
    <w:rsid w:val="002C0C94"/>
    <w:rsid w:val="002C174E"/>
    <w:rsid w:val="002C1DA6"/>
    <w:rsid w:val="002C2A21"/>
    <w:rsid w:val="002C322A"/>
    <w:rsid w:val="002C7966"/>
    <w:rsid w:val="002D03ED"/>
    <w:rsid w:val="002D298F"/>
    <w:rsid w:val="002D38A2"/>
    <w:rsid w:val="002D3FBA"/>
    <w:rsid w:val="002E4B29"/>
    <w:rsid w:val="002E4E74"/>
    <w:rsid w:val="002F016D"/>
    <w:rsid w:val="002F10EC"/>
    <w:rsid w:val="002F25B5"/>
    <w:rsid w:val="002F2CA4"/>
    <w:rsid w:val="002F72F4"/>
    <w:rsid w:val="002F7608"/>
    <w:rsid w:val="00300298"/>
    <w:rsid w:val="00300D59"/>
    <w:rsid w:val="00303A31"/>
    <w:rsid w:val="00303B2E"/>
    <w:rsid w:val="003041B7"/>
    <w:rsid w:val="003045B1"/>
    <w:rsid w:val="0030468D"/>
    <w:rsid w:val="00304761"/>
    <w:rsid w:val="00305B98"/>
    <w:rsid w:val="00306114"/>
    <w:rsid w:val="00306A96"/>
    <w:rsid w:val="00307852"/>
    <w:rsid w:val="0031015A"/>
    <w:rsid w:val="00311663"/>
    <w:rsid w:val="00312277"/>
    <w:rsid w:val="0031297E"/>
    <w:rsid w:val="00312E78"/>
    <w:rsid w:val="00316684"/>
    <w:rsid w:val="0032018E"/>
    <w:rsid w:val="00321279"/>
    <w:rsid w:val="003243A0"/>
    <w:rsid w:val="00325760"/>
    <w:rsid w:val="003258BC"/>
    <w:rsid w:val="00326056"/>
    <w:rsid w:val="00327231"/>
    <w:rsid w:val="0033037D"/>
    <w:rsid w:val="00331051"/>
    <w:rsid w:val="00331728"/>
    <w:rsid w:val="0033255A"/>
    <w:rsid w:val="00332D66"/>
    <w:rsid w:val="0033303E"/>
    <w:rsid w:val="0033653A"/>
    <w:rsid w:val="00337B22"/>
    <w:rsid w:val="003408F7"/>
    <w:rsid w:val="00340D60"/>
    <w:rsid w:val="0034225C"/>
    <w:rsid w:val="00343A5B"/>
    <w:rsid w:val="0034415D"/>
    <w:rsid w:val="00347821"/>
    <w:rsid w:val="00347AC4"/>
    <w:rsid w:val="00354114"/>
    <w:rsid w:val="0035432B"/>
    <w:rsid w:val="00354585"/>
    <w:rsid w:val="00354753"/>
    <w:rsid w:val="0035594A"/>
    <w:rsid w:val="00357522"/>
    <w:rsid w:val="00365DD0"/>
    <w:rsid w:val="00371349"/>
    <w:rsid w:val="003740B3"/>
    <w:rsid w:val="00374ABF"/>
    <w:rsid w:val="00375D0E"/>
    <w:rsid w:val="00380C56"/>
    <w:rsid w:val="003820D6"/>
    <w:rsid w:val="003854D1"/>
    <w:rsid w:val="00386B2E"/>
    <w:rsid w:val="00386BF4"/>
    <w:rsid w:val="00387E70"/>
    <w:rsid w:val="00387FC8"/>
    <w:rsid w:val="00391D45"/>
    <w:rsid w:val="0039496C"/>
    <w:rsid w:val="00395042"/>
    <w:rsid w:val="00397DF5"/>
    <w:rsid w:val="003A0793"/>
    <w:rsid w:val="003A0C2F"/>
    <w:rsid w:val="003A3090"/>
    <w:rsid w:val="003A72DD"/>
    <w:rsid w:val="003B2AB8"/>
    <w:rsid w:val="003B305B"/>
    <w:rsid w:val="003B685F"/>
    <w:rsid w:val="003B6AC1"/>
    <w:rsid w:val="003B6CC7"/>
    <w:rsid w:val="003C0222"/>
    <w:rsid w:val="003C1342"/>
    <w:rsid w:val="003C2540"/>
    <w:rsid w:val="003C34EA"/>
    <w:rsid w:val="003C369B"/>
    <w:rsid w:val="003C4797"/>
    <w:rsid w:val="003D1CCB"/>
    <w:rsid w:val="003D5CD9"/>
    <w:rsid w:val="003D615F"/>
    <w:rsid w:val="003D6D2F"/>
    <w:rsid w:val="003D791F"/>
    <w:rsid w:val="003E18F1"/>
    <w:rsid w:val="003E3D3F"/>
    <w:rsid w:val="003E4059"/>
    <w:rsid w:val="003E6912"/>
    <w:rsid w:val="003E6A55"/>
    <w:rsid w:val="003E6ADD"/>
    <w:rsid w:val="003F0673"/>
    <w:rsid w:val="003F40B5"/>
    <w:rsid w:val="003F431C"/>
    <w:rsid w:val="003F52A2"/>
    <w:rsid w:val="003F75AC"/>
    <w:rsid w:val="004008DB"/>
    <w:rsid w:val="00400D61"/>
    <w:rsid w:val="00402111"/>
    <w:rsid w:val="0040257B"/>
    <w:rsid w:val="00407EC9"/>
    <w:rsid w:val="0041090B"/>
    <w:rsid w:val="004114AC"/>
    <w:rsid w:val="0041187A"/>
    <w:rsid w:val="00415825"/>
    <w:rsid w:val="004167B8"/>
    <w:rsid w:val="0041774B"/>
    <w:rsid w:val="004205E6"/>
    <w:rsid w:val="00421F52"/>
    <w:rsid w:val="0042261B"/>
    <w:rsid w:val="00423FD9"/>
    <w:rsid w:val="00426D2E"/>
    <w:rsid w:val="00430DAF"/>
    <w:rsid w:val="0043120B"/>
    <w:rsid w:val="00433A4B"/>
    <w:rsid w:val="00437498"/>
    <w:rsid w:val="00437C5F"/>
    <w:rsid w:val="0044034B"/>
    <w:rsid w:val="00443C34"/>
    <w:rsid w:val="00455E57"/>
    <w:rsid w:val="00456947"/>
    <w:rsid w:val="004645D8"/>
    <w:rsid w:val="004659AD"/>
    <w:rsid w:val="00467F3E"/>
    <w:rsid w:val="00471526"/>
    <w:rsid w:val="004715C7"/>
    <w:rsid w:val="004718D4"/>
    <w:rsid w:val="004754B0"/>
    <w:rsid w:val="004855C4"/>
    <w:rsid w:val="004871CF"/>
    <w:rsid w:val="00490FC9"/>
    <w:rsid w:val="004910F7"/>
    <w:rsid w:val="00493F1B"/>
    <w:rsid w:val="004941CB"/>
    <w:rsid w:val="00497074"/>
    <w:rsid w:val="004973E7"/>
    <w:rsid w:val="004A0624"/>
    <w:rsid w:val="004A18D4"/>
    <w:rsid w:val="004A2CDB"/>
    <w:rsid w:val="004A3BDA"/>
    <w:rsid w:val="004A3E51"/>
    <w:rsid w:val="004A5C3C"/>
    <w:rsid w:val="004A6272"/>
    <w:rsid w:val="004B76C7"/>
    <w:rsid w:val="004B78DD"/>
    <w:rsid w:val="004B79DA"/>
    <w:rsid w:val="004C2D84"/>
    <w:rsid w:val="004C5A41"/>
    <w:rsid w:val="004C6358"/>
    <w:rsid w:val="004C77A3"/>
    <w:rsid w:val="004D0056"/>
    <w:rsid w:val="004D06BC"/>
    <w:rsid w:val="004D1806"/>
    <w:rsid w:val="004D1905"/>
    <w:rsid w:val="004D38E3"/>
    <w:rsid w:val="004D4A77"/>
    <w:rsid w:val="004D4B25"/>
    <w:rsid w:val="004D768C"/>
    <w:rsid w:val="004E01F7"/>
    <w:rsid w:val="004E19B0"/>
    <w:rsid w:val="004E1CFA"/>
    <w:rsid w:val="004E2007"/>
    <w:rsid w:val="004E21D4"/>
    <w:rsid w:val="004E5CED"/>
    <w:rsid w:val="004E5D7A"/>
    <w:rsid w:val="004E6638"/>
    <w:rsid w:val="004F00E6"/>
    <w:rsid w:val="004F2ACC"/>
    <w:rsid w:val="004F3A61"/>
    <w:rsid w:val="004F4AA7"/>
    <w:rsid w:val="004F52A9"/>
    <w:rsid w:val="004F59DD"/>
    <w:rsid w:val="00501A4F"/>
    <w:rsid w:val="005023E3"/>
    <w:rsid w:val="00503BDC"/>
    <w:rsid w:val="00503C88"/>
    <w:rsid w:val="00504285"/>
    <w:rsid w:val="00510317"/>
    <w:rsid w:val="0051167B"/>
    <w:rsid w:val="0051255A"/>
    <w:rsid w:val="00513877"/>
    <w:rsid w:val="00513D03"/>
    <w:rsid w:val="00514E02"/>
    <w:rsid w:val="0051517F"/>
    <w:rsid w:val="00515690"/>
    <w:rsid w:val="00515876"/>
    <w:rsid w:val="00515DB1"/>
    <w:rsid w:val="00516CC1"/>
    <w:rsid w:val="00522198"/>
    <w:rsid w:val="005222CA"/>
    <w:rsid w:val="00524401"/>
    <w:rsid w:val="00524DBC"/>
    <w:rsid w:val="00524ED5"/>
    <w:rsid w:val="00526BF0"/>
    <w:rsid w:val="00527292"/>
    <w:rsid w:val="00532E1B"/>
    <w:rsid w:val="00532ECC"/>
    <w:rsid w:val="005346DA"/>
    <w:rsid w:val="00534CBF"/>
    <w:rsid w:val="0053544D"/>
    <w:rsid w:val="00535ECB"/>
    <w:rsid w:val="00540DF6"/>
    <w:rsid w:val="00541300"/>
    <w:rsid w:val="0054383A"/>
    <w:rsid w:val="0054390A"/>
    <w:rsid w:val="00545A54"/>
    <w:rsid w:val="00545AA8"/>
    <w:rsid w:val="0054661B"/>
    <w:rsid w:val="005535A5"/>
    <w:rsid w:val="00553939"/>
    <w:rsid w:val="00553D0E"/>
    <w:rsid w:val="00554EAA"/>
    <w:rsid w:val="00565CE0"/>
    <w:rsid w:val="00566782"/>
    <w:rsid w:val="005703F8"/>
    <w:rsid w:val="005710C8"/>
    <w:rsid w:val="00571304"/>
    <w:rsid w:val="005717FC"/>
    <w:rsid w:val="00572718"/>
    <w:rsid w:val="00572A49"/>
    <w:rsid w:val="00574A5F"/>
    <w:rsid w:val="00576557"/>
    <w:rsid w:val="00580811"/>
    <w:rsid w:val="00581559"/>
    <w:rsid w:val="005836CD"/>
    <w:rsid w:val="00584901"/>
    <w:rsid w:val="005932F5"/>
    <w:rsid w:val="00593C70"/>
    <w:rsid w:val="00595462"/>
    <w:rsid w:val="00595B60"/>
    <w:rsid w:val="00597E77"/>
    <w:rsid w:val="005A2889"/>
    <w:rsid w:val="005A3A01"/>
    <w:rsid w:val="005A52D6"/>
    <w:rsid w:val="005A5AD3"/>
    <w:rsid w:val="005A7914"/>
    <w:rsid w:val="005A7DC9"/>
    <w:rsid w:val="005B1489"/>
    <w:rsid w:val="005B1D7B"/>
    <w:rsid w:val="005B3E33"/>
    <w:rsid w:val="005B562E"/>
    <w:rsid w:val="005B7BBC"/>
    <w:rsid w:val="005C0186"/>
    <w:rsid w:val="005C1280"/>
    <w:rsid w:val="005C36C0"/>
    <w:rsid w:val="005C3BA2"/>
    <w:rsid w:val="005C4D68"/>
    <w:rsid w:val="005C5920"/>
    <w:rsid w:val="005C5929"/>
    <w:rsid w:val="005C61D4"/>
    <w:rsid w:val="005C763F"/>
    <w:rsid w:val="005C7E50"/>
    <w:rsid w:val="005D0F8F"/>
    <w:rsid w:val="005D196D"/>
    <w:rsid w:val="005D22D3"/>
    <w:rsid w:val="005D6FEE"/>
    <w:rsid w:val="005D7609"/>
    <w:rsid w:val="005E4712"/>
    <w:rsid w:val="005E4819"/>
    <w:rsid w:val="005E4FC5"/>
    <w:rsid w:val="005E5E81"/>
    <w:rsid w:val="005E7207"/>
    <w:rsid w:val="005E7DF5"/>
    <w:rsid w:val="005F0CE0"/>
    <w:rsid w:val="005F3BB4"/>
    <w:rsid w:val="005F47BC"/>
    <w:rsid w:val="005F4981"/>
    <w:rsid w:val="005F4CE7"/>
    <w:rsid w:val="005F52A6"/>
    <w:rsid w:val="005F54C4"/>
    <w:rsid w:val="005F5587"/>
    <w:rsid w:val="005F692B"/>
    <w:rsid w:val="005F7A70"/>
    <w:rsid w:val="00600BBF"/>
    <w:rsid w:val="006014D5"/>
    <w:rsid w:val="0060358C"/>
    <w:rsid w:val="006037FF"/>
    <w:rsid w:val="006048CF"/>
    <w:rsid w:val="00604C01"/>
    <w:rsid w:val="00605355"/>
    <w:rsid w:val="00606A2E"/>
    <w:rsid w:val="00606B41"/>
    <w:rsid w:val="006070E7"/>
    <w:rsid w:val="006100FA"/>
    <w:rsid w:val="0061017A"/>
    <w:rsid w:val="006101F6"/>
    <w:rsid w:val="0061366C"/>
    <w:rsid w:val="00614AB5"/>
    <w:rsid w:val="006159C9"/>
    <w:rsid w:val="0061624A"/>
    <w:rsid w:val="00620FF7"/>
    <w:rsid w:val="00621B54"/>
    <w:rsid w:val="00623B2B"/>
    <w:rsid w:val="00625DCE"/>
    <w:rsid w:val="00625FD3"/>
    <w:rsid w:val="00632003"/>
    <w:rsid w:val="00636DD7"/>
    <w:rsid w:val="00640FC7"/>
    <w:rsid w:val="006436A2"/>
    <w:rsid w:val="00645D31"/>
    <w:rsid w:val="00651B54"/>
    <w:rsid w:val="0065269B"/>
    <w:rsid w:val="00652989"/>
    <w:rsid w:val="00653D41"/>
    <w:rsid w:val="00654E3C"/>
    <w:rsid w:val="00656A4B"/>
    <w:rsid w:val="00657792"/>
    <w:rsid w:val="00660704"/>
    <w:rsid w:val="00660F1F"/>
    <w:rsid w:val="00661E63"/>
    <w:rsid w:val="00662371"/>
    <w:rsid w:val="00662616"/>
    <w:rsid w:val="00663D76"/>
    <w:rsid w:val="00667D8A"/>
    <w:rsid w:val="00672A9D"/>
    <w:rsid w:val="00673348"/>
    <w:rsid w:val="0067340A"/>
    <w:rsid w:val="00674471"/>
    <w:rsid w:val="00676BEC"/>
    <w:rsid w:val="00677C5E"/>
    <w:rsid w:val="00681EED"/>
    <w:rsid w:val="00690963"/>
    <w:rsid w:val="006927CF"/>
    <w:rsid w:val="00695CFE"/>
    <w:rsid w:val="006A0980"/>
    <w:rsid w:val="006A28B2"/>
    <w:rsid w:val="006A4AEF"/>
    <w:rsid w:val="006A742E"/>
    <w:rsid w:val="006A74B5"/>
    <w:rsid w:val="006B2BE6"/>
    <w:rsid w:val="006B464A"/>
    <w:rsid w:val="006B6E6C"/>
    <w:rsid w:val="006C45F8"/>
    <w:rsid w:val="006C5E47"/>
    <w:rsid w:val="006C6511"/>
    <w:rsid w:val="006C71B9"/>
    <w:rsid w:val="006D4DC4"/>
    <w:rsid w:val="006D5D8B"/>
    <w:rsid w:val="006D7637"/>
    <w:rsid w:val="006E09DA"/>
    <w:rsid w:val="006E130A"/>
    <w:rsid w:val="006E3407"/>
    <w:rsid w:val="006E7B74"/>
    <w:rsid w:val="006F0848"/>
    <w:rsid w:val="006F18B4"/>
    <w:rsid w:val="006F4B0D"/>
    <w:rsid w:val="006F6256"/>
    <w:rsid w:val="006F6428"/>
    <w:rsid w:val="006F7A48"/>
    <w:rsid w:val="00700818"/>
    <w:rsid w:val="00700C17"/>
    <w:rsid w:val="00701472"/>
    <w:rsid w:val="00701925"/>
    <w:rsid w:val="00703FE5"/>
    <w:rsid w:val="0070707D"/>
    <w:rsid w:val="007075A6"/>
    <w:rsid w:val="007102A0"/>
    <w:rsid w:val="007108CA"/>
    <w:rsid w:val="007168D7"/>
    <w:rsid w:val="00716E53"/>
    <w:rsid w:val="007176C0"/>
    <w:rsid w:val="00722953"/>
    <w:rsid w:val="00726372"/>
    <w:rsid w:val="00733905"/>
    <w:rsid w:val="00734915"/>
    <w:rsid w:val="007355F5"/>
    <w:rsid w:val="00740C7E"/>
    <w:rsid w:val="007426DD"/>
    <w:rsid w:val="00742B2E"/>
    <w:rsid w:val="00744A44"/>
    <w:rsid w:val="007464A6"/>
    <w:rsid w:val="00746608"/>
    <w:rsid w:val="007469D6"/>
    <w:rsid w:val="00750F58"/>
    <w:rsid w:val="0075310D"/>
    <w:rsid w:val="00753EAC"/>
    <w:rsid w:val="00757C55"/>
    <w:rsid w:val="00760319"/>
    <w:rsid w:val="00760FE0"/>
    <w:rsid w:val="007612EA"/>
    <w:rsid w:val="00762039"/>
    <w:rsid w:val="0076246F"/>
    <w:rsid w:val="007626B1"/>
    <w:rsid w:val="00763DF4"/>
    <w:rsid w:val="00765E9B"/>
    <w:rsid w:val="007701C8"/>
    <w:rsid w:val="00781E86"/>
    <w:rsid w:val="00782EA9"/>
    <w:rsid w:val="00783D91"/>
    <w:rsid w:val="00785064"/>
    <w:rsid w:val="007874F7"/>
    <w:rsid w:val="00787781"/>
    <w:rsid w:val="00790300"/>
    <w:rsid w:val="00790AC9"/>
    <w:rsid w:val="00792D43"/>
    <w:rsid w:val="00795A9A"/>
    <w:rsid w:val="00796B15"/>
    <w:rsid w:val="0079747A"/>
    <w:rsid w:val="007A0B2F"/>
    <w:rsid w:val="007A1384"/>
    <w:rsid w:val="007A3120"/>
    <w:rsid w:val="007A4045"/>
    <w:rsid w:val="007A5598"/>
    <w:rsid w:val="007A6FC0"/>
    <w:rsid w:val="007A7044"/>
    <w:rsid w:val="007A71F4"/>
    <w:rsid w:val="007A7FA4"/>
    <w:rsid w:val="007B0B36"/>
    <w:rsid w:val="007B2841"/>
    <w:rsid w:val="007B49A9"/>
    <w:rsid w:val="007B5660"/>
    <w:rsid w:val="007B6A6E"/>
    <w:rsid w:val="007C05C3"/>
    <w:rsid w:val="007C070F"/>
    <w:rsid w:val="007C1847"/>
    <w:rsid w:val="007C270E"/>
    <w:rsid w:val="007C52B1"/>
    <w:rsid w:val="007C61BF"/>
    <w:rsid w:val="007D09F2"/>
    <w:rsid w:val="007D52FC"/>
    <w:rsid w:val="007D5975"/>
    <w:rsid w:val="007E420C"/>
    <w:rsid w:val="007E662D"/>
    <w:rsid w:val="007E66B0"/>
    <w:rsid w:val="007E7643"/>
    <w:rsid w:val="007F0473"/>
    <w:rsid w:val="007F083A"/>
    <w:rsid w:val="007F2143"/>
    <w:rsid w:val="007F27B8"/>
    <w:rsid w:val="007F2986"/>
    <w:rsid w:val="007F2BFF"/>
    <w:rsid w:val="007F5CAE"/>
    <w:rsid w:val="00800A48"/>
    <w:rsid w:val="00801428"/>
    <w:rsid w:val="0080559D"/>
    <w:rsid w:val="008074BF"/>
    <w:rsid w:val="00807A6A"/>
    <w:rsid w:val="00807B31"/>
    <w:rsid w:val="0081178D"/>
    <w:rsid w:val="00811C60"/>
    <w:rsid w:val="0081320F"/>
    <w:rsid w:val="00816256"/>
    <w:rsid w:val="00816660"/>
    <w:rsid w:val="00817BF2"/>
    <w:rsid w:val="00827807"/>
    <w:rsid w:val="00827976"/>
    <w:rsid w:val="00830943"/>
    <w:rsid w:val="00831904"/>
    <w:rsid w:val="00831F0E"/>
    <w:rsid w:val="008376D5"/>
    <w:rsid w:val="00837E07"/>
    <w:rsid w:val="008400A7"/>
    <w:rsid w:val="0084017A"/>
    <w:rsid w:val="0084023F"/>
    <w:rsid w:val="00840CCA"/>
    <w:rsid w:val="00843926"/>
    <w:rsid w:val="00846230"/>
    <w:rsid w:val="00846681"/>
    <w:rsid w:val="0084715E"/>
    <w:rsid w:val="00851714"/>
    <w:rsid w:val="008534DA"/>
    <w:rsid w:val="00861701"/>
    <w:rsid w:val="008618F5"/>
    <w:rsid w:val="00861CEB"/>
    <w:rsid w:val="008664E7"/>
    <w:rsid w:val="00871A37"/>
    <w:rsid w:val="00875028"/>
    <w:rsid w:val="00875FA2"/>
    <w:rsid w:val="00886D6C"/>
    <w:rsid w:val="008871C8"/>
    <w:rsid w:val="008914AF"/>
    <w:rsid w:val="00891888"/>
    <w:rsid w:val="0089232A"/>
    <w:rsid w:val="008948A1"/>
    <w:rsid w:val="00894B58"/>
    <w:rsid w:val="0089795A"/>
    <w:rsid w:val="00897D67"/>
    <w:rsid w:val="008A2182"/>
    <w:rsid w:val="008A2295"/>
    <w:rsid w:val="008A4EDB"/>
    <w:rsid w:val="008A5121"/>
    <w:rsid w:val="008B18B1"/>
    <w:rsid w:val="008B42AB"/>
    <w:rsid w:val="008B7611"/>
    <w:rsid w:val="008C17DF"/>
    <w:rsid w:val="008C33D5"/>
    <w:rsid w:val="008C4165"/>
    <w:rsid w:val="008C4767"/>
    <w:rsid w:val="008C55A9"/>
    <w:rsid w:val="008D096D"/>
    <w:rsid w:val="008D1780"/>
    <w:rsid w:val="008D2C3F"/>
    <w:rsid w:val="008D4150"/>
    <w:rsid w:val="008D5DC3"/>
    <w:rsid w:val="008D6044"/>
    <w:rsid w:val="008D6640"/>
    <w:rsid w:val="008D7ABE"/>
    <w:rsid w:val="008E25BC"/>
    <w:rsid w:val="008E3487"/>
    <w:rsid w:val="008E4162"/>
    <w:rsid w:val="008E5F74"/>
    <w:rsid w:val="008E7627"/>
    <w:rsid w:val="008F2F59"/>
    <w:rsid w:val="008F38E9"/>
    <w:rsid w:val="008F4BB2"/>
    <w:rsid w:val="008F76D8"/>
    <w:rsid w:val="008F7A51"/>
    <w:rsid w:val="00902B63"/>
    <w:rsid w:val="00902D49"/>
    <w:rsid w:val="00905CEF"/>
    <w:rsid w:val="0090629A"/>
    <w:rsid w:val="009065A4"/>
    <w:rsid w:val="00906E46"/>
    <w:rsid w:val="00907AF5"/>
    <w:rsid w:val="0091150C"/>
    <w:rsid w:val="009127CB"/>
    <w:rsid w:val="00914569"/>
    <w:rsid w:val="009154C4"/>
    <w:rsid w:val="00915A98"/>
    <w:rsid w:val="00915DFB"/>
    <w:rsid w:val="00922807"/>
    <w:rsid w:val="00922D61"/>
    <w:rsid w:val="00922EA8"/>
    <w:rsid w:val="0092454D"/>
    <w:rsid w:val="00924838"/>
    <w:rsid w:val="00924EC4"/>
    <w:rsid w:val="009267C3"/>
    <w:rsid w:val="00927BA2"/>
    <w:rsid w:val="009305E3"/>
    <w:rsid w:val="00930A09"/>
    <w:rsid w:val="00930FFF"/>
    <w:rsid w:val="009350D4"/>
    <w:rsid w:val="00935A35"/>
    <w:rsid w:val="00935DD9"/>
    <w:rsid w:val="0094288B"/>
    <w:rsid w:val="00943D74"/>
    <w:rsid w:val="0094417F"/>
    <w:rsid w:val="0094582D"/>
    <w:rsid w:val="00945BD7"/>
    <w:rsid w:val="009475B0"/>
    <w:rsid w:val="00950449"/>
    <w:rsid w:val="00952FEE"/>
    <w:rsid w:val="00953AC7"/>
    <w:rsid w:val="0095570F"/>
    <w:rsid w:val="009565A5"/>
    <w:rsid w:val="009572FC"/>
    <w:rsid w:val="009579C0"/>
    <w:rsid w:val="00960041"/>
    <w:rsid w:val="00962499"/>
    <w:rsid w:val="00964603"/>
    <w:rsid w:val="00964D43"/>
    <w:rsid w:val="00966330"/>
    <w:rsid w:val="00967456"/>
    <w:rsid w:val="00967B26"/>
    <w:rsid w:val="00973EE1"/>
    <w:rsid w:val="00974C05"/>
    <w:rsid w:val="00975DF8"/>
    <w:rsid w:val="009764C7"/>
    <w:rsid w:val="00976D9F"/>
    <w:rsid w:val="00977A9B"/>
    <w:rsid w:val="00981E7F"/>
    <w:rsid w:val="009905E8"/>
    <w:rsid w:val="00991B04"/>
    <w:rsid w:val="009935DF"/>
    <w:rsid w:val="00993C6C"/>
    <w:rsid w:val="009947F4"/>
    <w:rsid w:val="009A4D22"/>
    <w:rsid w:val="009A59D9"/>
    <w:rsid w:val="009B0490"/>
    <w:rsid w:val="009B06A5"/>
    <w:rsid w:val="009B1489"/>
    <w:rsid w:val="009B1553"/>
    <w:rsid w:val="009B1C35"/>
    <w:rsid w:val="009B24F2"/>
    <w:rsid w:val="009B361D"/>
    <w:rsid w:val="009B4AF4"/>
    <w:rsid w:val="009B5706"/>
    <w:rsid w:val="009B5875"/>
    <w:rsid w:val="009B62E1"/>
    <w:rsid w:val="009C09D4"/>
    <w:rsid w:val="009C15B2"/>
    <w:rsid w:val="009C1D14"/>
    <w:rsid w:val="009C22A5"/>
    <w:rsid w:val="009C75B0"/>
    <w:rsid w:val="009D2929"/>
    <w:rsid w:val="009D6310"/>
    <w:rsid w:val="009D7C5F"/>
    <w:rsid w:val="009E0508"/>
    <w:rsid w:val="009E5482"/>
    <w:rsid w:val="009E5918"/>
    <w:rsid w:val="009E6AD9"/>
    <w:rsid w:val="009E6D97"/>
    <w:rsid w:val="009F0749"/>
    <w:rsid w:val="009F14B6"/>
    <w:rsid w:val="009F5D11"/>
    <w:rsid w:val="009F7681"/>
    <w:rsid w:val="00A00740"/>
    <w:rsid w:val="00A01315"/>
    <w:rsid w:val="00A01748"/>
    <w:rsid w:val="00A04900"/>
    <w:rsid w:val="00A07D32"/>
    <w:rsid w:val="00A101CD"/>
    <w:rsid w:val="00A101D7"/>
    <w:rsid w:val="00A128FE"/>
    <w:rsid w:val="00A1472D"/>
    <w:rsid w:val="00A155B7"/>
    <w:rsid w:val="00A16260"/>
    <w:rsid w:val="00A22007"/>
    <w:rsid w:val="00A23224"/>
    <w:rsid w:val="00A245A9"/>
    <w:rsid w:val="00A24D46"/>
    <w:rsid w:val="00A304EE"/>
    <w:rsid w:val="00A31AB0"/>
    <w:rsid w:val="00A328E0"/>
    <w:rsid w:val="00A329DB"/>
    <w:rsid w:val="00A33480"/>
    <w:rsid w:val="00A34006"/>
    <w:rsid w:val="00A34699"/>
    <w:rsid w:val="00A35A1A"/>
    <w:rsid w:val="00A36225"/>
    <w:rsid w:val="00A37E04"/>
    <w:rsid w:val="00A4033D"/>
    <w:rsid w:val="00A44B14"/>
    <w:rsid w:val="00A455B3"/>
    <w:rsid w:val="00A470F1"/>
    <w:rsid w:val="00A505F2"/>
    <w:rsid w:val="00A51848"/>
    <w:rsid w:val="00A5710E"/>
    <w:rsid w:val="00A67AFF"/>
    <w:rsid w:val="00A70C7D"/>
    <w:rsid w:val="00A711E6"/>
    <w:rsid w:val="00A72F9A"/>
    <w:rsid w:val="00A805B7"/>
    <w:rsid w:val="00A81866"/>
    <w:rsid w:val="00A86ABB"/>
    <w:rsid w:val="00A874B0"/>
    <w:rsid w:val="00A90290"/>
    <w:rsid w:val="00A91DC8"/>
    <w:rsid w:val="00A9236A"/>
    <w:rsid w:val="00A92BE5"/>
    <w:rsid w:val="00A93799"/>
    <w:rsid w:val="00A93881"/>
    <w:rsid w:val="00A96672"/>
    <w:rsid w:val="00A97B70"/>
    <w:rsid w:val="00AA2C3E"/>
    <w:rsid w:val="00AA7AB4"/>
    <w:rsid w:val="00AB0FA6"/>
    <w:rsid w:val="00AB400E"/>
    <w:rsid w:val="00AC3506"/>
    <w:rsid w:val="00AC3B4D"/>
    <w:rsid w:val="00AC7A2E"/>
    <w:rsid w:val="00AD0859"/>
    <w:rsid w:val="00AD0F27"/>
    <w:rsid w:val="00AD3C0E"/>
    <w:rsid w:val="00AD772E"/>
    <w:rsid w:val="00AD7ECF"/>
    <w:rsid w:val="00AE09C2"/>
    <w:rsid w:val="00AE41E5"/>
    <w:rsid w:val="00AE44BF"/>
    <w:rsid w:val="00AE77A0"/>
    <w:rsid w:val="00AF0C34"/>
    <w:rsid w:val="00AF6ABF"/>
    <w:rsid w:val="00B0003C"/>
    <w:rsid w:val="00B03030"/>
    <w:rsid w:val="00B03DCB"/>
    <w:rsid w:val="00B03FC6"/>
    <w:rsid w:val="00B04678"/>
    <w:rsid w:val="00B053E8"/>
    <w:rsid w:val="00B06887"/>
    <w:rsid w:val="00B06B68"/>
    <w:rsid w:val="00B07DEC"/>
    <w:rsid w:val="00B12FF1"/>
    <w:rsid w:val="00B134FA"/>
    <w:rsid w:val="00B13E80"/>
    <w:rsid w:val="00B158EA"/>
    <w:rsid w:val="00B173E6"/>
    <w:rsid w:val="00B21320"/>
    <w:rsid w:val="00B21724"/>
    <w:rsid w:val="00B2387A"/>
    <w:rsid w:val="00B26CA4"/>
    <w:rsid w:val="00B27210"/>
    <w:rsid w:val="00B27F80"/>
    <w:rsid w:val="00B30E76"/>
    <w:rsid w:val="00B43024"/>
    <w:rsid w:val="00B44E34"/>
    <w:rsid w:val="00B45D11"/>
    <w:rsid w:val="00B52638"/>
    <w:rsid w:val="00B5704E"/>
    <w:rsid w:val="00B57B68"/>
    <w:rsid w:val="00B63271"/>
    <w:rsid w:val="00B6700E"/>
    <w:rsid w:val="00B706E7"/>
    <w:rsid w:val="00B71C9E"/>
    <w:rsid w:val="00B72F4A"/>
    <w:rsid w:val="00B7303F"/>
    <w:rsid w:val="00B750F8"/>
    <w:rsid w:val="00B75686"/>
    <w:rsid w:val="00B75BE3"/>
    <w:rsid w:val="00B75FA4"/>
    <w:rsid w:val="00B77450"/>
    <w:rsid w:val="00B81AB2"/>
    <w:rsid w:val="00B81D87"/>
    <w:rsid w:val="00B82A0C"/>
    <w:rsid w:val="00B83F64"/>
    <w:rsid w:val="00B84282"/>
    <w:rsid w:val="00B84355"/>
    <w:rsid w:val="00B8436B"/>
    <w:rsid w:val="00B8682C"/>
    <w:rsid w:val="00B86C59"/>
    <w:rsid w:val="00B87563"/>
    <w:rsid w:val="00B87F6E"/>
    <w:rsid w:val="00B90F06"/>
    <w:rsid w:val="00B966C5"/>
    <w:rsid w:val="00B96D37"/>
    <w:rsid w:val="00B96FA9"/>
    <w:rsid w:val="00BA141A"/>
    <w:rsid w:val="00BA2BC0"/>
    <w:rsid w:val="00BB19D8"/>
    <w:rsid w:val="00BB2C67"/>
    <w:rsid w:val="00BB30CC"/>
    <w:rsid w:val="00BB348B"/>
    <w:rsid w:val="00BB5ED2"/>
    <w:rsid w:val="00BB69BD"/>
    <w:rsid w:val="00BC1849"/>
    <w:rsid w:val="00BC2877"/>
    <w:rsid w:val="00BC38E8"/>
    <w:rsid w:val="00BC3CD7"/>
    <w:rsid w:val="00BC4770"/>
    <w:rsid w:val="00BC4886"/>
    <w:rsid w:val="00BC5B10"/>
    <w:rsid w:val="00BD39D8"/>
    <w:rsid w:val="00BD42FD"/>
    <w:rsid w:val="00BD7809"/>
    <w:rsid w:val="00BE28B6"/>
    <w:rsid w:val="00BE598B"/>
    <w:rsid w:val="00BE66E9"/>
    <w:rsid w:val="00BE701B"/>
    <w:rsid w:val="00BF054B"/>
    <w:rsid w:val="00BF4C69"/>
    <w:rsid w:val="00BF547B"/>
    <w:rsid w:val="00BF5F44"/>
    <w:rsid w:val="00BF6BE4"/>
    <w:rsid w:val="00BF7EA7"/>
    <w:rsid w:val="00C005C7"/>
    <w:rsid w:val="00C02F90"/>
    <w:rsid w:val="00C06885"/>
    <w:rsid w:val="00C11C1E"/>
    <w:rsid w:val="00C13F8E"/>
    <w:rsid w:val="00C24C58"/>
    <w:rsid w:val="00C275C5"/>
    <w:rsid w:val="00C319CA"/>
    <w:rsid w:val="00C33069"/>
    <w:rsid w:val="00C34B82"/>
    <w:rsid w:val="00C36585"/>
    <w:rsid w:val="00C367C5"/>
    <w:rsid w:val="00C36B05"/>
    <w:rsid w:val="00C36DAD"/>
    <w:rsid w:val="00C36DE1"/>
    <w:rsid w:val="00C429BA"/>
    <w:rsid w:val="00C440EC"/>
    <w:rsid w:val="00C442F2"/>
    <w:rsid w:val="00C44E9D"/>
    <w:rsid w:val="00C474CC"/>
    <w:rsid w:val="00C478F2"/>
    <w:rsid w:val="00C47EF0"/>
    <w:rsid w:val="00C5331F"/>
    <w:rsid w:val="00C53B39"/>
    <w:rsid w:val="00C53CB4"/>
    <w:rsid w:val="00C6042F"/>
    <w:rsid w:val="00C61B41"/>
    <w:rsid w:val="00C6211E"/>
    <w:rsid w:val="00C636C7"/>
    <w:rsid w:val="00C64288"/>
    <w:rsid w:val="00C64512"/>
    <w:rsid w:val="00C64C09"/>
    <w:rsid w:val="00C64D05"/>
    <w:rsid w:val="00C70623"/>
    <w:rsid w:val="00C70ACE"/>
    <w:rsid w:val="00C70E71"/>
    <w:rsid w:val="00C71196"/>
    <w:rsid w:val="00C72354"/>
    <w:rsid w:val="00C74285"/>
    <w:rsid w:val="00C74891"/>
    <w:rsid w:val="00C754DF"/>
    <w:rsid w:val="00C771B3"/>
    <w:rsid w:val="00C8015B"/>
    <w:rsid w:val="00C80E84"/>
    <w:rsid w:val="00C80ED8"/>
    <w:rsid w:val="00C80EDB"/>
    <w:rsid w:val="00C844AD"/>
    <w:rsid w:val="00C8460A"/>
    <w:rsid w:val="00C84A3F"/>
    <w:rsid w:val="00C861E4"/>
    <w:rsid w:val="00C90202"/>
    <w:rsid w:val="00C926E6"/>
    <w:rsid w:val="00C9341B"/>
    <w:rsid w:val="00C93AE4"/>
    <w:rsid w:val="00CA09FD"/>
    <w:rsid w:val="00CA1496"/>
    <w:rsid w:val="00CA26C1"/>
    <w:rsid w:val="00CA4249"/>
    <w:rsid w:val="00CA43E7"/>
    <w:rsid w:val="00CA4910"/>
    <w:rsid w:val="00CA6A7C"/>
    <w:rsid w:val="00CA6BC9"/>
    <w:rsid w:val="00CB301E"/>
    <w:rsid w:val="00CB689C"/>
    <w:rsid w:val="00CB6D88"/>
    <w:rsid w:val="00CC1003"/>
    <w:rsid w:val="00CC1C10"/>
    <w:rsid w:val="00CC2346"/>
    <w:rsid w:val="00CC2608"/>
    <w:rsid w:val="00CC291A"/>
    <w:rsid w:val="00CC373B"/>
    <w:rsid w:val="00CC4F75"/>
    <w:rsid w:val="00CC5640"/>
    <w:rsid w:val="00CC5F9F"/>
    <w:rsid w:val="00CC6425"/>
    <w:rsid w:val="00CC687B"/>
    <w:rsid w:val="00CD1428"/>
    <w:rsid w:val="00CD33EA"/>
    <w:rsid w:val="00CD476B"/>
    <w:rsid w:val="00CD5182"/>
    <w:rsid w:val="00CD789E"/>
    <w:rsid w:val="00CE1C41"/>
    <w:rsid w:val="00CE3766"/>
    <w:rsid w:val="00CE3878"/>
    <w:rsid w:val="00CE418F"/>
    <w:rsid w:val="00CE464F"/>
    <w:rsid w:val="00CF096A"/>
    <w:rsid w:val="00CF2307"/>
    <w:rsid w:val="00CF393A"/>
    <w:rsid w:val="00CF3D30"/>
    <w:rsid w:val="00CF4D00"/>
    <w:rsid w:val="00CF4EED"/>
    <w:rsid w:val="00CF572C"/>
    <w:rsid w:val="00D00AFE"/>
    <w:rsid w:val="00D00E08"/>
    <w:rsid w:val="00D02677"/>
    <w:rsid w:val="00D029FF"/>
    <w:rsid w:val="00D046C5"/>
    <w:rsid w:val="00D04E5C"/>
    <w:rsid w:val="00D10581"/>
    <w:rsid w:val="00D108B9"/>
    <w:rsid w:val="00D11760"/>
    <w:rsid w:val="00D11F48"/>
    <w:rsid w:val="00D131E9"/>
    <w:rsid w:val="00D13366"/>
    <w:rsid w:val="00D13655"/>
    <w:rsid w:val="00D13AC3"/>
    <w:rsid w:val="00D13CAF"/>
    <w:rsid w:val="00D1419D"/>
    <w:rsid w:val="00D166D2"/>
    <w:rsid w:val="00D17496"/>
    <w:rsid w:val="00D26571"/>
    <w:rsid w:val="00D27524"/>
    <w:rsid w:val="00D275F3"/>
    <w:rsid w:val="00D322CB"/>
    <w:rsid w:val="00D3329A"/>
    <w:rsid w:val="00D3373D"/>
    <w:rsid w:val="00D3536D"/>
    <w:rsid w:val="00D35ADE"/>
    <w:rsid w:val="00D365FE"/>
    <w:rsid w:val="00D41264"/>
    <w:rsid w:val="00D41869"/>
    <w:rsid w:val="00D4547E"/>
    <w:rsid w:val="00D4752A"/>
    <w:rsid w:val="00D47761"/>
    <w:rsid w:val="00D478D7"/>
    <w:rsid w:val="00D50E4C"/>
    <w:rsid w:val="00D51B78"/>
    <w:rsid w:val="00D64B94"/>
    <w:rsid w:val="00D678A4"/>
    <w:rsid w:val="00D67F18"/>
    <w:rsid w:val="00D70552"/>
    <w:rsid w:val="00D705BD"/>
    <w:rsid w:val="00D71EB3"/>
    <w:rsid w:val="00D724CE"/>
    <w:rsid w:val="00D73C18"/>
    <w:rsid w:val="00D73DAE"/>
    <w:rsid w:val="00D75921"/>
    <w:rsid w:val="00D77EFA"/>
    <w:rsid w:val="00D80705"/>
    <w:rsid w:val="00D830D2"/>
    <w:rsid w:val="00D86262"/>
    <w:rsid w:val="00D90023"/>
    <w:rsid w:val="00D90C71"/>
    <w:rsid w:val="00D91364"/>
    <w:rsid w:val="00D917DE"/>
    <w:rsid w:val="00D9222B"/>
    <w:rsid w:val="00D94483"/>
    <w:rsid w:val="00D95196"/>
    <w:rsid w:val="00D9524A"/>
    <w:rsid w:val="00D95BF0"/>
    <w:rsid w:val="00D96B85"/>
    <w:rsid w:val="00D97C75"/>
    <w:rsid w:val="00DA0353"/>
    <w:rsid w:val="00DA2C6A"/>
    <w:rsid w:val="00DA3D83"/>
    <w:rsid w:val="00DB1056"/>
    <w:rsid w:val="00DB1FF1"/>
    <w:rsid w:val="00DB2008"/>
    <w:rsid w:val="00DB3746"/>
    <w:rsid w:val="00DB393F"/>
    <w:rsid w:val="00DB6C30"/>
    <w:rsid w:val="00DC045B"/>
    <w:rsid w:val="00DC7B96"/>
    <w:rsid w:val="00DD37DA"/>
    <w:rsid w:val="00DD4F3F"/>
    <w:rsid w:val="00DD556C"/>
    <w:rsid w:val="00DD6376"/>
    <w:rsid w:val="00DD69FA"/>
    <w:rsid w:val="00DD6ACA"/>
    <w:rsid w:val="00DD7DA9"/>
    <w:rsid w:val="00DE0585"/>
    <w:rsid w:val="00DE3485"/>
    <w:rsid w:val="00DE4944"/>
    <w:rsid w:val="00DE4DD4"/>
    <w:rsid w:val="00DE5840"/>
    <w:rsid w:val="00DF439C"/>
    <w:rsid w:val="00DF6381"/>
    <w:rsid w:val="00DF6802"/>
    <w:rsid w:val="00DF75AC"/>
    <w:rsid w:val="00E000EA"/>
    <w:rsid w:val="00E00DE4"/>
    <w:rsid w:val="00E011A5"/>
    <w:rsid w:val="00E01C5D"/>
    <w:rsid w:val="00E01D30"/>
    <w:rsid w:val="00E02467"/>
    <w:rsid w:val="00E04AD6"/>
    <w:rsid w:val="00E079E3"/>
    <w:rsid w:val="00E116EA"/>
    <w:rsid w:val="00E138CC"/>
    <w:rsid w:val="00E14311"/>
    <w:rsid w:val="00E16092"/>
    <w:rsid w:val="00E160A4"/>
    <w:rsid w:val="00E1659F"/>
    <w:rsid w:val="00E21528"/>
    <w:rsid w:val="00E229FE"/>
    <w:rsid w:val="00E24BDB"/>
    <w:rsid w:val="00E2564C"/>
    <w:rsid w:val="00E316BE"/>
    <w:rsid w:val="00E3179F"/>
    <w:rsid w:val="00E323C5"/>
    <w:rsid w:val="00E35214"/>
    <w:rsid w:val="00E35811"/>
    <w:rsid w:val="00E35813"/>
    <w:rsid w:val="00E35D39"/>
    <w:rsid w:val="00E37EC1"/>
    <w:rsid w:val="00E401EF"/>
    <w:rsid w:val="00E4177F"/>
    <w:rsid w:val="00E457AF"/>
    <w:rsid w:val="00E47D17"/>
    <w:rsid w:val="00E47FFA"/>
    <w:rsid w:val="00E528AE"/>
    <w:rsid w:val="00E53066"/>
    <w:rsid w:val="00E535B8"/>
    <w:rsid w:val="00E5387B"/>
    <w:rsid w:val="00E54AA4"/>
    <w:rsid w:val="00E5515F"/>
    <w:rsid w:val="00E5743C"/>
    <w:rsid w:val="00E57E47"/>
    <w:rsid w:val="00E6076F"/>
    <w:rsid w:val="00E60E8F"/>
    <w:rsid w:val="00E62929"/>
    <w:rsid w:val="00E629CF"/>
    <w:rsid w:val="00E632CC"/>
    <w:rsid w:val="00E640A0"/>
    <w:rsid w:val="00E70FD8"/>
    <w:rsid w:val="00E71029"/>
    <w:rsid w:val="00E7545F"/>
    <w:rsid w:val="00E765E6"/>
    <w:rsid w:val="00E77E03"/>
    <w:rsid w:val="00E77FA0"/>
    <w:rsid w:val="00E77FA3"/>
    <w:rsid w:val="00E80668"/>
    <w:rsid w:val="00E80BEA"/>
    <w:rsid w:val="00E816AA"/>
    <w:rsid w:val="00E87E0E"/>
    <w:rsid w:val="00E92B19"/>
    <w:rsid w:val="00E93F09"/>
    <w:rsid w:val="00E976F4"/>
    <w:rsid w:val="00EA267E"/>
    <w:rsid w:val="00EA35E7"/>
    <w:rsid w:val="00EA4F1F"/>
    <w:rsid w:val="00EA50CD"/>
    <w:rsid w:val="00EA57F8"/>
    <w:rsid w:val="00EB1396"/>
    <w:rsid w:val="00EB1453"/>
    <w:rsid w:val="00EB1B17"/>
    <w:rsid w:val="00EB1CFC"/>
    <w:rsid w:val="00EB2671"/>
    <w:rsid w:val="00EB35F0"/>
    <w:rsid w:val="00EB60C2"/>
    <w:rsid w:val="00EB74C2"/>
    <w:rsid w:val="00EC5138"/>
    <w:rsid w:val="00EC7AAF"/>
    <w:rsid w:val="00ED42E8"/>
    <w:rsid w:val="00ED4E09"/>
    <w:rsid w:val="00ED5198"/>
    <w:rsid w:val="00ED63B9"/>
    <w:rsid w:val="00ED715A"/>
    <w:rsid w:val="00ED7A78"/>
    <w:rsid w:val="00EE0364"/>
    <w:rsid w:val="00EE11C4"/>
    <w:rsid w:val="00EE247F"/>
    <w:rsid w:val="00EE5328"/>
    <w:rsid w:val="00EF0328"/>
    <w:rsid w:val="00EF1E54"/>
    <w:rsid w:val="00EF47A6"/>
    <w:rsid w:val="00EF6EBB"/>
    <w:rsid w:val="00EF71D4"/>
    <w:rsid w:val="00EF7255"/>
    <w:rsid w:val="00EF7471"/>
    <w:rsid w:val="00EF7A96"/>
    <w:rsid w:val="00EF7F00"/>
    <w:rsid w:val="00F00A66"/>
    <w:rsid w:val="00F01FD1"/>
    <w:rsid w:val="00F026DC"/>
    <w:rsid w:val="00F07BAE"/>
    <w:rsid w:val="00F127ED"/>
    <w:rsid w:val="00F16510"/>
    <w:rsid w:val="00F175E6"/>
    <w:rsid w:val="00F20298"/>
    <w:rsid w:val="00F2305F"/>
    <w:rsid w:val="00F24418"/>
    <w:rsid w:val="00F24601"/>
    <w:rsid w:val="00F250D4"/>
    <w:rsid w:val="00F258E0"/>
    <w:rsid w:val="00F258F9"/>
    <w:rsid w:val="00F259F2"/>
    <w:rsid w:val="00F329A2"/>
    <w:rsid w:val="00F36A49"/>
    <w:rsid w:val="00F4028A"/>
    <w:rsid w:val="00F40E9C"/>
    <w:rsid w:val="00F42D46"/>
    <w:rsid w:val="00F4403A"/>
    <w:rsid w:val="00F4518F"/>
    <w:rsid w:val="00F45C5C"/>
    <w:rsid w:val="00F46A31"/>
    <w:rsid w:val="00F46D12"/>
    <w:rsid w:val="00F4711D"/>
    <w:rsid w:val="00F47871"/>
    <w:rsid w:val="00F47F64"/>
    <w:rsid w:val="00F62021"/>
    <w:rsid w:val="00F62AC5"/>
    <w:rsid w:val="00F667EE"/>
    <w:rsid w:val="00F677E6"/>
    <w:rsid w:val="00F67E29"/>
    <w:rsid w:val="00F7003A"/>
    <w:rsid w:val="00F70AB5"/>
    <w:rsid w:val="00F80032"/>
    <w:rsid w:val="00F801E0"/>
    <w:rsid w:val="00F80947"/>
    <w:rsid w:val="00F82777"/>
    <w:rsid w:val="00F82796"/>
    <w:rsid w:val="00F8424F"/>
    <w:rsid w:val="00F84B9D"/>
    <w:rsid w:val="00F854F9"/>
    <w:rsid w:val="00F900D3"/>
    <w:rsid w:val="00F90A41"/>
    <w:rsid w:val="00F93877"/>
    <w:rsid w:val="00F95C37"/>
    <w:rsid w:val="00F96745"/>
    <w:rsid w:val="00FA04D5"/>
    <w:rsid w:val="00FA0EE5"/>
    <w:rsid w:val="00FA28D1"/>
    <w:rsid w:val="00FA35C2"/>
    <w:rsid w:val="00FA5227"/>
    <w:rsid w:val="00FA7F23"/>
    <w:rsid w:val="00FB0B4E"/>
    <w:rsid w:val="00FB3AD4"/>
    <w:rsid w:val="00FC1395"/>
    <w:rsid w:val="00FC2321"/>
    <w:rsid w:val="00FC4B9F"/>
    <w:rsid w:val="00FC7F69"/>
    <w:rsid w:val="00FD0B11"/>
    <w:rsid w:val="00FD1E28"/>
    <w:rsid w:val="00FD57AB"/>
    <w:rsid w:val="00FD6B85"/>
    <w:rsid w:val="00FE42A7"/>
    <w:rsid w:val="00FE45D8"/>
    <w:rsid w:val="00FE4D09"/>
    <w:rsid w:val="00FE5709"/>
    <w:rsid w:val="00FE5BC4"/>
    <w:rsid w:val="00FE666D"/>
    <w:rsid w:val="00FE6C98"/>
    <w:rsid w:val="00FE74E6"/>
    <w:rsid w:val="00FF1C66"/>
    <w:rsid w:val="00FF417C"/>
    <w:rsid w:val="00FF465A"/>
    <w:rsid w:val="00FF4F90"/>
    <w:rsid w:val="00FF68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footer" w:uiPriority="99"/>
    <w:lsdException w:name="caption" w:qFormat="1"/>
    <w:lsdException w:name="annotation reference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annotation subject" w:uiPriority="99"/>
    <w:lsdException w:name="No List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1DA6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785064"/>
    <w:pPr>
      <w:keepNext/>
      <w:jc w:val="center"/>
      <w:outlineLvl w:val="0"/>
    </w:pPr>
    <w:rPr>
      <w:b/>
      <w:i/>
      <w:iCs/>
      <w:sz w:val="28"/>
    </w:rPr>
  </w:style>
  <w:style w:type="paragraph" w:styleId="2">
    <w:name w:val="heading 2"/>
    <w:basedOn w:val="a"/>
    <w:next w:val="a"/>
    <w:link w:val="20"/>
    <w:qFormat/>
    <w:rsid w:val="00785064"/>
    <w:pPr>
      <w:keepNext/>
      <w:tabs>
        <w:tab w:val="left" w:pos="570"/>
        <w:tab w:val="left" w:pos="645"/>
        <w:tab w:val="center" w:pos="4677"/>
      </w:tabs>
      <w:ind w:left="570"/>
      <w:outlineLvl w:val="1"/>
    </w:pPr>
    <w:rPr>
      <w:b/>
    </w:rPr>
  </w:style>
  <w:style w:type="paragraph" w:styleId="3">
    <w:name w:val="heading 3"/>
    <w:basedOn w:val="a"/>
    <w:next w:val="a"/>
    <w:link w:val="30"/>
    <w:qFormat/>
    <w:rsid w:val="00785064"/>
    <w:pPr>
      <w:keepNext/>
      <w:ind w:firstLine="709"/>
      <w:jc w:val="right"/>
      <w:outlineLvl w:val="2"/>
    </w:pPr>
    <w:rPr>
      <w:rFonts w:ascii="Symbol" w:eastAsia="Symbol" w:hAnsi="Symbol"/>
      <w:szCs w:val="20"/>
    </w:rPr>
  </w:style>
  <w:style w:type="paragraph" w:styleId="4">
    <w:name w:val="heading 4"/>
    <w:basedOn w:val="a"/>
    <w:next w:val="a"/>
    <w:link w:val="40"/>
    <w:qFormat/>
    <w:rsid w:val="00785064"/>
    <w:pPr>
      <w:keepNext/>
      <w:jc w:val="right"/>
      <w:outlineLvl w:val="3"/>
    </w:pPr>
    <w:rPr>
      <w:rFonts w:ascii="Symbol" w:eastAsia="Symbol" w:hAnsi="Symbol"/>
      <w:szCs w:val="20"/>
    </w:rPr>
  </w:style>
  <w:style w:type="paragraph" w:styleId="5">
    <w:name w:val="heading 5"/>
    <w:basedOn w:val="a"/>
    <w:next w:val="a"/>
    <w:link w:val="50"/>
    <w:qFormat/>
    <w:rsid w:val="00785064"/>
    <w:pPr>
      <w:keepNext/>
      <w:ind w:right="-30"/>
      <w:jc w:val="center"/>
      <w:outlineLvl w:val="4"/>
    </w:pPr>
    <w:rPr>
      <w:b/>
      <w:bCs/>
    </w:rPr>
  </w:style>
  <w:style w:type="paragraph" w:styleId="7">
    <w:name w:val="heading 7"/>
    <w:basedOn w:val="a"/>
    <w:next w:val="a"/>
    <w:link w:val="70"/>
    <w:qFormat/>
    <w:rsid w:val="00785064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785064"/>
    <w:rPr>
      <w:rFonts w:ascii="Times New Roman" w:eastAsia="Times New Roman" w:hAnsi="Times New Roman" w:cs="Times New Roman"/>
      <w:b/>
      <w:i/>
      <w:iCs/>
      <w:sz w:val="28"/>
      <w:szCs w:val="24"/>
      <w:lang w:eastAsia="ru-RU"/>
    </w:rPr>
  </w:style>
  <w:style w:type="character" w:customStyle="1" w:styleId="20">
    <w:name w:val="Заголовок 2 Знак"/>
    <w:link w:val="2"/>
    <w:rsid w:val="00785064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Заголовок 3 Знак"/>
    <w:link w:val="3"/>
    <w:rsid w:val="00785064"/>
    <w:rPr>
      <w:rFonts w:ascii="Symbol" w:eastAsia="Symbol" w:hAnsi="Symbol" w:cs="Times New Roman"/>
      <w:sz w:val="24"/>
      <w:szCs w:val="20"/>
      <w:lang w:eastAsia="ru-RU"/>
    </w:rPr>
  </w:style>
  <w:style w:type="character" w:customStyle="1" w:styleId="40">
    <w:name w:val="Заголовок 4 Знак"/>
    <w:link w:val="4"/>
    <w:rsid w:val="00785064"/>
    <w:rPr>
      <w:rFonts w:ascii="Symbol" w:eastAsia="Symbol" w:hAnsi="Symbol" w:cs="Times New Roman"/>
      <w:sz w:val="24"/>
      <w:szCs w:val="20"/>
      <w:lang w:eastAsia="ru-RU"/>
    </w:rPr>
  </w:style>
  <w:style w:type="character" w:customStyle="1" w:styleId="50">
    <w:name w:val="Заголовок 5 Знак"/>
    <w:link w:val="5"/>
    <w:rsid w:val="0078506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70">
    <w:name w:val="Заголовок 7 Знак"/>
    <w:link w:val="7"/>
    <w:rsid w:val="0078506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Обычный1"/>
    <w:rsid w:val="00785064"/>
    <w:rPr>
      <w:rFonts w:ascii="Times New Roman" w:eastAsia="Times New Roman" w:hAnsi="Times New Roman"/>
    </w:rPr>
  </w:style>
  <w:style w:type="paragraph" w:styleId="a3">
    <w:name w:val="Subtitle"/>
    <w:basedOn w:val="a"/>
    <w:link w:val="a4"/>
    <w:qFormat/>
    <w:rsid w:val="00785064"/>
    <w:pPr>
      <w:jc w:val="right"/>
    </w:pPr>
    <w:rPr>
      <w:i/>
      <w:szCs w:val="20"/>
    </w:rPr>
  </w:style>
  <w:style w:type="character" w:customStyle="1" w:styleId="a4">
    <w:name w:val="Подзаголовок Знак"/>
    <w:link w:val="a3"/>
    <w:rsid w:val="00785064"/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customStyle="1" w:styleId="51">
    <w:name w:val="Заголовок 51"/>
    <w:basedOn w:val="11"/>
    <w:next w:val="11"/>
    <w:rsid w:val="00785064"/>
    <w:pPr>
      <w:keepNext/>
      <w:jc w:val="center"/>
    </w:pPr>
    <w:rPr>
      <w:sz w:val="24"/>
    </w:rPr>
  </w:style>
  <w:style w:type="paragraph" w:styleId="a5">
    <w:name w:val="Body Text Indent"/>
    <w:basedOn w:val="a"/>
    <w:link w:val="a6"/>
    <w:rsid w:val="00785064"/>
    <w:pPr>
      <w:ind w:firstLine="709"/>
      <w:jc w:val="both"/>
    </w:pPr>
    <w:rPr>
      <w:rFonts w:ascii="Symbol" w:eastAsia="Symbol" w:hAnsi="Symbol"/>
      <w:szCs w:val="20"/>
    </w:rPr>
  </w:style>
  <w:style w:type="character" w:customStyle="1" w:styleId="a6">
    <w:name w:val="Основной текст с отступом Знак"/>
    <w:link w:val="a5"/>
    <w:rsid w:val="00785064"/>
    <w:rPr>
      <w:rFonts w:ascii="Symbol" w:eastAsia="Symbol" w:hAnsi="Symbol" w:cs="Times New Roman"/>
      <w:sz w:val="24"/>
      <w:szCs w:val="20"/>
      <w:lang w:eastAsia="ru-RU"/>
    </w:rPr>
  </w:style>
  <w:style w:type="paragraph" w:customStyle="1" w:styleId="41">
    <w:name w:val="Заголовок 41"/>
    <w:basedOn w:val="11"/>
    <w:next w:val="11"/>
    <w:rsid w:val="00785064"/>
    <w:pPr>
      <w:keepNext/>
      <w:jc w:val="center"/>
    </w:pPr>
    <w:rPr>
      <w:b/>
      <w:sz w:val="24"/>
    </w:rPr>
  </w:style>
  <w:style w:type="paragraph" w:styleId="a7">
    <w:name w:val="Body Text"/>
    <w:basedOn w:val="a"/>
    <w:link w:val="a8"/>
    <w:rsid w:val="00785064"/>
    <w:pPr>
      <w:jc w:val="both"/>
    </w:pPr>
    <w:rPr>
      <w:szCs w:val="20"/>
    </w:rPr>
  </w:style>
  <w:style w:type="character" w:customStyle="1" w:styleId="a8">
    <w:name w:val="Основной текст Знак"/>
    <w:link w:val="a7"/>
    <w:rsid w:val="0078506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1">
    <w:name w:val="Основной текст 21"/>
    <w:basedOn w:val="a"/>
    <w:rsid w:val="00785064"/>
    <w:pPr>
      <w:ind w:firstLine="709"/>
      <w:jc w:val="both"/>
    </w:pPr>
    <w:rPr>
      <w:b/>
      <w:kern w:val="28"/>
      <w:szCs w:val="20"/>
    </w:rPr>
  </w:style>
  <w:style w:type="paragraph" w:styleId="31">
    <w:name w:val="Body Text Indent 3"/>
    <w:basedOn w:val="a"/>
    <w:link w:val="32"/>
    <w:rsid w:val="00785064"/>
    <w:pPr>
      <w:ind w:firstLine="709"/>
      <w:jc w:val="both"/>
    </w:pPr>
    <w:rPr>
      <w:rFonts w:ascii="Symbol" w:eastAsia="Symbol" w:hAnsi="Symbol"/>
      <w:szCs w:val="20"/>
    </w:rPr>
  </w:style>
  <w:style w:type="character" w:customStyle="1" w:styleId="32">
    <w:name w:val="Основной текст с отступом 3 Знак"/>
    <w:link w:val="31"/>
    <w:rsid w:val="00785064"/>
    <w:rPr>
      <w:rFonts w:ascii="Symbol" w:eastAsia="Symbol" w:hAnsi="Symbol" w:cs="Times New Roman"/>
      <w:sz w:val="24"/>
      <w:szCs w:val="20"/>
      <w:lang w:eastAsia="ru-RU"/>
    </w:rPr>
  </w:style>
  <w:style w:type="paragraph" w:customStyle="1" w:styleId="310">
    <w:name w:val="Основной текст с отступом 31"/>
    <w:basedOn w:val="a"/>
    <w:rsid w:val="00785064"/>
    <w:pPr>
      <w:ind w:firstLine="720"/>
      <w:jc w:val="both"/>
    </w:pPr>
    <w:rPr>
      <w:szCs w:val="20"/>
    </w:rPr>
  </w:style>
  <w:style w:type="paragraph" w:customStyle="1" w:styleId="22">
    <w:name w:val="çàãîëîâîê 2"/>
    <w:basedOn w:val="a"/>
    <w:next w:val="a"/>
    <w:rsid w:val="00785064"/>
    <w:pPr>
      <w:keepNext/>
      <w:jc w:val="center"/>
    </w:pPr>
    <w:rPr>
      <w:szCs w:val="20"/>
    </w:rPr>
  </w:style>
  <w:style w:type="character" w:customStyle="1" w:styleId="12">
    <w:name w:val="Номер страницы1"/>
    <w:basedOn w:val="13"/>
    <w:rsid w:val="00785064"/>
  </w:style>
  <w:style w:type="character" w:customStyle="1" w:styleId="13">
    <w:name w:val="Основной шрифт абзаца1"/>
    <w:rsid w:val="00785064"/>
  </w:style>
  <w:style w:type="paragraph" w:customStyle="1" w:styleId="14">
    <w:name w:val="Верхний колонтитул1"/>
    <w:basedOn w:val="11"/>
    <w:rsid w:val="00785064"/>
    <w:pPr>
      <w:tabs>
        <w:tab w:val="center" w:pos="4153"/>
        <w:tab w:val="right" w:pos="8306"/>
      </w:tabs>
    </w:pPr>
  </w:style>
  <w:style w:type="character" w:styleId="a9">
    <w:name w:val="page number"/>
    <w:basedOn w:val="a0"/>
    <w:rsid w:val="00785064"/>
  </w:style>
  <w:style w:type="paragraph" w:styleId="aa">
    <w:name w:val="footer"/>
    <w:basedOn w:val="a"/>
    <w:link w:val="ab"/>
    <w:uiPriority w:val="99"/>
    <w:rsid w:val="00785064"/>
    <w:pPr>
      <w:tabs>
        <w:tab w:val="center" w:pos="4153"/>
        <w:tab w:val="right" w:pos="8306"/>
      </w:tabs>
    </w:pPr>
    <w:rPr>
      <w:rFonts w:ascii="Courier Tur" w:hAnsi="Courier Tur"/>
      <w:sz w:val="20"/>
      <w:szCs w:val="20"/>
    </w:rPr>
  </w:style>
  <w:style w:type="character" w:customStyle="1" w:styleId="ab">
    <w:name w:val="Нижний колонтитул Знак"/>
    <w:link w:val="aa"/>
    <w:uiPriority w:val="99"/>
    <w:rsid w:val="00785064"/>
    <w:rPr>
      <w:rFonts w:ascii="Courier Tur" w:eastAsia="Times New Roman" w:hAnsi="Courier Tur" w:cs="Times New Roman"/>
      <w:sz w:val="20"/>
      <w:szCs w:val="20"/>
      <w:lang w:eastAsia="ru-RU"/>
    </w:rPr>
  </w:style>
  <w:style w:type="paragraph" w:styleId="ac">
    <w:name w:val="header"/>
    <w:basedOn w:val="a"/>
    <w:link w:val="ad"/>
    <w:uiPriority w:val="99"/>
    <w:rsid w:val="0078506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link w:val="ac"/>
    <w:uiPriority w:val="99"/>
    <w:rsid w:val="0078506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3">
    <w:name w:val="Body Text Indent 2"/>
    <w:basedOn w:val="a"/>
    <w:link w:val="24"/>
    <w:rsid w:val="00785064"/>
    <w:pPr>
      <w:ind w:firstLine="720"/>
    </w:pPr>
  </w:style>
  <w:style w:type="character" w:customStyle="1" w:styleId="24">
    <w:name w:val="Основной текст с отступом 2 Знак"/>
    <w:link w:val="23"/>
    <w:rsid w:val="007850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Схема документа Знак"/>
    <w:link w:val="af"/>
    <w:semiHidden/>
    <w:rsid w:val="00785064"/>
    <w:rPr>
      <w:rFonts w:ascii="Tahoma" w:eastAsia="Times New Roman" w:hAnsi="Tahoma" w:cs="Tahoma"/>
      <w:sz w:val="24"/>
      <w:szCs w:val="24"/>
      <w:shd w:val="clear" w:color="auto" w:fill="000080"/>
      <w:lang w:eastAsia="ru-RU"/>
    </w:rPr>
  </w:style>
  <w:style w:type="paragraph" w:styleId="af">
    <w:name w:val="Document Map"/>
    <w:basedOn w:val="a"/>
    <w:link w:val="ae"/>
    <w:semiHidden/>
    <w:rsid w:val="00785064"/>
    <w:pPr>
      <w:shd w:val="clear" w:color="auto" w:fill="000080"/>
    </w:pPr>
    <w:rPr>
      <w:rFonts w:ascii="Tahoma" w:hAnsi="Tahoma"/>
    </w:rPr>
  </w:style>
  <w:style w:type="character" w:customStyle="1" w:styleId="15">
    <w:name w:val="Схема документа Знак1"/>
    <w:uiPriority w:val="99"/>
    <w:semiHidden/>
    <w:rsid w:val="00785064"/>
    <w:rPr>
      <w:rFonts w:ascii="Tahoma" w:eastAsia="Times New Roman" w:hAnsi="Tahoma" w:cs="Tahoma"/>
      <w:sz w:val="16"/>
      <w:szCs w:val="16"/>
      <w:lang w:eastAsia="ru-RU"/>
    </w:rPr>
  </w:style>
  <w:style w:type="paragraph" w:styleId="25">
    <w:name w:val="Body Text 2"/>
    <w:basedOn w:val="a"/>
    <w:link w:val="26"/>
    <w:rsid w:val="00785064"/>
    <w:pPr>
      <w:tabs>
        <w:tab w:val="left" w:pos="8220"/>
        <w:tab w:val="left" w:pos="8355"/>
      </w:tabs>
      <w:jc w:val="both"/>
    </w:pPr>
    <w:rPr>
      <w:sz w:val="28"/>
    </w:rPr>
  </w:style>
  <w:style w:type="character" w:customStyle="1" w:styleId="26">
    <w:name w:val="Основной текст 2 Знак"/>
    <w:link w:val="25"/>
    <w:rsid w:val="0078506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3">
    <w:name w:val="Body Text 3"/>
    <w:basedOn w:val="a"/>
    <w:link w:val="34"/>
    <w:rsid w:val="00785064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link w:val="33"/>
    <w:rsid w:val="00785064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0">
    <w:name w:val="Plain Text"/>
    <w:basedOn w:val="a"/>
    <w:link w:val="af1"/>
    <w:rsid w:val="00785064"/>
    <w:rPr>
      <w:rFonts w:ascii="Courier New" w:hAnsi="Courier New"/>
      <w:sz w:val="20"/>
      <w:szCs w:val="20"/>
    </w:rPr>
  </w:style>
  <w:style w:type="character" w:customStyle="1" w:styleId="af1">
    <w:name w:val="Текст Знак"/>
    <w:link w:val="af0"/>
    <w:rsid w:val="00785064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2">
    <w:name w:val="Normal (Web)"/>
    <w:basedOn w:val="a"/>
    <w:rsid w:val="00785064"/>
  </w:style>
  <w:style w:type="character" w:customStyle="1" w:styleId="af3">
    <w:name w:val="Текст выноски Знак"/>
    <w:link w:val="af4"/>
    <w:semiHidden/>
    <w:rsid w:val="00785064"/>
    <w:rPr>
      <w:rFonts w:ascii="Tahoma" w:eastAsia="Times New Roman" w:hAnsi="Tahoma" w:cs="Tahoma"/>
      <w:sz w:val="16"/>
      <w:szCs w:val="16"/>
      <w:lang w:eastAsia="ru-RU"/>
    </w:rPr>
  </w:style>
  <w:style w:type="paragraph" w:styleId="af4">
    <w:name w:val="Balloon Text"/>
    <w:basedOn w:val="a"/>
    <w:link w:val="af3"/>
    <w:semiHidden/>
    <w:rsid w:val="00785064"/>
    <w:rPr>
      <w:rFonts w:ascii="Tahoma" w:hAnsi="Tahoma"/>
      <w:sz w:val="16"/>
      <w:szCs w:val="16"/>
    </w:rPr>
  </w:style>
  <w:style w:type="character" w:customStyle="1" w:styleId="16">
    <w:name w:val="Текст выноски Знак1"/>
    <w:uiPriority w:val="99"/>
    <w:semiHidden/>
    <w:rsid w:val="00785064"/>
    <w:rPr>
      <w:rFonts w:ascii="Tahoma" w:eastAsia="Times New Roman" w:hAnsi="Tahoma" w:cs="Tahoma"/>
      <w:sz w:val="16"/>
      <w:szCs w:val="16"/>
      <w:lang w:eastAsia="ru-RU"/>
    </w:rPr>
  </w:style>
  <w:style w:type="paragraph" w:styleId="af5">
    <w:name w:val="Block Text"/>
    <w:basedOn w:val="a"/>
    <w:rsid w:val="00785064"/>
    <w:pPr>
      <w:shd w:val="clear" w:color="auto" w:fill="FFFFFF"/>
      <w:spacing w:before="230" w:line="295" w:lineRule="exact"/>
      <w:ind w:left="14" w:right="36" w:firstLine="706"/>
      <w:jc w:val="both"/>
    </w:pPr>
  </w:style>
  <w:style w:type="paragraph" w:styleId="af6">
    <w:name w:val="Title"/>
    <w:basedOn w:val="a"/>
    <w:link w:val="af7"/>
    <w:qFormat/>
    <w:rsid w:val="00785064"/>
    <w:pPr>
      <w:ind w:firstLine="567"/>
      <w:jc w:val="center"/>
    </w:pPr>
    <w:rPr>
      <w:b/>
      <w:sz w:val="28"/>
      <w:szCs w:val="20"/>
    </w:rPr>
  </w:style>
  <w:style w:type="character" w:customStyle="1" w:styleId="af7">
    <w:name w:val="Название Знак"/>
    <w:link w:val="af6"/>
    <w:rsid w:val="00785064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10">
    <w:name w:val="Заголовок 51"/>
    <w:basedOn w:val="a"/>
    <w:next w:val="a"/>
    <w:rsid w:val="00553939"/>
  </w:style>
  <w:style w:type="character" w:styleId="af8">
    <w:name w:val="Hyperlink"/>
    <w:uiPriority w:val="99"/>
    <w:unhideWhenUsed/>
    <w:rsid w:val="009C22A5"/>
    <w:rPr>
      <w:color w:val="0000FF"/>
      <w:u w:val="single"/>
    </w:rPr>
  </w:style>
  <w:style w:type="table" w:styleId="af9">
    <w:name w:val="Table Grid"/>
    <w:basedOn w:val="a1"/>
    <w:uiPriority w:val="59"/>
    <w:rsid w:val="00B96F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282411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71">
    <w:name w:val="Заголовок 71"/>
    <w:basedOn w:val="11"/>
    <w:next w:val="11"/>
    <w:rsid w:val="00967456"/>
    <w:pPr>
      <w:keepNext/>
    </w:pPr>
    <w:rPr>
      <w:sz w:val="24"/>
    </w:rPr>
  </w:style>
  <w:style w:type="paragraph" w:customStyle="1" w:styleId="210">
    <w:name w:val="Основной текст с отступом 21"/>
    <w:basedOn w:val="a"/>
    <w:rsid w:val="00967456"/>
    <w:pPr>
      <w:widowControl w:val="0"/>
      <w:ind w:firstLine="709"/>
      <w:jc w:val="both"/>
    </w:pPr>
    <w:rPr>
      <w:szCs w:val="20"/>
    </w:rPr>
  </w:style>
  <w:style w:type="paragraph" w:customStyle="1" w:styleId="61">
    <w:name w:val="Заголовок 61"/>
    <w:basedOn w:val="11"/>
    <w:next w:val="11"/>
    <w:rsid w:val="00967456"/>
    <w:pPr>
      <w:keepNext/>
      <w:jc w:val="right"/>
    </w:pPr>
    <w:rPr>
      <w:sz w:val="28"/>
    </w:rPr>
  </w:style>
  <w:style w:type="paragraph" w:customStyle="1" w:styleId="42">
    <w:name w:val="çàãîëîâîê 4"/>
    <w:basedOn w:val="a"/>
    <w:next w:val="a"/>
    <w:rsid w:val="00967456"/>
    <w:pPr>
      <w:keepNext/>
      <w:jc w:val="right"/>
    </w:pPr>
    <w:rPr>
      <w:szCs w:val="20"/>
    </w:rPr>
  </w:style>
  <w:style w:type="paragraph" w:customStyle="1" w:styleId="caaieiaie3">
    <w:name w:val="caaieiaie 3"/>
    <w:basedOn w:val="a"/>
    <w:next w:val="a"/>
    <w:rsid w:val="00967456"/>
    <w:pPr>
      <w:keepNext/>
      <w:jc w:val="center"/>
    </w:pPr>
    <w:rPr>
      <w:sz w:val="28"/>
      <w:szCs w:val="20"/>
    </w:rPr>
  </w:style>
  <w:style w:type="paragraph" w:customStyle="1" w:styleId="caaieiaie4">
    <w:name w:val="caaieiaie 4"/>
    <w:basedOn w:val="a"/>
    <w:next w:val="a"/>
    <w:rsid w:val="00967456"/>
    <w:pPr>
      <w:keepNext/>
    </w:pPr>
    <w:rPr>
      <w:sz w:val="28"/>
      <w:szCs w:val="20"/>
    </w:rPr>
  </w:style>
  <w:style w:type="paragraph" w:customStyle="1" w:styleId="17">
    <w:name w:val="Стиль1"/>
    <w:basedOn w:val="a"/>
    <w:rsid w:val="00967456"/>
    <w:pPr>
      <w:tabs>
        <w:tab w:val="left" w:pos="360"/>
      </w:tabs>
      <w:spacing w:after="120"/>
      <w:ind w:left="284" w:hanging="284"/>
      <w:jc w:val="both"/>
    </w:pPr>
    <w:rPr>
      <w:b/>
      <w:szCs w:val="20"/>
    </w:rPr>
  </w:style>
  <w:style w:type="paragraph" w:customStyle="1" w:styleId="Normal1">
    <w:name w:val="Normal1"/>
    <w:rsid w:val="00967456"/>
    <w:rPr>
      <w:rFonts w:ascii="Times New Roman" w:eastAsia="Times New Roman" w:hAnsi="Times New Roman"/>
    </w:rPr>
  </w:style>
  <w:style w:type="paragraph" w:customStyle="1" w:styleId="18">
    <w:name w:val="Обычный1"/>
    <w:rsid w:val="00967456"/>
    <w:rPr>
      <w:rFonts w:ascii="Times New Roman" w:eastAsia="Times New Roman" w:hAnsi="Times New Roman"/>
      <w:snapToGrid w:val="0"/>
      <w:color w:val="000000"/>
      <w:sz w:val="24"/>
      <w:szCs w:val="24"/>
    </w:rPr>
  </w:style>
  <w:style w:type="paragraph" w:customStyle="1" w:styleId="710">
    <w:name w:val="Заголовок 71"/>
    <w:basedOn w:val="18"/>
    <w:next w:val="18"/>
    <w:rsid w:val="00967456"/>
    <w:pPr>
      <w:keepNext/>
    </w:pPr>
  </w:style>
  <w:style w:type="paragraph" w:customStyle="1" w:styleId="211">
    <w:name w:val="Основной текст с отступом 21"/>
    <w:basedOn w:val="a"/>
    <w:rsid w:val="00967456"/>
    <w:pPr>
      <w:widowControl w:val="0"/>
      <w:ind w:firstLine="709"/>
      <w:jc w:val="both"/>
    </w:pPr>
    <w:rPr>
      <w:snapToGrid w:val="0"/>
      <w:color w:val="000000"/>
      <w:szCs w:val="20"/>
    </w:rPr>
  </w:style>
  <w:style w:type="paragraph" w:customStyle="1" w:styleId="410">
    <w:name w:val="Заголовок 41"/>
    <w:basedOn w:val="18"/>
    <w:next w:val="18"/>
    <w:rsid w:val="00967456"/>
    <w:pPr>
      <w:keepNext/>
      <w:jc w:val="center"/>
    </w:pPr>
    <w:rPr>
      <w:b/>
    </w:rPr>
  </w:style>
  <w:style w:type="paragraph" w:customStyle="1" w:styleId="212">
    <w:name w:val="Основной текст 21"/>
    <w:basedOn w:val="a"/>
    <w:rsid w:val="00967456"/>
    <w:pPr>
      <w:ind w:firstLine="709"/>
      <w:jc w:val="both"/>
    </w:pPr>
    <w:rPr>
      <w:b/>
      <w:snapToGrid w:val="0"/>
      <w:color w:val="000000"/>
      <w:kern w:val="28"/>
      <w:szCs w:val="20"/>
    </w:rPr>
  </w:style>
  <w:style w:type="paragraph" w:customStyle="1" w:styleId="610">
    <w:name w:val="Заголовок 61"/>
    <w:basedOn w:val="18"/>
    <w:next w:val="18"/>
    <w:rsid w:val="00967456"/>
    <w:pPr>
      <w:keepNext/>
      <w:jc w:val="right"/>
    </w:pPr>
    <w:rPr>
      <w:sz w:val="28"/>
    </w:rPr>
  </w:style>
  <w:style w:type="paragraph" w:customStyle="1" w:styleId="311">
    <w:name w:val="Основной текст с отступом 31"/>
    <w:basedOn w:val="a"/>
    <w:rsid w:val="00967456"/>
    <w:pPr>
      <w:ind w:firstLine="720"/>
      <w:jc w:val="both"/>
    </w:pPr>
    <w:rPr>
      <w:snapToGrid w:val="0"/>
      <w:color w:val="000000"/>
      <w:szCs w:val="20"/>
    </w:rPr>
  </w:style>
  <w:style w:type="character" w:customStyle="1" w:styleId="19">
    <w:name w:val="Номер страницы1"/>
    <w:basedOn w:val="1a"/>
    <w:rsid w:val="00967456"/>
  </w:style>
  <w:style w:type="character" w:customStyle="1" w:styleId="1a">
    <w:name w:val="Основной шрифт абзаца1"/>
    <w:rsid w:val="00967456"/>
  </w:style>
  <w:style w:type="paragraph" w:customStyle="1" w:styleId="1b">
    <w:name w:val="Верхний колонтитул1"/>
    <w:basedOn w:val="18"/>
    <w:rsid w:val="00967456"/>
    <w:pPr>
      <w:tabs>
        <w:tab w:val="center" w:pos="4153"/>
        <w:tab w:val="right" w:pos="8306"/>
      </w:tabs>
    </w:pPr>
  </w:style>
  <w:style w:type="character" w:styleId="afa">
    <w:name w:val="annotation reference"/>
    <w:uiPriority w:val="99"/>
    <w:unhideWhenUsed/>
    <w:rsid w:val="00967456"/>
    <w:rPr>
      <w:sz w:val="16"/>
      <w:szCs w:val="16"/>
    </w:rPr>
  </w:style>
  <w:style w:type="paragraph" w:styleId="afb">
    <w:name w:val="annotation text"/>
    <w:basedOn w:val="a"/>
    <w:link w:val="afc"/>
    <w:uiPriority w:val="99"/>
    <w:unhideWhenUsed/>
    <w:rsid w:val="00967456"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rsid w:val="00967456"/>
    <w:rPr>
      <w:rFonts w:ascii="Times New Roman" w:eastAsia="Times New Roman" w:hAnsi="Times New Roman"/>
    </w:rPr>
  </w:style>
  <w:style w:type="paragraph" w:styleId="afd">
    <w:name w:val="annotation subject"/>
    <w:basedOn w:val="afb"/>
    <w:next w:val="afb"/>
    <w:link w:val="afe"/>
    <w:uiPriority w:val="99"/>
    <w:unhideWhenUsed/>
    <w:rsid w:val="00967456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rsid w:val="00967456"/>
    <w:rPr>
      <w:rFonts w:ascii="Times New Roman" w:eastAsia="Times New Roman" w:hAnsi="Times New Roman"/>
      <w:b/>
      <w:bCs/>
    </w:rPr>
  </w:style>
  <w:style w:type="character" w:styleId="aff">
    <w:name w:val="FollowedHyperlink"/>
    <w:uiPriority w:val="99"/>
    <w:unhideWhenUsed/>
    <w:rsid w:val="00967456"/>
    <w:rPr>
      <w:color w:val="800080"/>
      <w:u w:val="single"/>
    </w:rPr>
  </w:style>
  <w:style w:type="paragraph" w:customStyle="1" w:styleId="font5">
    <w:name w:val="font5"/>
    <w:basedOn w:val="a"/>
    <w:rsid w:val="00967456"/>
    <w:pPr>
      <w:spacing w:before="100" w:beforeAutospacing="1" w:after="100" w:afterAutospacing="1"/>
    </w:pPr>
    <w:rPr>
      <w:rFonts w:ascii="Calibri" w:hAnsi="Calibri"/>
      <w:color w:val="000000"/>
      <w:sz w:val="20"/>
      <w:szCs w:val="20"/>
    </w:rPr>
  </w:style>
  <w:style w:type="paragraph" w:customStyle="1" w:styleId="font6">
    <w:name w:val="font6"/>
    <w:basedOn w:val="a"/>
    <w:rsid w:val="00967456"/>
    <w:pPr>
      <w:spacing w:before="100" w:beforeAutospacing="1" w:after="100" w:afterAutospacing="1"/>
    </w:pPr>
    <w:rPr>
      <w:rFonts w:ascii="Calibri" w:hAnsi="Calibri"/>
      <w:color w:val="000000"/>
      <w:sz w:val="16"/>
      <w:szCs w:val="16"/>
    </w:rPr>
  </w:style>
  <w:style w:type="paragraph" w:customStyle="1" w:styleId="xl63">
    <w:name w:val="xl63"/>
    <w:basedOn w:val="a"/>
    <w:rsid w:val="00967456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4">
    <w:name w:val="xl64"/>
    <w:basedOn w:val="a"/>
    <w:rsid w:val="00967456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5">
    <w:name w:val="xl65"/>
    <w:basedOn w:val="a"/>
    <w:rsid w:val="00967456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6">
    <w:name w:val="xl66"/>
    <w:basedOn w:val="a"/>
    <w:rsid w:val="00967456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7">
    <w:name w:val="xl67"/>
    <w:basedOn w:val="a"/>
    <w:rsid w:val="0096745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8">
    <w:name w:val="xl68"/>
    <w:basedOn w:val="a"/>
    <w:rsid w:val="0096745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9">
    <w:name w:val="xl69"/>
    <w:basedOn w:val="a"/>
    <w:rsid w:val="00967456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0">
    <w:name w:val="xl70"/>
    <w:basedOn w:val="a"/>
    <w:rsid w:val="00967456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1">
    <w:name w:val="xl71"/>
    <w:basedOn w:val="a"/>
    <w:rsid w:val="00967456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2">
    <w:name w:val="xl72"/>
    <w:basedOn w:val="a"/>
    <w:rsid w:val="00967456"/>
    <w:pPr>
      <w:pBdr>
        <w:top w:val="single" w:sz="8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3">
    <w:name w:val="xl73"/>
    <w:basedOn w:val="a"/>
    <w:rsid w:val="0096745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</w:style>
  <w:style w:type="paragraph" w:customStyle="1" w:styleId="xl74">
    <w:name w:val="xl74"/>
    <w:basedOn w:val="a"/>
    <w:rsid w:val="00967456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5">
    <w:name w:val="xl75"/>
    <w:basedOn w:val="a"/>
    <w:rsid w:val="00967456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76">
    <w:name w:val="xl76"/>
    <w:basedOn w:val="a"/>
    <w:rsid w:val="00967456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77">
    <w:name w:val="xl77"/>
    <w:basedOn w:val="a"/>
    <w:rsid w:val="00967456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78">
    <w:name w:val="xl78"/>
    <w:basedOn w:val="a"/>
    <w:rsid w:val="00967456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9">
    <w:name w:val="xl79"/>
    <w:basedOn w:val="a"/>
    <w:rsid w:val="00967456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0">
    <w:name w:val="xl80"/>
    <w:basedOn w:val="a"/>
    <w:rsid w:val="00967456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1">
    <w:name w:val="xl81"/>
    <w:basedOn w:val="a"/>
    <w:rsid w:val="00967456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numbering" w:customStyle="1" w:styleId="1c">
    <w:name w:val="Нет списка1"/>
    <w:next w:val="a2"/>
    <w:uiPriority w:val="99"/>
    <w:semiHidden/>
    <w:unhideWhenUsed/>
    <w:rsid w:val="00967456"/>
  </w:style>
  <w:style w:type="paragraph" w:customStyle="1" w:styleId="xl82">
    <w:name w:val="xl82"/>
    <w:basedOn w:val="a"/>
    <w:rsid w:val="00967456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3">
    <w:name w:val="xl83"/>
    <w:basedOn w:val="a"/>
    <w:rsid w:val="00967456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4">
    <w:name w:val="xl84"/>
    <w:basedOn w:val="a"/>
    <w:rsid w:val="0096745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styleId="aff0">
    <w:name w:val="No Spacing"/>
    <w:uiPriority w:val="1"/>
    <w:qFormat/>
    <w:rsid w:val="00967456"/>
    <w:rPr>
      <w:rFonts w:ascii="Times New Roman" w:hAnsi="Times New Roman"/>
      <w:color w:val="000000"/>
      <w:szCs w:val="24"/>
      <w:lang w:eastAsia="en-US"/>
    </w:rPr>
  </w:style>
  <w:style w:type="paragraph" w:customStyle="1" w:styleId="xl85">
    <w:name w:val="xl85"/>
    <w:basedOn w:val="a"/>
    <w:rsid w:val="00967456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86">
    <w:name w:val="xl86"/>
    <w:basedOn w:val="a"/>
    <w:rsid w:val="00967456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87">
    <w:name w:val="xl87"/>
    <w:basedOn w:val="a"/>
    <w:rsid w:val="00967456"/>
    <w:pP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88">
    <w:name w:val="xl88"/>
    <w:basedOn w:val="a"/>
    <w:rsid w:val="0096745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89">
    <w:name w:val="xl89"/>
    <w:basedOn w:val="a"/>
    <w:rsid w:val="00967456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</w:rPr>
  </w:style>
  <w:style w:type="paragraph" w:customStyle="1" w:styleId="27">
    <w:name w:val="Обычный2"/>
    <w:rsid w:val="00AB400E"/>
    <w:rPr>
      <w:rFonts w:ascii="Times New Roman" w:eastAsia="Times New Roman" w:hAnsi="Times New Roman"/>
    </w:rPr>
  </w:style>
  <w:style w:type="paragraph" w:customStyle="1" w:styleId="35">
    <w:name w:val="Обычный3"/>
    <w:rsid w:val="009F14B6"/>
    <w:rPr>
      <w:rFonts w:ascii="Times New Roman" w:eastAsia="Times New Roman" w:hAnsi="Times New Roman"/>
    </w:rPr>
  </w:style>
  <w:style w:type="paragraph" w:customStyle="1" w:styleId="52">
    <w:name w:val="Заголовок 52"/>
    <w:basedOn w:val="35"/>
    <w:next w:val="35"/>
    <w:rsid w:val="009F14B6"/>
    <w:pPr>
      <w:keepNext/>
      <w:jc w:val="center"/>
    </w:pPr>
    <w:rPr>
      <w:sz w:val="24"/>
    </w:rPr>
  </w:style>
  <w:style w:type="paragraph" w:customStyle="1" w:styleId="420">
    <w:name w:val="Заголовок 42"/>
    <w:basedOn w:val="35"/>
    <w:next w:val="35"/>
    <w:rsid w:val="009F14B6"/>
    <w:pPr>
      <w:keepNext/>
      <w:jc w:val="center"/>
    </w:pPr>
    <w:rPr>
      <w:b/>
      <w:sz w:val="24"/>
    </w:rPr>
  </w:style>
  <w:style w:type="paragraph" w:customStyle="1" w:styleId="220">
    <w:name w:val="Основной текст 22"/>
    <w:basedOn w:val="a"/>
    <w:rsid w:val="009F14B6"/>
    <w:pPr>
      <w:ind w:firstLine="709"/>
      <w:jc w:val="both"/>
    </w:pPr>
    <w:rPr>
      <w:b/>
      <w:kern w:val="28"/>
      <w:szCs w:val="20"/>
    </w:rPr>
  </w:style>
  <w:style w:type="paragraph" w:customStyle="1" w:styleId="320">
    <w:name w:val="Основной текст с отступом 32"/>
    <w:basedOn w:val="a"/>
    <w:rsid w:val="009F14B6"/>
    <w:pPr>
      <w:ind w:firstLine="720"/>
      <w:jc w:val="both"/>
    </w:pPr>
    <w:rPr>
      <w:szCs w:val="20"/>
    </w:rPr>
  </w:style>
  <w:style w:type="character" w:customStyle="1" w:styleId="28">
    <w:name w:val="Номер страницы2"/>
    <w:basedOn w:val="29"/>
    <w:rsid w:val="009F14B6"/>
  </w:style>
  <w:style w:type="character" w:customStyle="1" w:styleId="29">
    <w:name w:val="Основной шрифт абзаца2"/>
    <w:rsid w:val="009F14B6"/>
  </w:style>
  <w:style w:type="paragraph" w:customStyle="1" w:styleId="2a">
    <w:name w:val="Верхний колонтитул2"/>
    <w:basedOn w:val="35"/>
    <w:rsid w:val="009F14B6"/>
    <w:pPr>
      <w:tabs>
        <w:tab w:val="center" w:pos="4153"/>
        <w:tab w:val="right" w:pos="8306"/>
      </w:tabs>
    </w:pPr>
  </w:style>
  <w:style w:type="paragraph" w:customStyle="1" w:styleId="72">
    <w:name w:val="Заголовок 72"/>
    <w:basedOn w:val="35"/>
    <w:next w:val="35"/>
    <w:rsid w:val="009F14B6"/>
    <w:pPr>
      <w:keepNext/>
    </w:pPr>
    <w:rPr>
      <w:sz w:val="24"/>
    </w:rPr>
  </w:style>
  <w:style w:type="paragraph" w:customStyle="1" w:styleId="221">
    <w:name w:val="Основной текст с отступом 22"/>
    <w:basedOn w:val="a"/>
    <w:rsid w:val="009F14B6"/>
    <w:pPr>
      <w:widowControl w:val="0"/>
      <w:ind w:firstLine="709"/>
      <w:jc w:val="both"/>
    </w:pPr>
    <w:rPr>
      <w:szCs w:val="20"/>
    </w:rPr>
  </w:style>
  <w:style w:type="paragraph" w:customStyle="1" w:styleId="62">
    <w:name w:val="Заголовок 62"/>
    <w:basedOn w:val="35"/>
    <w:next w:val="35"/>
    <w:rsid w:val="009F14B6"/>
    <w:pPr>
      <w:keepNext/>
      <w:jc w:val="right"/>
    </w:pPr>
    <w:rPr>
      <w:sz w:val="28"/>
    </w:rPr>
  </w:style>
  <w:style w:type="paragraph" w:customStyle="1" w:styleId="330">
    <w:name w:val="Основной текст с отступом 33"/>
    <w:basedOn w:val="a"/>
    <w:rsid w:val="00B44E34"/>
    <w:pPr>
      <w:ind w:firstLine="720"/>
      <w:jc w:val="both"/>
    </w:pPr>
    <w:rPr>
      <w:szCs w:val="20"/>
    </w:rPr>
  </w:style>
  <w:style w:type="paragraph" w:styleId="aff1">
    <w:name w:val="List Paragraph"/>
    <w:basedOn w:val="a"/>
    <w:uiPriority w:val="34"/>
    <w:qFormat/>
    <w:rsid w:val="00CC234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8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SIPS\Templates\&#1053;&#1054;&#1057;&#1058;12\&#1064;&#1072;&#1073;&#1083;&#1086;&#1085;&#1099;_&#1080;&#1079;&#1084;&#1077;&#1085;&#1077;&#1085;&#1085;&#1099;&#1077;\HOCT12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2BA0253-142A-4A3B-B65C-782F8B611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HOCT12.dot</Template>
  <TotalTime>424</TotalTime>
  <Pages>2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ikhitalenko</dc:creator>
  <cp:lastModifiedBy>ldevyatchenok</cp:lastModifiedBy>
  <cp:revision>118</cp:revision>
  <dcterms:created xsi:type="dcterms:W3CDTF">2019-09-26T07:29:00Z</dcterms:created>
  <dcterms:modified xsi:type="dcterms:W3CDTF">2024-03-19T10:36:00Z</dcterms:modified>
</cp:coreProperties>
</file>