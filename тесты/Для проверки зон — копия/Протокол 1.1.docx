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196EDF" w:rsidRPr="002D004D" w:rsidRDefault="009D61DD" w:rsidP="00127F11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 xml:space="preserve">Таблица </w:t>
      </w:r>
      <w:r w:rsidR="002D004D" w:rsidRPr="0054474B">
        <w:rPr>
          <w:b/>
          <w:color w:val="000000" w:themeColor="text1"/>
          <w:sz w:val="28"/>
          <w:szCs w:val="28"/>
        </w:rPr>
        <w:t>1</w:t>
      </w:r>
      <w:r w:rsidR="0054474B">
        <w:rPr>
          <w:b/>
          <w:color w:val="000000" w:themeColor="text1"/>
          <w:sz w:val="28"/>
          <w:szCs w:val="28"/>
        </w:rPr>
        <w:t xml:space="preserve"> </w:t>
      </w:r>
      <w:r w:rsidR="008142B0" w:rsidRPr="0054474B">
        <w:rPr>
          <w:b/>
          <w:color w:val="000000" w:themeColor="text1"/>
          <w:sz w:val="28"/>
          <w:szCs w:val="28"/>
        </w:rPr>
        <w:t>(</w:t>
      </w:r>
      <w:r w:rsidR="008142B0">
        <w:rPr>
          <w:color w:val="000000" w:themeColor="text1"/>
          <w:sz w:val="28"/>
          <w:szCs w:val="28"/>
        </w:rPr>
        <w:t>Итоговая таблица</w:t>
      </w:r>
      <w:r w:rsidR="008142B0"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44"/>
        <w:gridCol w:w="926"/>
        <w:gridCol w:w="985"/>
        <w:gridCol w:w="987"/>
        <w:gridCol w:w="993"/>
        <w:gridCol w:w="987"/>
        <w:gridCol w:w="987"/>
        <w:gridCol w:w="961"/>
      </w:tblGrid>
      <w:tr w:rsidR="00196EDF" w:rsidRPr="006B45CF" w:rsidTr="00A778EF">
        <w:trPr>
          <w:trHeight w:hRule="exact" w:val="312"/>
          <w:tblHeader/>
          <w:jc w:val="center"/>
        </w:trPr>
        <w:tc>
          <w:tcPr>
            <w:tcW w:w="16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Состав ТС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Зона</w:t>
            </w:r>
          </w:p>
        </w:tc>
        <w:tc>
          <w:tcPr>
            <w:tcW w:w="1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145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3</w:t>
            </w:r>
            <w:r w:rsidRPr="006B45CF">
              <w:rPr>
                <w:b/>
                <w:bCs/>
                <w:color w:val="000000"/>
                <w:lang w:val="en-US"/>
              </w:rPr>
              <w:t xml:space="preserve"> </w:t>
            </w:r>
            <w:r w:rsidRPr="006B45CF">
              <w:rPr>
                <w:b/>
                <w:bCs/>
                <w:color w:val="000000"/>
              </w:rPr>
              <w:t>категория</w:t>
            </w:r>
          </w:p>
        </w:tc>
      </w:tr>
      <w:tr w:rsidR="00196EDF" w:rsidRPr="006B45CF" w:rsidTr="00FC49E2">
        <w:trPr>
          <w:trHeight w:hRule="exact" w:val="312"/>
          <w:tblHeader/>
          <w:jc w:val="center"/>
        </w:trPr>
        <w:tc>
          <w:tcPr>
            <w:tcW w:w="16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Стац.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Воз.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6EDF" w:rsidRPr="006B45CF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6B45CF">
              <w:rPr>
                <w:b/>
                <w:bCs/>
                <w:color w:val="000000"/>
              </w:rPr>
              <w:t>Нос.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1611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EDF" w:rsidRPr="00E876C5" w:rsidRDefault="00196EDF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41,6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15,4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11,5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41,6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15,4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11,5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3,4</w:t>
            </w:r>
          </w:p>
        </w:tc>
      </w:tr>
      <w:tr w:rsidR="00196EDF" w:rsidRPr="006B45CF" w:rsidTr="00FC49E2">
        <w:trPr>
          <w:trHeight w:val="312"/>
          <w:jc w:val="center"/>
        </w:trPr>
        <w:tc>
          <w:tcPr>
            <w:tcW w:w="32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</w:p>
        </w:tc>
        <w:tc>
          <w:tcPr>
            <w:tcW w:w="9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  <w:tc>
          <w:tcPr>
            <w:tcW w:w="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6EDF" w:rsidRPr="00E876C5" w:rsidRDefault="00196EDF" w:rsidP="00127F11">
            <w:pPr>
              <w:jc w:val="center"/>
            </w:pPr>
            <w:r>
              <w:t>1,6</w:t>
            </w:r>
          </w:p>
        </w:tc>
      </w:tr>
    </w:tbl>
    <w:p w:rsidR="00A778EF" w:rsidRDefault="00A778EF" w:rsidP="00A778EF">
      <w:pPr>
        <w:ind w:left="710"/>
      </w:pPr>
    </w:p>
    <w:p w:rsidR="008142B0" w:rsidRDefault="008142B0" w:rsidP="00127F11">
      <w:pPr>
        <w:keepNext/>
        <w:keepLines/>
        <w:ind w:left="710"/>
        <w:jc w:val="right"/>
      </w:pPr>
      <w:r w:rsidRPr="0054474B">
        <w:rPr>
          <w:b/>
          <w:color w:val="000000" w:themeColor="text1"/>
          <w:sz w:val="28"/>
          <w:szCs w:val="28"/>
        </w:rPr>
        <w:t>Таблица 2</w:t>
      </w:r>
      <w:r>
        <w:rPr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A778EF" w:rsidP="00127F11">
      <w:pPr>
        <w:keepNext/>
        <w:keepLines/>
        <w:ind w:left="710"/>
      </w:pPr>
      <w:r>
        <w:t>(Для 3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84"/>
        <w:gridCol w:w="928"/>
        <w:gridCol w:w="1974"/>
        <w:gridCol w:w="2032"/>
        <w:gridCol w:w="1952"/>
      </w:tblGrid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Состав ТС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Зона</w:t>
            </w:r>
          </w:p>
        </w:tc>
        <w:tc>
          <w:tcPr>
            <w:tcW w:w="295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3</w:t>
            </w:r>
            <w:r w:rsidRPr="00A778EF">
              <w:rPr>
                <w:b/>
                <w:bCs/>
                <w:lang w:val="en-US"/>
              </w:rPr>
              <w:t xml:space="preserve"> </w:t>
            </w:r>
            <w:r w:rsidRPr="00A778EF">
              <w:rPr>
                <w:b/>
                <w:bCs/>
              </w:rPr>
              <w:t>категория</w:t>
            </w:r>
          </w:p>
        </w:tc>
      </w:tr>
      <w:tr w:rsidR="00A778EF" w:rsidRPr="00A778EF" w:rsidTr="008142B0">
        <w:trPr>
          <w:trHeight w:hRule="exact" w:val="312"/>
          <w:tblHeader/>
          <w:jc w:val="center"/>
        </w:trPr>
        <w:tc>
          <w:tcPr>
            <w:tcW w:w="15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</w:p>
        </w:tc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Стац.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Воз.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8EF" w:rsidRPr="00A778EF" w:rsidRDefault="00A778EF" w:rsidP="00127F11">
            <w:pPr>
              <w:keepNext/>
              <w:keepLines/>
              <w:jc w:val="center"/>
              <w:rPr>
                <w:b/>
                <w:bCs/>
              </w:rPr>
            </w:pPr>
            <w:r w:rsidRPr="00A778EF">
              <w:rPr>
                <w:b/>
                <w:bCs/>
              </w:rPr>
              <w:t>Нос.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1581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A778EF" w:rsidRPr="00A778EF" w:rsidRDefault="00A778EF" w:rsidP="00127F11">
            <w:pPr>
              <w:keepNext/>
              <w:keepLines/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41,6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15,4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11,5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3,4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3,4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3,4</w:t>
            </w:r>
          </w:p>
        </w:tc>
      </w:tr>
      <w:tr w:rsidR="00A778EF" w:rsidRPr="00A778EF" w:rsidTr="008142B0">
        <w:trPr>
          <w:trHeight w:val="387"/>
          <w:jc w:val="center"/>
        </w:trPr>
        <w:tc>
          <w:tcPr>
            <w:tcW w:w="3184" w:type="dxa"/>
            <w:vMerge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</w:p>
        </w:tc>
        <w:tc>
          <w:tcPr>
            <w:tcW w:w="9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W w:w="19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  <w:tc>
          <w:tcPr>
            <w:tcW w:w="2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  <w:tc>
          <w:tcPr>
            <w:tcW w:w="19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778EF" w:rsidRPr="00A778EF" w:rsidRDefault="00A778EF" w:rsidP="00127F11">
            <w:pPr>
              <w:jc w:val="center"/>
            </w:pPr>
            <w:r>
              <w:t>1,6</w:t>
            </w:r>
          </w:p>
        </w:tc>
      </w:tr>
    </w:tbl>
    <w:p w:rsidR="009D61DD" w:rsidRDefault="009D61DD" w:rsidP="00196EDF">
      <w:pPr>
        <w:ind w:firstLine="709"/>
        <w:jc w:val="right"/>
        <w:rPr>
          <w:rFonts w:eastAsia="Symbol"/>
          <w:sz w:val="28"/>
          <w:szCs w:val="28"/>
          <w:lang w:val="en-US"/>
        </w:rPr>
      </w:pPr>
    </w:p>
    <w:p w:rsidR="00196EDF" w:rsidRPr="00E30E88" w:rsidRDefault="009D61DD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8142B0" w:rsidRPr="0054474B">
        <w:rPr>
          <w:rFonts w:eastAsia="Symbol"/>
          <w:b/>
          <w:sz w:val="28"/>
          <w:szCs w:val="28"/>
        </w:rPr>
        <w:t>3</w:t>
      </w:r>
      <w:r w:rsidR="008142B0">
        <w:rPr>
          <w:rFonts w:eastAsia="Symbol"/>
          <w:sz w:val="28"/>
          <w:szCs w:val="28"/>
        </w:rPr>
        <w:t xml:space="preserve"> </w:t>
      </w:r>
      <w:r w:rsidR="00E30E88" w:rsidRPr="0054474B">
        <w:rPr>
          <w:rFonts w:eastAsia="Symbol"/>
          <w:b/>
          <w:sz w:val="28"/>
          <w:szCs w:val="28"/>
        </w:rPr>
        <w:t>(</w:t>
      </w:r>
      <w:r w:rsidR="008142B0">
        <w:rPr>
          <w:rFonts w:eastAsia="Symbol"/>
          <w:sz w:val="28"/>
          <w:szCs w:val="28"/>
        </w:rPr>
        <w:t>Расчеты</w:t>
      </w:r>
      <w:r w:rsidR="00E30E88"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83"/>
        <w:gridCol w:w="601"/>
        <w:gridCol w:w="578"/>
        <w:gridCol w:w="793"/>
        <w:gridCol w:w="574"/>
        <w:gridCol w:w="585"/>
        <w:gridCol w:w="585"/>
        <w:gridCol w:w="587"/>
        <w:gridCol w:w="747"/>
        <w:gridCol w:w="830"/>
        <w:gridCol w:w="517"/>
        <w:gridCol w:w="585"/>
        <w:gridCol w:w="585"/>
        <w:gridCol w:w="960"/>
      </w:tblGrid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Ka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196EDF" w:rsidRPr="00ED4E09" w:rsidTr="0040588A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196EDF" w:rsidRPr="00C80ED8" w:rsidRDefault="00196EDF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5,3456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54,89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47,37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268,16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68,3622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19,05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16,96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83,8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102,5433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12,88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125,03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138,0234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17,68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13,58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108,91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170,9055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9,58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98,84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205,0866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24,04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239,2677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47,86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9,26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409,66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273,4488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28,48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20,51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9,01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178,04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307,6299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21,18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14,93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128,3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341,811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15,26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13,87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47,09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410,1732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43,2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444,3543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13,02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11,46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35,1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478,5354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14,93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13,72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32,8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546,8976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22,57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75,08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587,914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16,09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13,02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4,44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41,97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605,004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22,11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4,36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54,36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717,8031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14,77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13,15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35,71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751,9842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33,87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786,1653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11,71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10,75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6,07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28,19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834,018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16,6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14,77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52,28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957,0708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12,47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10,21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7,51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9,61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66,47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11,83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8,89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8,83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68,92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14,32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64,05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2,9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14,79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6,82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57,48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24,32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13,58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112,38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11,23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6,54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8,19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74,77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5,08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17,12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63,03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3,3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4,66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54,93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7,35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4,76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18,22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102,04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5,5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5,41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18,77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77,91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6,89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21,75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111,37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6,47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3,77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25,56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134,4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7,19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4,81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30,25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4,59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3,62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18,84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53,17</w:t>
            </w: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7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830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28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59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  <w:tc>
          <w:tcPr>
            <w:tcW w:w="971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31,44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24,6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9,89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193,63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lastRenderedPageBreak/>
              <w:t>62,5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17,22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12,36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115,82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64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19,57</w:t>
            </w:r>
          </w:p>
        </w:tc>
        <w:tc>
          <w:tcPr>
            <w:tcW w:w="60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14,21</w:t>
            </w:r>
          </w:p>
        </w:tc>
        <w:tc>
          <w:tcPr>
            <w:tcW w:w="59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9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129,98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3416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59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7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83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2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59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W w:w="971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196EDF" w:rsidRPr="00ED4E09" w:rsidTr="00FC49E2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196EDF" w:rsidRPr="00ED4E09" w:rsidRDefault="00196EDF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196EDF" w:rsidRDefault="00196EDF" w:rsidP="00196EDF">
      <w:pPr>
        <w:ind w:firstLine="709"/>
        <w:jc w:val="both"/>
        <w:rPr>
          <w:rFonts w:eastAsia="Symbol"/>
          <w:sz w:val="18"/>
          <w:szCs w:val="18"/>
        </w:rPr>
      </w:pPr>
    </w:p>
    <w:p w:rsidR="008142B0" w:rsidRDefault="008142B0" w:rsidP="00127F11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>Таблица 4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40588A" w:rsidRDefault="0040588A" w:rsidP="00127F11">
      <w:pPr>
        <w:keepNext/>
        <w:keepLines/>
        <w:ind w:left="710"/>
      </w:pPr>
      <w:r w:rsidRPr="0040588A">
        <w:t>(Для 3 категории)</w:t>
      </w:r>
    </w:p>
    <w:p w:rsidR="00A223AC" w:rsidRPr="0040588A" w:rsidRDefault="00A223AC" w:rsidP="00127F11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28"/>
        <w:gridCol w:w="652"/>
        <w:gridCol w:w="652"/>
        <w:gridCol w:w="738"/>
        <w:gridCol w:w="1334"/>
        <w:gridCol w:w="1336"/>
        <w:gridCol w:w="1455"/>
        <w:gridCol w:w="1263"/>
        <w:gridCol w:w="1152"/>
      </w:tblGrid>
      <w:tr w:rsidR="0040588A" w:rsidRPr="00615109" w:rsidTr="008142B0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Ka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0588A" w:rsidRPr="00615109" w:rsidTr="008142B0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40588A" w:rsidRPr="00615109" w:rsidRDefault="0040588A" w:rsidP="00127F11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5,3456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54,89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47,37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268,16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68,3622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19,05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16,96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83,8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102,5433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12,88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125,03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138,0234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17,68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13,58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108,91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170,9055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9,58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98,84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205,0866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24,04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239,2677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47,86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9,26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409,66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273,4488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28,48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20,51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9,01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178,04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307,6299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21,18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14,93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128,3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341,811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13,87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47,09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410,1732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43,2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444,3543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13,02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11,46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35,1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478,5354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14,93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13,72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32,8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546,8976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22,57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75,08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587,914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16,09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13,02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4,44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41,97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605,004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22,11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18,26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4,36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54,36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717,8031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13,15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35,71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751,9842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33,87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786,1653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11,71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10,75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6,07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28,19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834,018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16,6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52,28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957,0708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50,4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1,6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5,3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5,2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10,21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7,51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9,61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66,47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2,3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11,83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8,83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68,92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445,5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14,32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64,05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2,9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594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14,79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6,82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57,48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lastRenderedPageBreak/>
              <w:t>742,5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24,32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13,58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112,38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891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11,23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6,54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8,19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74,77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1039,5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5,08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17,12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63,03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3,3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1188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4,66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54,93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1336,5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7,35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4,76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18,22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102,04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5,5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5,41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18,77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77,91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1633,5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6,89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4,61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21,75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111,37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1782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6,47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3,77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25,56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134,4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41,6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750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7,19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4,81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30,25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1500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4,59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3,62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18,84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53,17</w:t>
            </w:r>
          </w:p>
        </w:tc>
        <w:tc>
          <w:tcPr>
            <w:tcW w:w="1345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347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466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273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  <w:tc>
          <w:tcPr>
            <w:tcW w:w="1162" w:type="dxa"/>
            <w:vMerge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31,44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24,6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9,89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193,63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17,22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12,36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115,82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(электрическая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W w:w="7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19,57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14,21</w:t>
            </w:r>
          </w:p>
        </w:tc>
        <w:tc>
          <w:tcPr>
            <w:tcW w:w="66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4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129,98</w:t>
            </w:r>
          </w:p>
        </w:tc>
        <w:tc>
          <w:tcPr>
            <w:tcW w:w="1345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3477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34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W w:w="134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46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27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16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0,8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(магнитная составляющая)</w:t>
            </w:r>
          </w:p>
        </w:tc>
      </w:tr>
      <w:tr w:rsidR="0040588A" w:rsidRPr="00615109" w:rsidTr="008142B0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0588A" w:rsidRPr="00615109" w:rsidRDefault="0040588A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0588A" w:rsidRDefault="0040588A" w:rsidP="00657792">
      <w:pPr>
        <w:jc w:val="right"/>
        <w:rPr>
          <w:sz w:val="28"/>
          <w:szCs w:val="28"/>
        </w:rPr>
      </w:pPr>
    </w:p>
    <w:p w:rsidR="00492E2E" w:rsidRPr="00BD5958" w:rsidRDefault="00492E2E" w:rsidP="00492E2E">
      <w:pPr>
        <w:keepNext/>
        <w:keepLines/>
        <w:jc w:val="right"/>
        <w:rPr>
          <w:sz w:val="28"/>
          <w:szCs w:val="28"/>
        </w:rPr>
      </w:pPr>
      <w:r w:rsidRPr="002165B4">
        <w:rPr>
          <w:b/>
          <w:sz w:val="28"/>
          <w:szCs w:val="28"/>
          <w:highlight w:val="yellow"/>
        </w:rPr>
        <w:lastRenderedPageBreak/>
        <w:t>Таблица 5</w:t>
      </w:r>
      <w:r w:rsidRPr="002165B4">
        <w:rPr>
          <w:sz w:val="28"/>
          <w:szCs w:val="28"/>
          <w:highlight w:val="yellow"/>
        </w:rPr>
        <w:t xml:space="preserve"> </w:t>
      </w:r>
      <w:r w:rsidRPr="002165B4">
        <w:rPr>
          <w:b/>
          <w:sz w:val="28"/>
          <w:szCs w:val="28"/>
          <w:highlight w:val="yellow"/>
        </w:rPr>
        <w:t>(</w:t>
      </w:r>
      <w:r w:rsidRPr="002165B4">
        <w:rPr>
          <w:sz w:val="28"/>
          <w:szCs w:val="28"/>
          <w:highlight w:val="yellow"/>
        </w:rPr>
        <w:t>Мощность</w:t>
      </w:r>
      <w:r w:rsidRPr="002165B4">
        <w:rPr>
          <w:b/>
          <w:sz w:val="28"/>
          <w:szCs w:val="28"/>
          <w:highlight w:val="yellow"/>
        </w:rPr>
        <w:t>)</w:t>
      </w:r>
    </w:p>
    <w:p w:rsidR="00492E2E" w:rsidRDefault="00492E2E" w:rsidP="00492E2E">
      <w:pPr>
        <w:keepNext/>
        <w:keepLines/>
      </w:pPr>
      <w:r>
        <w:tab/>
        <w:t>(Для 2</w:t>
      </w:r>
      <w:r w:rsidRPr="0040588A">
        <w:t xml:space="preserve"> категории)</w:t>
      </w:r>
    </w:p>
    <w:p w:rsidR="00492E2E" w:rsidRDefault="00492E2E" w:rsidP="00492E2E">
      <w:pPr>
        <w:keepNext/>
        <w:keepLines/>
        <w:rPr>
          <w:b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82"/>
        <w:gridCol w:w="678"/>
        <w:gridCol w:w="596"/>
        <w:gridCol w:w="735"/>
        <w:gridCol w:w="597"/>
        <w:gridCol w:w="597"/>
        <w:gridCol w:w="597"/>
        <w:gridCol w:w="597"/>
        <w:gridCol w:w="683"/>
        <w:gridCol w:w="757"/>
        <w:gridCol w:w="527"/>
        <w:gridCol w:w="597"/>
        <w:gridCol w:w="597"/>
        <w:gridCol w:w="970"/>
      </w:tblGrid>
      <w:tr w:rsidR="00492E2E" w:rsidRPr="00ED4E09" w:rsidTr="005D31B1">
        <w:trPr>
          <w:cantSplit/>
          <w:tblHeader/>
          <w:jc w:val="center"/>
        </w:trPr>
        <w:tc>
          <w:tcPr>
            <w:tcW w:w="321" w:type="pct"/>
            <w:vMerge w:val="restart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ED4E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21" w:type="pct"/>
            <w:vMerge w:val="restart"/>
            <w:shd w:val="clear" w:color="auto" w:fill="auto"/>
            <w:vAlign w:val="center"/>
          </w:tcPr>
          <w:p w:rsidR="00492E2E" w:rsidRPr="0009422C" w:rsidRDefault="00492E2E" w:rsidP="00492E2E">
            <w:pPr>
              <w:keepNext/>
              <w:keepLines/>
              <w:jc w:val="center"/>
              <w:rPr>
                <w:b/>
                <w:bCs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Δ</m:t>
                </m:r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>Р</m:t>
                </m:r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/>
                        <w:sz w:val="18"/>
                        <w:szCs w:val="18"/>
                        <w:lang w:val="en-US"/>
                      </w:rPr>
                      <m:t>P</m:t>
                    </m:r>
                  </m:e>
                </m:d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>,</m:t>
                </m:r>
              </m:oMath>
            </m:oMathPara>
          </w:p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пВт</w:t>
            </w:r>
          </w:p>
        </w:tc>
        <w:tc>
          <w:tcPr>
            <w:tcW w:w="321" w:type="pct"/>
            <w:vMerge w:val="restart"/>
            <w:shd w:val="clear" w:color="auto" w:fill="auto"/>
            <w:vAlign w:val="center"/>
          </w:tcPr>
          <w:p w:rsidR="00492E2E" w:rsidRPr="0009422C" w:rsidRDefault="00492E2E" w:rsidP="00492E2E">
            <w:pPr>
              <w:keepNext/>
              <w:keepLines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Uс+</w:t>
            </w:r>
            <w:r>
              <w:rPr>
                <w:b/>
                <w:bCs/>
                <w:sz w:val="18"/>
                <w:szCs w:val="18"/>
              </w:rPr>
              <w:t>п</w:t>
            </w:r>
            <w:r w:rsidRPr="0009422C">
              <w:rPr>
                <w:b/>
                <w:bCs/>
                <w:sz w:val="18"/>
                <w:szCs w:val="18"/>
                <w:lang w:val="en-US"/>
              </w:rPr>
              <w:t>,</w:t>
            </w:r>
          </w:p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09422C">
              <w:rPr>
                <w:b/>
                <w:bCs/>
                <w:sz w:val="18"/>
                <w:szCs w:val="18"/>
                <w:lang w:val="en-US"/>
              </w:rPr>
              <w:t>мкВ</w:t>
            </w:r>
          </w:p>
        </w:tc>
        <w:tc>
          <w:tcPr>
            <w:tcW w:w="321" w:type="pct"/>
            <w:vMerge w:val="restart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ED4E09">
              <w:rPr>
                <w:b/>
                <w:bCs/>
                <w:sz w:val="18"/>
                <w:szCs w:val="18"/>
              </w:rPr>
              <w:t>Ka</w:t>
            </w:r>
          </w:p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ED4E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21" w:type="pct"/>
            <w:vMerge w:val="restart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ED4E09">
              <w:rPr>
                <w:b/>
                <w:bCs/>
                <w:sz w:val="18"/>
                <w:szCs w:val="18"/>
              </w:rPr>
              <w:t>,</w:t>
            </w:r>
          </w:p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42" w:type="pct"/>
            <w:gridSpan w:val="2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ED4E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42" w:type="pct"/>
            <w:gridSpan w:val="2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ED4E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76" w:type="pct"/>
            <w:gridSpan w:val="2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ED4E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07" w:type="pct"/>
            <w:gridSpan w:val="2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ED4E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830" w:type="pct"/>
            <w:gridSpan w:val="2"/>
            <w:shd w:val="clear" w:color="auto" w:fill="auto"/>
            <w:vAlign w:val="center"/>
          </w:tcPr>
          <w:p w:rsidR="00492E2E" w:rsidRPr="00ED4E09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ED4E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92E2E" w:rsidRPr="00ED4E09" w:rsidTr="005D31B1">
        <w:trPr>
          <w:cantSplit/>
          <w:tblHeader/>
          <w:jc w:val="center"/>
        </w:trPr>
        <w:tc>
          <w:tcPr>
            <w:tcW w:w="321" w:type="pct"/>
            <w:vMerge/>
            <w:shd w:val="clear" w:color="auto" w:fill="auto"/>
          </w:tcPr>
          <w:p w:rsidR="00492E2E" w:rsidRPr="00ED4E09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21" w:type="pct"/>
            <w:vMerge/>
            <w:shd w:val="clear" w:color="auto" w:fill="auto"/>
          </w:tcPr>
          <w:p w:rsidR="00492E2E" w:rsidRPr="00ED4E09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21" w:type="pct"/>
            <w:vMerge/>
            <w:shd w:val="clear" w:color="auto" w:fill="auto"/>
          </w:tcPr>
          <w:p w:rsidR="00492E2E" w:rsidRPr="00ED4E09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21" w:type="pct"/>
            <w:vMerge/>
            <w:shd w:val="clear" w:color="auto" w:fill="auto"/>
          </w:tcPr>
          <w:p w:rsidR="00492E2E" w:rsidRPr="00ED4E09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21" w:type="pct"/>
            <w:vMerge/>
            <w:shd w:val="clear" w:color="auto" w:fill="auto"/>
          </w:tcPr>
          <w:p w:rsidR="00492E2E" w:rsidRPr="00ED4E09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2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2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2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56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286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2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321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2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09" w:type="pct"/>
            <w:shd w:val="clear" w:color="auto" w:fill="auto"/>
          </w:tcPr>
          <w:p w:rsidR="00492E2E" w:rsidRPr="00ED4E09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ED4E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ED4E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 (электрическая составляющая)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5,3456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2,57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11,34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9,67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109,62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68,3622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1,31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8,09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78,18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102,5433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7,85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19,81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191,38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138,0234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2,93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9,62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116,44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170,9055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23,8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34,5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9,58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330,48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8,9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8,9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205,0866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15,67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27,99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266,2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239,2677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10,49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22,9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9,26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212,07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6,6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273,4488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27,2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36,88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9,01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332,27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13,2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13,2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10,4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307,6299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10,56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22,98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196,23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341,811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33,51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40,93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302,9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410,1732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2,61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11,42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66,14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3,7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3,7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444,3543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1,26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7,94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45,08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478,5354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31,75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2,5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546,8976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4,09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14,3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70,21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587,914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5,58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16,7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4,44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74,16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605,004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12,45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4,36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54,28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717,8031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3,79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13,77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73,1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4,6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751,9842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3,9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13,96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79,32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5,1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786,1653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1,81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6,07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57,74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834,018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4,3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14,66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6,9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101,17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6,8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6,8</w:t>
            </w:r>
          </w:p>
        </w:tc>
      </w:tr>
      <w:tr w:rsidR="00492E2E" w:rsidRPr="00ED4E09" w:rsidTr="005D31B1">
        <w:trPr>
          <w:jc w:val="center"/>
        </w:trPr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957,0708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2,47</w:t>
            </w:r>
          </w:p>
        </w:tc>
        <w:tc>
          <w:tcPr>
            <w:tcW w:w="678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11,11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8,87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98,57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68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61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6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987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92E2E" w:rsidRPr="00ED4E09" w:rsidTr="005D31B1">
        <w:trPr>
          <w:jc w:val="center"/>
        </w:trPr>
        <w:tc>
          <w:tcPr>
            <w:tcW w:w="3421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68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75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54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61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61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987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 (магнитная составляющая)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(электрическая составляющая)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(магнитная составляющая)</w:t>
            </w:r>
          </w:p>
        </w:tc>
      </w:tr>
      <w:tr w:rsidR="00492E2E" w:rsidRPr="00ED4E09" w:rsidTr="005D31B1">
        <w:trPr>
          <w:jc w:val="center"/>
        </w:trPr>
        <w:tc>
          <w:tcPr>
            <w:tcW w:w="10070" w:type="dxa"/>
            <w:gridSpan w:val="1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ED4E09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92E2E" w:rsidRDefault="00492E2E" w:rsidP="00127F11">
      <w:pPr>
        <w:keepNext/>
        <w:keepLines/>
        <w:jc w:val="right"/>
        <w:rPr>
          <w:b/>
          <w:sz w:val="28"/>
          <w:szCs w:val="28"/>
        </w:rPr>
      </w:pPr>
    </w:p>
    <w:p w:rsidR="00492E2E" w:rsidRDefault="00492E2E" w:rsidP="00492E2E">
      <w:pPr>
        <w:keepNext/>
        <w:keepLines/>
        <w:jc w:val="right"/>
        <w:rPr>
          <w:b/>
          <w:sz w:val="28"/>
          <w:szCs w:val="28"/>
        </w:rPr>
      </w:pPr>
      <w:r w:rsidRPr="002165B4">
        <w:rPr>
          <w:b/>
          <w:sz w:val="28"/>
          <w:szCs w:val="28"/>
        </w:rPr>
        <w:t>Таблица 6</w:t>
      </w:r>
      <w:r w:rsidRPr="002165B4">
        <w:rPr>
          <w:sz w:val="28"/>
          <w:szCs w:val="28"/>
        </w:rPr>
        <w:t xml:space="preserve"> </w:t>
      </w:r>
      <w:r w:rsidRPr="002165B4">
        <w:rPr>
          <w:b/>
          <w:sz w:val="28"/>
          <w:szCs w:val="28"/>
        </w:rPr>
        <w:t>(</w:t>
      </w:r>
      <w:r w:rsidRPr="002165B4">
        <w:rPr>
          <w:sz w:val="28"/>
          <w:szCs w:val="28"/>
        </w:rPr>
        <w:t>Мощность</w:t>
      </w:r>
      <w:r w:rsidRPr="002165B4">
        <w:rPr>
          <w:b/>
          <w:sz w:val="28"/>
          <w:szCs w:val="28"/>
        </w:rPr>
        <w:t>)</w:t>
      </w:r>
    </w:p>
    <w:p w:rsidR="00492E2E" w:rsidRDefault="00492E2E" w:rsidP="00492E2E">
      <w:pPr>
        <w:keepNext/>
        <w:keepLines/>
      </w:pPr>
      <w:r>
        <w:tab/>
      </w:r>
      <w:r w:rsidRPr="0040588A">
        <w:t>(Для 3 категории)</w:t>
      </w:r>
    </w:p>
    <w:p w:rsidR="00492E2E" w:rsidRDefault="00492E2E" w:rsidP="00492E2E">
      <w:pPr>
        <w:keepNext/>
        <w:keepLines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0"/>
        <w:gridCol w:w="782"/>
        <w:gridCol w:w="703"/>
        <w:gridCol w:w="554"/>
        <w:gridCol w:w="735"/>
        <w:gridCol w:w="1198"/>
        <w:gridCol w:w="1110"/>
        <w:gridCol w:w="1517"/>
        <w:gridCol w:w="1392"/>
        <w:gridCol w:w="1319"/>
      </w:tblGrid>
      <w:tr w:rsidR="00492E2E" w:rsidRPr="00492E2E" w:rsidTr="005D31B1">
        <w:trPr>
          <w:cantSplit/>
          <w:tblHeader/>
          <w:jc w:val="center"/>
        </w:trPr>
        <w:tc>
          <w:tcPr>
            <w:tcW w:w="300" w:type="pct"/>
            <w:vMerge w:val="restar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492E2E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88" w:type="pct"/>
            <w:vMerge w:val="restar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b/>
                <w:bCs/>
                <w:sz w:val="18"/>
                <w:szCs w:val="18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Δ</m:t>
                </m:r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>Р</m:t>
                </m:r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/>
                        <w:sz w:val="18"/>
                        <w:szCs w:val="18"/>
                        <w:lang w:val="en-US"/>
                      </w:rPr>
                      <m:t>P</m:t>
                    </m:r>
                  </m:e>
                </m:d>
                <m:r>
                  <m:rPr>
                    <m:sty m:val="b"/>
                  </m:rPr>
                  <w:rPr>
                    <w:rFonts w:ascii="Cambria Math"/>
                    <w:sz w:val="18"/>
                    <w:szCs w:val="18"/>
                    <w:lang w:val="en-US"/>
                  </w:rPr>
                  <m:t>,</m:t>
                </m:r>
              </m:oMath>
            </m:oMathPara>
          </w:p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492E2E">
              <w:rPr>
                <w:b/>
                <w:bCs/>
                <w:sz w:val="18"/>
                <w:szCs w:val="18"/>
              </w:rPr>
              <w:t>пВт</w:t>
            </w:r>
          </w:p>
        </w:tc>
        <w:tc>
          <w:tcPr>
            <w:tcW w:w="360" w:type="pct"/>
            <w:vMerge w:val="restar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Uс+</w:t>
            </w:r>
            <w:r w:rsidRPr="00492E2E">
              <w:rPr>
                <w:b/>
                <w:bCs/>
                <w:sz w:val="18"/>
                <w:szCs w:val="18"/>
              </w:rPr>
              <w:t>п</w:t>
            </w:r>
            <w:r w:rsidRPr="00492E2E">
              <w:rPr>
                <w:b/>
                <w:bCs/>
                <w:sz w:val="18"/>
                <w:szCs w:val="18"/>
                <w:lang w:val="en-US"/>
              </w:rPr>
              <w:t>,</w:t>
            </w:r>
          </w:p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мкВ</w:t>
            </w:r>
          </w:p>
        </w:tc>
        <w:tc>
          <w:tcPr>
            <w:tcW w:w="286" w:type="pct"/>
            <w:vMerge w:val="restar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492E2E">
              <w:rPr>
                <w:b/>
                <w:bCs/>
                <w:sz w:val="18"/>
                <w:szCs w:val="18"/>
              </w:rPr>
              <w:t>Ka</w:t>
            </w:r>
          </w:p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492E2E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65" w:type="pct"/>
            <w:vMerge w:val="restar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492E2E">
              <w:rPr>
                <w:b/>
                <w:bCs/>
                <w:sz w:val="18"/>
                <w:szCs w:val="18"/>
              </w:rPr>
              <w:t>,</w:t>
            </w:r>
          </w:p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06" w:type="pc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492E2E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492E2E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492E2E">
              <w:rPr>
                <w:b/>
                <w:bCs/>
                <w:sz w:val="18"/>
                <w:szCs w:val="18"/>
              </w:rPr>
              <w:t xml:space="preserve"> Стационарные, м</w:t>
            </w:r>
          </w:p>
        </w:tc>
        <w:tc>
          <w:tcPr>
            <w:tcW w:w="702" w:type="pc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492E2E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666" w:type="pct"/>
            <w:shd w:val="clear" w:color="auto" w:fill="auto"/>
            <w:vAlign w:val="center"/>
          </w:tcPr>
          <w:p w:rsidR="00492E2E" w:rsidRPr="00492E2E" w:rsidRDefault="00492E2E" w:rsidP="00492E2E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492E2E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492E2E" w:rsidRPr="00492E2E" w:rsidTr="005D31B1">
        <w:trPr>
          <w:cantSplit/>
          <w:tblHeader/>
          <w:jc w:val="center"/>
        </w:trPr>
        <w:tc>
          <w:tcPr>
            <w:tcW w:w="300" w:type="pct"/>
            <w:vMerge/>
            <w:shd w:val="clear" w:color="auto" w:fill="auto"/>
          </w:tcPr>
          <w:p w:rsidR="00492E2E" w:rsidRPr="00492E2E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88" w:type="pct"/>
            <w:vMerge/>
            <w:shd w:val="clear" w:color="auto" w:fill="auto"/>
          </w:tcPr>
          <w:p w:rsidR="00492E2E" w:rsidRPr="00492E2E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60" w:type="pct"/>
            <w:vMerge/>
            <w:shd w:val="clear" w:color="auto" w:fill="auto"/>
          </w:tcPr>
          <w:p w:rsidR="00492E2E" w:rsidRPr="00492E2E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286" w:type="pct"/>
            <w:vMerge/>
            <w:shd w:val="clear" w:color="auto" w:fill="auto"/>
          </w:tcPr>
          <w:p w:rsidR="00492E2E" w:rsidRPr="00492E2E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492E2E" w:rsidRPr="00492E2E" w:rsidRDefault="00492E2E" w:rsidP="005D31B1">
            <w:pPr>
              <w:rPr>
                <w:sz w:val="18"/>
                <w:szCs w:val="18"/>
              </w:rPr>
            </w:pPr>
          </w:p>
        </w:tc>
        <w:tc>
          <w:tcPr>
            <w:tcW w:w="606" w:type="pct"/>
            <w:shd w:val="clear" w:color="auto" w:fill="auto"/>
          </w:tcPr>
          <w:p w:rsidR="00492E2E" w:rsidRPr="00492E2E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492E2E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62" w:type="pct"/>
            <w:shd w:val="clear" w:color="auto" w:fill="auto"/>
          </w:tcPr>
          <w:p w:rsidR="00492E2E" w:rsidRPr="00492E2E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492E2E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64" w:type="pct"/>
            <w:shd w:val="clear" w:color="auto" w:fill="auto"/>
          </w:tcPr>
          <w:p w:rsidR="00492E2E" w:rsidRPr="00492E2E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492E2E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02" w:type="pct"/>
            <w:shd w:val="clear" w:color="auto" w:fill="auto"/>
          </w:tcPr>
          <w:p w:rsidR="00492E2E" w:rsidRPr="00492E2E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492E2E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6" w:type="pct"/>
            <w:shd w:val="clear" w:color="auto" w:fill="auto"/>
          </w:tcPr>
          <w:p w:rsidR="00492E2E" w:rsidRPr="00492E2E" w:rsidRDefault="00492E2E" w:rsidP="005D31B1">
            <w:pPr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492E2E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492E2E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 (электрическая составляющая)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5,3456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2,57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11,34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9,67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109,62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0,2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68,3622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1,31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8,09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78,18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0,8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102,5433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7,85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19,81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9,66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191,38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1,2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138,0234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2,93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9,62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116,44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lastRenderedPageBreak/>
              <w:t>170,9055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23,8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34,5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9,58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330,48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8,9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205,0866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15,67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27,99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266,2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239,2677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10,49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22,9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9,26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212,07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1,3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6,6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273,4488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27,2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36,88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9,01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332,27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13,2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10,4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307,6299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10,56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22,98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196,23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8,8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341,811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33,51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40,93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302,9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410,1732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2,61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11,42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5,79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66,14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3,7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444,3543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1,26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7,94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45,08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478,5354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0,65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5,57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31,75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2,5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546,8976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4,09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14,3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4,91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70,21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5,7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587,914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5,58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16,7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4,44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74,16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4,2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605,004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3,1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12,45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4,36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54,28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3,1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717,8031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3,79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13,77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5,31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73,1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7,4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4,6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751,9842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3,9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13,96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79,32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5,1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786,1653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1,81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9,51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6,07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57,74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3,8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834,018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4,3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14,66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6,9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101,17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6,8</w:t>
            </w:r>
          </w:p>
        </w:tc>
      </w:tr>
      <w:tr w:rsidR="00492E2E" w:rsidRPr="00492E2E" w:rsidTr="005D31B1">
        <w:trPr>
          <w:jc w:val="center"/>
        </w:trPr>
        <w:tc>
          <w:tcPr>
            <w:tcW w:w="60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957,0708</w:t>
            </w:r>
          </w:p>
        </w:tc>
        <w:tc>
          <w:tcPr>
            <w:tcW w:w="78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2,47</w:t>
            </w:r>
          </w:p>
        </w:tc>
        <w:tc>
          <w:tcPr>
            <w:tcW w:w="72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11,11</w:t>
            </w:r>
          </w:p>
        </w:tc>
        <w:tc>
          <w:tcPr>
            <w:tcW w:w="576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8,87</w:t>
            </w:r>
          </w:p>
        </w:tc>
        <w:tc>
          <w:tcPr>
            <w:tcW w:w="735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98,57</w:t>
            </w:r>
          </w:p>
        </w:tc>
        <w:tc>
          <w:tcPr>
            <w:tcW w:w="1220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132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W w:w="1539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12,1</w:t>
            </w:r>
          </w:p>
        </w:tc>
        <w:tc>
          <w:tcPr>
            <w:tcW w:w="1343" w:type="dxa"/>
            <w:vMerge w:val="restart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7</w:t>
            </w:r>
          </w:p>
        </w:tc>
      </w:tr>
      <w:tr w:rsidR="00492E2E" w:rsidRPr="00492E2E" w:rsidTr="005D31B1">
        <w:trPr>
          <w:jc w:val="center"/>
        </w:trPr>
        <w:tc>
          <w:tcPr>
            <w:tcW w:w="3422" w:type="dxa"/>
            <w:gridSpan w:val="5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W w:w="1220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3,4</w:t>
            </w:r>
          </w:p>
        </w:tc>
        <w:tc>
          <w:tcPr>
            <w:tcW w:w="1132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tcW w:w="1539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18,6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15,4</w:t>
            </w:r>
          </w:p>
        </w:tc>
        <w:tc>
          <w:tcPr>
            <w:tcW w:w="1343" w:type="dxa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11,5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 (магнитная составляющая)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(электрическая составляющая)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(магнитная составляющая)</w:t>
            </w:r>
          </w:p>
        </w:tc>
      </w:tr>
      <w:tr w:rsidR="00492E2E" w:rsidRPr="00492E2E" w:rsidTr="005D31B1">
        <w:trPr>
          <w:jc w:val="center"/>
        </w:trPr>
        <w:tc>
          <w:tcPr>
            <w:tcW w:w="10070" w:type="dxa"/>
            <w:gridSpan w:val="10"/>
            <w:shd w:val="clear" w:color="auto" w:fill="auto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492E2E" w:rsidRPr="00492E2E" w:rsidRDefault="00492E2E" w:rsidP="005D31B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492E2E" w:rsidRDefault="00492E2E" w:rsidP="00492E2E">
      <w:pPr>
        <w:keepNext/>
        <w:keepLines/>
        <w:rPr>
          <w:b/>
          <w:sz w:val="28"/>
          <w:szCs w:val="28"/>
        </w:rPr>
      </w:pPr>
    </w:p>
    <w:p w:rsidR="00196EDF" w:rsidRPr="00BD5958" w:rsidRDefault="00BD5958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 w:rsidR="00492E2E">
        <w:rPr>
          <w:b/>
          <w:sz w:val="28"/>
          <w:szCs w:val="28"/>
        </w:rPr>
        <w:t>7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BD5958" w:rsidRDefault="008142B0" w:rsidP="00127F11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BD5958" w:rsidRPr="00BD5958" w:rsidTr="008142B0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958">
              <w:rPr>
                <w:b/>
                <w:bCs/>
                <w:sz w:val="20"/>
                <w:szCs w:val="20"/>
              </w:rPr>
              <w:t>Kзат (дБ)</w:t>
            </w:r>
          </w:p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BD5958" w:rsidRPr="00BD5958" w:rsidTr="008142B0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5958" w:rsidRPr="00BD5958" w:rsidRDefault="00BD5958" w:rsidP="00127F11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5958" w:rsidRPr="00BD5958" w:rsidRDefault="00BD5958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BD5958" w:rsidRPr="00BD5958" w:rsidTr="008142B0">
        <w:trPr>
          <w:trHeight w:val="30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5958" w:rsidRPr="00BD5958" w:rsidRDefault="00BD5958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sz w:val="28"/>
          <w:szCs w:val="28"/>
        </w:rPr>
      </w:pPr>
    </w:p>
    <w:p w:rsidR="00BD5958" w:rsidRDefault="008142B0" w:rsidP="00127F11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 w:rsidR="00492E2E">
        <w:rPr>
          <w:b/>
          <w:sz w:val="28"/>
          <w:szCs w:val="28"/>
        </w:rPr>
        <w:t>8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8142B0" w:rsidRDefault="008142B0" w:rsidP="00127F11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A223AC" w:rsidRDefault="00A223AC" w:rsidP="00127F11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6"/>
        <w:gridCol w:w="1103"/>
        <w:gridCol w:w="1379"/>
        <w:gridCol w:w="1235"/>
        <w:gridCol w:w="1349"/>
        <w:gridCol w:w="2644"/>
        <w:gridCol w:w="5"/>
      </w:tblGrid>
      <w:tr w:rsidR="008142B0" w:rsidRPr="008142B0" w:rsidTr="008142B0">
        <w:trPr>
          <w:gridAfter w:val="1"/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</w:rPr>
              <w:t>Kзат (дБ)</w:t>
            </w:r>
          </w:p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8142B0" w:rsidRPr="008142B0" w:rsidTr="008142B0">
        <w:trPr>
          <w:gridAfter w:val="1"/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2B0" w:rsidRPr="008142B0" w:rsidRDefault="008142B0" w:rsidP="00127F11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lastRenderedPageBreak/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(кабельная сборка)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(D-Sub)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(HDMI) (кабельная сборка)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lastRenderedPageBreak/>
              <w:t>Режим обработки информации видеосистемой 1920x1080/60 (HDMI)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ЖМД (SATA)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с принтером (USB)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печати информации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</w:t>
            </w:r>
          </w:p>
        </w:tc>
      </w:tr>
      <w:tr w:rsidR="008142B0" w:rsidRPr="008142B0" w:rsidTr="008142B0">
        <w:trPr>
          <w:trHeight w:val="390"/>
        </w:trPr>
        <w:tc>
          <w:tcPr>
            <w:tcW w:w="10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42B0" w:rsidRPr="008142B0" w:rsidRDefault="00452E0C" w:rsidP="00127F11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8142B0" w:rsidRDefault="008142B0" w:rsidP="00657792">
      <w:pPr>
        <w:jc w:val="right"/>
        <w:rPr>
          <w:color w:val="FF0000"/>
          <w:sz w:val="28"/>
          <w:szCs w:val="28"/>
        </w:rPr>
      </w:pPr>
    </w:p>
    <w:p w:rsidR="003F5737" w:rsidRPr="008142B0" w:rsidRDefault="008142B0" w:rsidP="00127F11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 w:rsidR="00492E2E">
        <w:rPr>
          <w:rFonts w:eastAsia="Symbol"/>
          <w:b/>
          <w:sz w:val="28"/>
          <w:szCs w:val="28"/>
        </w:rPr>
        <w:t>9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3F5737" w:rsidRPr="00282411" w:rsidRDefault="003F5737" w:rsidP="00127F11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0623ED" w:rsidRPr="00134E15" w:rsidTr="00FF417C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п/п</w:t>
            </w:r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0623ED" w:rsidRPr="00134E15" w:rsidRDefault="000623ED" w:rsidP="00127F11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(им-пульсный, потенциаль-ный)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Коэффи-циент, учиты-вающий разряд-ность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>товой по-сылке</w:t>
            </w:r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t,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Тактовая час-тота последо-вательности импульсов в структуре</w:t>
            </w:r>
          </w:p>
          <w:p w:rsidR="000623ED" w:rsidRPr="0081320F" w:rsidRDefault="000623ED" w:rsidP="00127F11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тест-сигнала,</w:t>
            </w:r>
          </w:p>
          <w:p w:rsidR="000623ED" w:rsidRPr="00134E15" w:rsidRDefault="000623ED" w:rsidP="00127F11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 xml:space="preserve">Fт,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2,08971e-09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239267,7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 (кабельная сборка)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вывода информации на монитор 1920x1080/60 (HDMI)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3,36700e-09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148500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4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 xml:space="preserve">Режим вывода информации на монитор </w:t>
            </w:r>
            <w:r>
              <w:lastRenderedPageBreak/>
              <w:t>1920x1080/60 (D-Sub)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lastRenderedPageBreak/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6,73401e-09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74250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lastRenderedPageBreak/>
              <w:t>5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обработки информации видеосистемой 1920x1080/60 (HDMI) (кабельная сборка)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74600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обработки информации видеосистемой 1920x1080/60 (HDMI)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6,70241e-09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74600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записи и/или считывания информации на ЖМД (SATA)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1,66667e-10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3000000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6,68003e-07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748,5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9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с принтером (USB)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2,08333e-09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240000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10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2,85714e-07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1750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11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  <w:tr w:rsidR="000623ED" w:rsidRPr="00164F79" w:rsidTr="00FF417C">
        <w:trPr>
          <w:trHeight w:val="769"/>
        </w:trPr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12</w:t>
            </w:r>
          </w:p>
        </w:tc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импульсный</w:t>
            </w:r>
          </w:p>
        </w:tc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8,00000e-09</w:t>
            </w:r>
          </w:p>
        </w:tc>
        <w:tc>
          <w:tcPr>
            <w:tcW w:w="18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623ED" w:rsidRPr="00164F79" w:rsidRDefault="000623ED" w:rsidP="00127F11">
            <w:pPr>
              <w:jc w:val="center"/>
            </w:pPr>
            <w:r>
              <w:t>62500</w:t>
            </w:r>
          </w:p>
        </w:tc>
      </w:tr>
    </w:tbl>
    <w:p w:rsidR="0006598C" w:rsidRPr="001367D2" w:rsidRDefault="0006598C" w:rsidP="00E07E31">
      <w:pPr>
        <w:rPr>
          <w:color w:val="FF0000"/>
        </w:rPr>
      </w:pPr>
    </w:p>
    <w:sectPr w:rsidR="0006598C" w:rsidRPr="001367D2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7FC" w:rsidRDefault="00FB07FC">
      <w:r>
        <w:separator/>
      </w:r>
    </w:p>
  </w:endnote>
  <w:endnote w:type="continuationSeparator" w:id="1">
    <w:p w:rsidR="00FB07FC" w:rsidRDefault="00FB07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7FC" w:rsidRDefault="00FB07FC">
      <w:r>
        <w:separator/>
      </w:r>
    </w:p>
  </w:footnote>
  <w:footnote w:type="continuationSeparator" w:id="1">
    <w:p w:rsidR="00FB07FC" w:rsidRDefault="00FB07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123BE1">
    <w:pPr>
      <w:pStyle w:val="ac"/>
      <w:jc w:val="center"/>
    </w:pPr>
    <w:fldSimple w:instr=" PAGE   \* MERGEFORMAT ">
      <w:r w:rsidR="002165B4">
        <w:rPr>
          <w:noProof/>
        </w:rPr>
        <w:t>5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81922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16F76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98C"/>
    <w:rsid w:val="00065A5C"/>
    <w:rsid w:val="00066356"/>
    <w:rsid w:val="00066B58"/>
    <w:rsid w:val="00073DCF"/>
    <w:rsid w:val="00074B91"/>
    <w:rsid w:val="00075041"/>
    <w:rsid w:val="000761B2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3BE1"/>
    <w:rsid w:val="00125000"/>
    <w:rsid w:val="00127F11"/>
    <w:rsid w:val="00130CAF"/>
    <w:rsid w:val="00132029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65B4"/>
    <w:rsid w:val="0021719F"/>
    <w:rsid w:val="002178DB"/>
    <w:rsid w:val="002179E5"/>
    <w:rsid w:val="002224A4"/>
    <w:rsid w:val="0023219F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8069D"/>
    <w:rsid w:val="00282411"/>
    <w:rsid w:val="00296179"/>
    <w:rsid w:val="00297248"/>
    <w:rsid w:val="0029782E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139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03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1C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0EBD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2B84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2E0C"/>
    <w:rsid w:val="00455E57"/>
    <w:rsid w:val="004645D8"/>
    <w:rsid w:val="004659AD"/>
    <w:rsid w:val="00467F3E"/>
    <w:rsid w:val="00471526"/>
    <w:rsid w:val="004715C7"/>
    <w:rsid w:val="004754B0"/>
    <w:rsid w:val="004855C4"/>
    <w:rsid w:val="004861D7"/>
    <w:rsid w:val="004871CF"/>
    <w:rsid w:val="004910F7"/>
    <w:rsid w:val="00492E2E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0FB0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0EA"/>
    <w:rsid w:val="0054390A"/>
    <w:rsid w:val="0054474B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314A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1A80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42B0"/>
    <w:rsid w:val="00816256"/>
    <w:rsid w:val="0081645D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23AC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283B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62C0"/>
    <w:rsid w:val="00B6700E"/>
    <w:rsid w:val="00B706E7"/>
    <w:rsid w:val="00B71C9E"/>
    <w:rsid w:val="00B72F4A"/>
    <w:rsid w:val="00B7303F"/>
    <w:rsid w:val="00B75686"/>
    <w:rsid w:val="00B75BE3"/>
    <w:rsid w:val="00B76A9D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0B61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57115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07E31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38BD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7FC"/>
    <w:rsid w:val="00FB0B4E"/>
    <w:rsid w:val="00FB3AD4"/>
    <w:rsid w:val="00FC4B9F"/>
    <w:rsid w:val="00FD0B11"/>
    <w:rsid w:val="00FD57AB"/>
    <w:rsid w:val="00FD6B85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3A6E81-FDD0-4C53-9422-7406A7CA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HOCT12.dot</Template>
  <TotalTime>24</TotalTime>
  <Pages>1</Pages>
  <Words>2859</Words>
  <Characters>16301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19122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29</cp:revision>
  <dcterms:created xsi:type="dcterms:W3CDTF">2019-08-07T07:02:00Z</dcterms:created>
  <dcterms:modified xsi:type="dcterms:W3CDTF">2023-06-22T08:09:00Z</dcterms:modified>
</cp:coreProperties>
</file>